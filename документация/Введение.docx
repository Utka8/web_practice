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512673" w14:textId="77777777" w:rsidR="00B243EF" w:rsidRDefault="00B243EF" w:rsidP="001A108F">
      <w:pPr>
        <w:spacing w:after="0" w:line="360" w:lineRule="exact"/>
        <w:jc w:val="center"/>
        <w:rPr>
          <w:b/>
          <w:bCs/>
        </w:rPr>
      </w:pPr>
      <w:r w:rsidRPr="00B243EF">
        <w:rPr>
          <w:b/>
          <w:bCs/>
        </w:rPr>
        <w:t>Введение</w:t>
      </w:r>
    </w:p>
    <w:p w14:paraId="02C54F1A" w14:textId="77777777" w:rsidR="001A108F" w:rsidRPr="00B243EF" w:rsidRDefault="001A108F" w:rsidP="00B243EF">
      <w:pPr>
        <w:spacing w:after="0" w:line="360" w:lineRule="exact"/>
        <w:ind w:firstLine="851"/>
        <w:jc w:val="both"/>
        <w:rPr>
          <w:b/>
          <w:bCs/>
        </w:rPr>
      </w:pPr>
    </w:p>
    <w:p w14:paraId="4A3CF0F4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В рамках учебной практики была поставлена задача по вёрстке адаптивного шаблона сайта на основе макета из </w:t>
      </w:r>
      <w:proofErr w:type="spellStart"/>
      <w:r w:rsidRPr="00B243EF">
        <w:t>Figma</w:t>
      </w:r>
      <w:proofErr w:type="spellEnd"/>
      <w:r w:rsidRPr="00B243EF">
        <w:t xml:space="preserve">. Разработка </w:t>
      </w:r>
      <w:proofErr w:type="spellStart"/>
      <w:r w:rsidRPr="00B243EF">
        <w:t>front-end</w:t>
      </w:r>
      <w:proofErr w:type="spellEnd"/>
      <w:r w:rsidRPr="00B243EF">
        <w:t xml:space="preserve"> части главной страницы сайта «</w:t>
      </w:r>
      <w:bookmarkStart w:id="0" w:name="_Hlk231514300"/>
      <w:r w:rsidRPr="00B243EF">
        <w:t>Аренда авто с выкупом</w:t>
      </w:r>
      <w:bookmarkEnd w:id="0"/>
      <w:r w:rsidRPr="00B243EF">
        <w:t>» является основной темой настоящей работы.</w:t>
      </w:r>
    </w:p>
    <w:p w14:paraId="1EF49F0D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>Актуальность работы обусловлена стремительным развитием рынка альтернативных финансовых инструментов в сфере автобизнеса и растущим спросом населения на услуги долгосрочной аренды автомобилей с последующим переходом права собственности. Для успешного привлечения клиентов и автоматизации первичной обработки заявок компании необходим современный, информативный и удобный веб-сайт, адаптированный под любые типы пользовательских устройств.</w:t>
      </w:r>
    </w:p>
    <w:p w14:paraId="29868A78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>Объектом исследования является процесс предоставления информации об услугах проката и выкупа транспортных средств через официальный веб-интерфейс, включая сведения о каталоге доступных автомобилей, условиях договора, тарифах и процедуре оформления сделки.</w:t>
      </w:r>
    </w:p>
    <w:p w14:paraId="297AE1C8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Предметом исследования выступают современные технологии веб-вёрстки, включая HTML5, CSS3 с модулями </w:t>
      </w:r>
      <w:proofErr w:type="spellStart"/>
      <w:r w:rsidRPr="00B243EF">
        <w:t>Flexbox</w:t>
      </w:r>
      <w:proofErr w:type="spellEnd"/>
      <w:r w:rsidRPr="00B243EF">
        <w:t xml:space="preserve"> и Grid, а также возможности фреймворка </w:t>
      </w:r>
      <w:proofErr w:type="spellStart"/>
      <w:r w:rsidRPr="00B243EF">
        <w:t>Bootstrap</w:t>
      </w:r>
      <w:proofErr w:type="spellEnd"/>
      <w:r w:rsidRPr="00B243EF">
        <w:t xml:space="preserve"> 5, применяемые для создания адаптивных и интерактивных пользовательских интерфейсов.</w:t>
      </w:r>
    </w:p>
    <w:p w14:paraId="6A34745E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>Целью работы является разработка функциональной и визуально привлекательной главной страницы сайта «Аренда авто с выкупом», обеспечивающей информирование потенциальных клиентов, доступ к каталогу машин, условиям компании, а также предоставляющей удобный интерактивный инструментарий для обратной связи и онлайн-бронирования.</w:t>
      </w:r>
    </w:p>
    <w:p w14:paraId="79613B9F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Для достижения поставленной цели необходимо решить следующие задачи: провести анализ предметной области и сформулировать требования к проекту на основе макета </w:t>
      </w:r>
      <w:proofErr w:type="spellStart"/>
      <w:r w:rsidRPr="00B243EF">
        <w:t>Figma</w:t>
      </w:r>
      <w:proofErr w:type="spellEnd"/>
      <w:r w:rsidRPr="00B243EF">
        <w:t xml:space="preserve">; выбрать оптимальные инструменты для реализации </w:t>
      </w:r>
      <w:proofErr w:type="spellStart"/>
      <w:r w:rsidRPr="00B243EF">
        <w:t>front-end</w:t>
      </w:r>
      <w:proofErr w:type="spellEnd"/>
      <w:r w:rsidRPr="00B243EF">
        <w:t xml:space="preserve"> части; выполнить проектирование структуры страницы, подготовить </w:t>
      </w:r>
      <w:proofErr w:type="spellStart"/>
      <w:r w:rsidRPr="00B243EF">
        <w:t>стайлгайд</w:t>
      </w:r>
      <w:proofErr w:type="spellEnd"/>
      <w:r w:rsidRPr="00B243EF">
        <w:t xml:space="preserve"> и описать модульную сетку; реализовать семантическую разметку и адаптивную вёрстку блоков с использованием технологий </w:t>
      </w:r>
      <w:proofErr w:type="spellStart"/>
      <w:r w:rsidRPr="00B243EF">
        <w:t>Flexbox</w:t>
      </w:r>
      <w:proofErr w:type="spellEnd"/>
      <w:r w:rsidRPr="00B243EF">
        <w:t xml:space="preserve"> и CSS Grid; разработать альтернативную версию страницы с применением </w:t>
      </w:r>
      <w:proofErr w:type="spellStart"/>
      <w:r w:rsidRPr="00B243EF">
        <w:t>Bootstrap</w:t>
      </w:r>
      <w:proofErr w:type="spellEnd"/>
      <w:r w:rsidRPr="00B243EF">
        <w:t xml:space="preserve"> 5; интегрировать и настроить 10 интерактивных виджетов; выполнить комплексное тестирование на </w:t>
      </w:r>
      <w:proofErr w:type="spellStart"/>
      <w:r w:rsidRPr="00B243EF">
        <w:t>кроссбраузерность</w:t>
      </w:r>
      <w:proofErr w:type="spellEnd"/>
      <w:r w:rsidRPr="00B243EF">
        <w:t xml:space="preserve">, адаптивность и валидность кода; разместить исходный код проекта в репозитории </w:t>
      </w:r>
      <w:proofErr w:type="spellStart"/>
      <w:r w:rsidRPr="00B243EF">
        <w:t>GitHub</w:t>
      </w:r>
      <w:proofErr w:type="spellEnd"/>
      <w:r w:rsidRPr="00B243EF">
        <w:t xml:space="preserve"> и опубликовать рабочие версии страниц.</w:t>
      </w:r>
    </w:p>
    <w:p w14:paraId="22393E2C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>Практическая значимость работы заключается в создании готового к коммерческому использованию интерфейса главной страницы, который обеспечивает эффективное взаимодействие с пользователями, сбор заявок и демонстрацию автопарка.</w:t>
      </w:r>
    </w:p>
    <w:p w14:paraId="0912D7C2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lastRenderedPageBreak/>
        <w:t>Структура пояснительной записки включает введение, пять разделов, заключение, список использованных источников и приложения.</w:t>
      </w:r>
    </w:p>
    <w:p w14:paraId="32EBE2AD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В первом разделе проводится анализ задачи: описывается техническое задание на разработку проекта в соответствии с макетом </w:t>
      </w:r>
      <w:proofErr w:type="spellStart"/>
      <w:r w:rsidRPr="00B243EF">
        <w:t>Figma</w:t>
      </w:r>
      <w:proofErr w:type="spellEnd"/>
      <w:r w:rsidRPr="00B243EF">
        <w:t xml:space="preserve"> и перечисляются используемые инструменты разработки.</w:t>
      </w:r>
    </w:p>
    <w:p w14:paraId="1E63DF57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Второй раздел посвящён проектированию: в нем представлены описание адаптивной модульной сетки проекта и детальный </w:t>
      </w:r>
      <w:proofErr w:type="spellStart"/>
      <w:r w:rsidRPr="00B243EF">
        <w:t>стайлгайд</w:t>
      </w:r>
      <w:proofErr w:type="spellEnd"/>
      <w:r w:rsidRPr="00B243EF">
        <w:t xml:space="preserve"> по стилю.</w:t>
      </w:r>
    </w:p>
    <w:p w14:paraId="787BD3EF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Третий раздел содержит сведения о реализации сайта: описываются принципы верстки на основе </w:t>
      </w:r>
      <w:proofErr w:type="spellStart"/>
      <w:r w:rsidRPr="00B243EF">
        <w:t>Flexbox</w:t>
      </w:r>
      <w:proofErr w:type="spellEnd"/>
      <w:r w:rsidRPr="00B243EF">
        <w:t xml:space="preserve"> и Grid, специфика применения фреймворка </w:t>
      </w:r>
      <w:proofErr w:type="spellStart"/>
      <w:r w:rsidRPr="00B243EF">
        <w:t>Bootstrap</w:t>
      </w:r>
      <w:proofErr w:type="spellEnd"/>
      <w:r w:rsidRPr="00B243EF">
        <w:t xml:space="preserve"> 5, а также приводится табличная спецификация всех файлов проекта.</w:t>
      </w:r>
    </w:p>
    <w:p w14:paraId="417E7508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Четвёртый раздел включает результаты тестирования разработанного интерфейса: проверку </w:t>
      </w:r>
      <w:proofErr w:type="spellStart"/>
      <w:r w:rsidRPr="00B243EF">
        <w:t>кроссбраузерности</w:t>
      </w:r>
      <w:proofErr w:type="spellEnd"/>
      <w:r w:rsidRPr="00B243EF">
        <w:t>, стабильности адаптивной сетки на крайних разрешениях и валидацию HTML/CSS-кода.</w:t>
      </w:r>
    </w:p>
    <w:p w14:paraId="2B5C7B77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В пятом разделе описывается процесс применения: размещение исходных файлов на платформе </w:t>
      </w:r>
      <w:proofErr w:type="spellStart"/>
      <w:r w:rsidRPr="00B243EF">
        <w:t>GitHub</w:t>
      </w:r>
      <w:proofErr w:type="spellEnd"/>
      <w:r w:rsidRPr="00B243EF">
        <w:t xml:space="preserve"> и публикация демонстрационных ссылок на хостинге </w:t>
      </w:r>
      <w:proofErr w:type="spellStart"/>
      <w:r w:rsidRPr="00B243EF">
        <w:t>GitHub</w:t>
      </w:r>
      <w:proofErr w:type="spellEnd"/>
      <w:r w:rsidRPr="00B243EF">
        <w:t xml:space="preserve"> </w:t>
      </w:r>
      <w:proofErr w:type="spellStart"/>
      <w:r w:rsidRPr="00B243EF">
        <w:t>Pages</w:t>
      </w:r>
      <w:proofErr w:type="spellEnd"/>
      <w:r w:rsidRPr="00B243EF">
        <w:t>.</w:t>
      </w:r>
    </w:p>
    <w:p w14:paraId="15F9499E" w14:textId="77777777" w:rsidR="00B243EF" w:rsidRPr="00B243EF" w:rsidRDefault="00B243EF" w:rsidP="00B243EF">
      <w:pPr>
        <w:spacing w:after="0" w:line="360" w:lineRule="exact"/>
        <w:ind w:firstLine="851"/>
        <w:jc w:val="both"/>
      </w:pPr>
      <w:r w:rsidRPr="00B243EF">
        <w:t xml:space="preserve">В заключении подводятся итоги выполненной работы, оценивается достижение поставленных целей, соответствие результатов исходному макету </w:t>
      </w:r>
      <w:proofErr w:type="spellStart"/>
      <w:r w:rsidRPr="00B243EF">
        <w:t>Figma</w:t>
      </w:r>
      <w:proofErr w:type="spellEnd"/>
      <w:r w:rsidRPr="00B243EF">
        <w:t xml:space="preserve"> и формулируются выводы.</w:t>
      </w:r>
    </w:p>
    <w:p w14:paraId="2E0E3D3E" w14:textId="6E956C0E" w:rsidR="00333A90" w:rsidRDefault="00333A90" w:rsidP="00B243EF">
      <w:pPr>
        <w:spacing w:after="0" w:line="360" w:lineRule="exact"/>
        <w:ind w:firstLine="851"/>
        <w:jc w:val="both"/>
      </w:pPr>
      <w:r w:rsidRPr="00333A90">
        <w:t>В приложении А представлена модульная сетка</w:t>
      </w:r>
      <w:r w:rsidR="005659A9">
        <w:t xml:space="preserve"> для </w:t>
      </w:r>
      <w:r w:rsidR="00340FB1">
        <w:rPr>
          <w:lang w:val="en-US"/>
        </w:rPr>
        <w:t>Desktop</w:t>
      </w:r>
      <w:r w:rsidR="005659A9" w:rsidRPr="005659A9">
        <w:t xml:space="preserve"> </w:t>
      </w:r>
      <w:r w:rsidR="005659A9">
        <w:t>и планшетной версии</w:t>
      </w:r>
      <w:r w:rsidRPr="00333A90">
        <w:t xml:space="preserve">. </w:t>
      </w:r>
    </w:p>
    <w:p w14:paraId="684AB643" w14:textId="77777777" w:rsidR="00333A90" w:rsidRDefault="00333A90" w:rsidP="00B243EF">
      <w:pPr>
        <w:spacing w:after="0" w:line="360" w:lineRule="exact"/>
        <w:ind w:firstLine="851"/>
        <w:jc w:val="both"/>
      </w:pPr>
      <w:r w:rsidRPr="00333A90">
        <w:t xml:space="preserve">В приложении Б представлены тест-кейсы. </w:t>
      </w:r>
    </w:p>
    <w:p w14:paraId="05CCC2D3" w14:textId="73503D40" w:rsidR="001756FF" w:rsidRPr="00B243EF" w:rsidRDefault="00333A90" w:rsidP="00B243EF">
      <w:pPr>
        <w:spacing w:after="0" w:line="360" w:lineRule="exact"/>
        <w:ind w:firstLine="851"/>
        <w:jc w:val="both"/>
      </w:pPr>
      <w:r w:rsidRPr="00333A90">
        <w:t>В приложении В представлен листинг программы.</w:t>
      </w:r>
      <w:r w:rsidR="001756FF" w:rsidRPr="00B243EF">
        <w:br w:type="page"/>
      </w:r>
    </w:p>
    <w:p w14:paraId="1FFE9AB7" w14:textId="5D6FDDC4" w:rsidR="001756FF" w:rsidRPr="00511732" w:rsidRDefault="001756FF" w:rsidP="00511732">
      <w:pPr>
        <w:pStyle w:val="af1"/>
        <w:numPr>
          <w:ilvl w:val="0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511732">
        <w:rPr>
          <w:b/>
          <w:bCs/>
        </w:rPr>
        <w:lastRenderedPageBreak/>
        <w:t>Анализ задачи</w:t>
      </w:r>
    </w:p>
    <w:p w14:paraId="05821AF4" w14:textId="4626CA23" w:rsidR="001756FF" w:rsidRPr="004942B1" w:rsidRDefault="001756FF" w:rsidP="00B243EF">
      <w:pPr>
        <w:pStyle w:val="af1"/>
        <w:numPr>
          <w:ilvl w:val="1"/>
          <w:numId w:val="194"/>
        </w:numPr>
        <w:spacing w:after="0" w:line="360" w:lineRule="exact"/>
        <w:ind w:left="0" w:firstLine="851"/>
        <w:jc w:val="both"/>
        <w:rPr>
          <w:b/>
          <w:bCs/>
        </w:rPr>
      </w:pPr>
      <w:r w:rsidRPr="004942B1">
        <w:rPr>
          <w:b/>
          <w:bCs/>
        </w:rPr>
        <w:t>Постановка задачи</w:t>
      </w:r>
    </w:p>
    <w:p w14:paraId="4F3883D8" w14:textId="77777777" w:rsidR="001756FF" w:rsidRPr="00B243EF" w:rsidRDefault="001756FF" w:rsidP="00B243EF">
      <w:pPr>
        <w:spacing w:after="0" w:line="360" w:lineRule="exact"/>
        <w:ind w:firstLine="851"/>
        <w:jc w:val="both"/>
      </w:pPr>
    </w:p>
    <w:p w14:paraId="1610B62C" w14:textId="77777777" w:rsidR="00333A90" w:rsidRDefault="00333A90" w:rsidP="00333A90">
      <w:pPr>
        <w:spacing w:after="0" w:line="360" w:lineRule="exact"/>
        <w:ind w:firstLine="851"/>
        <w:jc w:val="both"/>
      </w:pPr>
      <w:r w:rsidRPr="00333A90">
        <w:t xml:space="preserve">Наименование задачи: разработка </w:t>
      </w:r>
      <w:proofErr w:type="spellStart"/>
      <w:r w:rsidRPr="00333A90">
        <w:t>front-end</w:t>
      </w:r>
      <w:proofErr w:type="spellEnd"/>
      <w:r w:rsidRPr="00333A90">
        <w:t xml:space="preserve"> части главной страницы сайта «Бери Рули» на основе макета из </w:t>
      </w:r>
      <w:proofErr w:type="spellStart"/>
      <w:r w:rsidRPr="00333A90">
        <w:t>Figma</w:t>
      </w:r>
      <w:proofErr w:type="spellEnd"/>
      <w:r w:rsidRPr="00333A90">
        <w:t>.</w:t>
      </w:r>
    </w:p>
    <w:p w14:paraId="7C4CCE01" w14:textId="2B95687F" w:rsidR="006E7165" w:rsidRPr="00333A90" w:rsidRDefault="006E7165" w:rsidP="006E7165">
      <w:pPr>
        <w:spacing w:after="0" w:line="360" w:lineRule="exact"/>
        <w:ind w:firstLine="851"/>
        <w:rPr>
          <w:rFonts w:cs="Times New Roman"/>
        </w:rPr>
      </w:pPr>
      <w:r w:rsidRPr="00AD5964">
        <w:rPr>
          <w:rFonts w:cs="Times New Roman"/>
        </w:rPr>
        <w:t xml:space="preserve">Требуется сверстать главную страницу сайта по макету, предоставленному в виде </w:t>
      </w:r>
      <w:proofErr w:type="spellStart"/>
      <w:r w:rsidRPr="00AD5964">
        <w:rPr>
          <w:rFonts w:cs="Times New Roman"/>
        </w:rPr>
        <w:t>figma</w:t>
      </w:r>
      <w:proofErr w:type="spellEnd"/>
      <w:r w:rsidRPr="00AD5964">
        <w:rPr>
          <w:rFonts w:cs="Times New Roman"/>
        </w:rPr>
        <w:t>-ссылки:</w:t>
      </w:r>
      <w:r>
        <w:rPr>
          <w:rFonts w:cs="Times New Roman"/>
        </w:rPr>
        <w:t xml:space="preserve"> </w:t>
      </w:r>
      <w:r w:rsidRPr="006E7165">
        <w:rPr>
          <w:rFonts w:cs="Times New Roman"/>
          <w:bCs/>
        </w:rPr>
        <w:t>https://www.figma.com/design/PuSCogR6MGj2dpezb4bJ8R/Main-page--</w:t>
      </w:r>
      <w:proofErr w:type="spellStart"/>
      <w:r w:rsidRPr="006E7165">
        <w:rPr>
          <w:rFonts w:cs="Times New Roman"/>
          <w:bCs/>
        </w:rPr>
        <w:t>Copy</w:t>
      </w:r>
      <w:proofErr w:type="spellEnd"/>
      <w:r w:rsidRPr="006E7165">
        <w:rPr>
          <w:rFonts w:cs="Times New Roman"/>
          <w:bCs/>
        </w:rPr>
        <w:t>-?</w:t>
      </w:r>
      <w:proofErr w:type="spellStart"/>
      <w:r w:rsidRPr="006E7165">
        <w:rPr>
          <w:rFonts w:cs="Times New Roman"/>
          <w:bCs/>
        </w:rPr>
        <w:t>node-id</w:t>
      </w:r>
      <w:proofErr w:type="spellEnd"/>
      <w:r w:rsidRPr="006E7165">
        <w:rPr>
          <w:rFonts w:cs="Times New Roman"/>
          <w:bCs/>
        </w:rPr>
        <w:t>=0-1&amp;p=f</w:t>
      </w:r>
      <w:r>
        <w:rPr>
          <w:rFonts w:cs="Times New Roman"/>
          <w:bCs/>
        </w:rPr>
        <w:t>.</w:t>
      </w:r>
    </w:p>
    <w:p w14:paraId="1A297D9E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Цель разработки: создание современного, адаптивного и визуально привлекательного одностраничного сайта для компании «Бери Рули», который позволит повысить узнаваемость бренда, привлечь новых клиентов и предоставить потенциальным арендаторам полную и актуальную информацию об условиях долгосрочной аренды автомобилей с выкупом, тарифах, автопарке и процедуре оформления сделки.</w:t>
      </w:r>
    </w:p>
    <w:p w14:paraId="44C4E2C0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Назначение: создание удобной онлайн-платформы для взаимодействия между компанией и потенциальными клиентами. Сайт предоставляет пользователям возможность быстро получать информацию о доступных транспортных средствах, преимуществах работы с компанией, условиях договора, а также отправлять заявки через интерактивные формы обратной связи.</w:t>
      </w:r>
    </w:p>
    <w:p w14:paraId="503BBD1C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Периодичность использования: ресурс доступен круглосуточно. Пользователи могут обращаться к сайту в любое время для изучения условий аренды и подбора автомобиля. Компания «Бери Рули» может оперативно обновлять данные об автопарке, тарифах и специальных предложениях через редактирование HTML-кода и CSS-файлов.</w:t>
      </w:r>
    </w:p>
    <w:p w14:paraId="1ED2C174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Источники и способы получения данных: контентная часть включает технические характеристики автомобилей (марка, модель, год выпуска), информацию о тарифных планах и условиях выкупа, контактные данные, юридическую информацию (политика конфиденциальности, пользовательское соглашение), а также графические материалы (логотип, изображения автомобилей, иконки).</w:t>
      </w:r>
    </w:p>
    <w:p w14:paraId="1654304C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 xml:space="preserve">Информационная связь с другими задачами: разрабатываемый сайт является самостоятельной точкой входа для клиентов. Интеграция реализована через использование CSS-фреймворка </w:t>
      </w:r>
      <w:proofErr w:type="spellStart"/>
      <w:r w:rsidRPr="00333A90">
        <w:t>Bootstrap</w:t>
      </w:r>
      <w:proofErr w:type="spellEnd"/>
      <w:r w:rsidRPr="00333A90">
        <w:t xml:space="preserve"> 5 для построения адаптивной сетки и подключения интерактивных виджетов. Для взаимодействия с пользователем предусмотрены формы обратной связи, данные из которых могут быть направлены на серверную часть обработки заявок. Также предусмотрены ссылки на официальные каналы связи компании.</w:t>
      </w:r>
    </w:p>
    <w:p w14:paraId="36CD8D15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lastRenderedPageBreak/>
        <w:t>Обзор существующих аналогичных ПП: на рынке услуг по аренде автомобилей и лизингу представлены различные решения. Наиболее распространенными аналогами являются сайты компаний «</w:t>
      </w:r>
      <w:proofErr w:type="spellStart"/>
      <w:r w:rsidRPr="00333A90">
        <w:t>Автовыкуп</w:t>
      </w:r>
      <w:proofErr w:type="spellEnd"/>
      <w:r w:rsidRPr="00333A90">
        <w:t>-Юг», «Аренда-Про» и «Выкуп-Авто».</w:t>
      </w:r>
    </w:p>
    <w:p w14:paraId="06AA1E52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«</w:t>
      </w:r>
      <w:proofErr w:type="spellStart"/>
      <w:r w:rsidRPr="00333A90">
        <w:t>Автовыкуп</w:t>
      </w:r>
      <w:proofErr w:type="spellEnd"/>
      <w:r w:rsidRPr="00333A90">
        <w:t>-Юг» – профильный ресурс, содержащий каталог автомобилей. Сайт имеет адаптивную верстку, однако навигация по каталогу затруднена из-за отсутствия системы фильтрации, а дизайн является устаревшим, что негативно сказывается на доверии пользователей.</w:t>
      </w:r>
    </w:p>
    <w:p w14:paraId="4759F266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«Аренда-Про» – федеральный сервис по аренде. Сайт выполнен в современном стиле, имеет развитую систему бронирования. Однако функционал избыточен для региональной компании, а сложность интерфейса повышает порог вхождения для потенциального клиента.</w:t>
      </w:r>
    </w:p>
    <w:p w14:paraId="60B51F40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>«Выкуп-Авто» – сайт, ориентированный на частных лиц. Ресурс включает базовую информацию, однако отсутствует интерактивный инструментарий, такой как модальные окна для быстрой связи, что снижает конверсию посетителей в реальных клиентов.</w:t>
      </w:r>
    </w:p>
    <w:p w14:paraId="1F7CBF2E" w14:textId="77777777" w:rsidR="00333A90" w:rsidRPr="00333A90" w:rsidRDefault="00333A90" w:rsidP="00333A90">
      <w:pPr>
        <w:spacing w:after="0" w:line="360" w:lineRule="exact"/>
        <w:ind w:firstLine="851"/>
        <w:jc w:val="both"/>
      </w:pPr>
      <w:r w:rsidRPr="00333A90">
        <w:t xml:space="preserve">Таким образом, существующие продукты либо перегружены функционалом, либо не обеспечивают должного уровня пользовательского опыта. Разрабатываемый сайт «Бери Рули» ориентирован на решение задач качественной презентации автопарка и сбора заявок через интуитивно понятный, адаптивный интерфейс с использованием современных стандартов </w:t>
      </w:r>
      <w:proofErr w:type="spellStart"/>
      <w:r w:rsidRPr="00333A90">
        <w:t>Bootstrap</w:t>
      </w:r>
      <w:proofErr w:type="spellEnd"/>
      <w:r w:rsidRPr="00333A90">
        <w:t xml:space="preserve"> 5.</w:t>
      </w:r>
    </w:p>
    <w:p w14:paraId="363C9C6E" w14:textId="0E0932A7" w:rsidR="004942B1" w:rsidRDefault="004942B1">
      <w:pPr>
        <w:rPr>
          <w:caps/>
        </w:rPr>
      </w:pPr>
      <w:r>
        <w:rPr>
          <w:caps/>
        </w:rPr>
        <w:br w:type="page"/>
      </w:r>
    </w:p>
    <w:p w14:paraId="5D61861E" w14:textId="46D91C08" w:rsidR="004942B1" w:rsidRDefault="004942B1" w:rsidP="004942B1">
      <w:pPr>
        <w:pStyle w:val="af1"/>
        <w:numPr>
          <w:ilvl w:val="1"/>
          <w:numId w:val="194"/>
        </w:numPr>
        <w:spacing w:after="0" w:line="360" w:lineRule="exact"/>
        <w:ind w:left="0" w:firstLine="851"/>
        <w:jc w:val="both"/>
        <w:rPr>
          <w:b/>
          <w:bCs/>
        </w:rPr>
      </w:pPr>
      <w:r w:rsidRPr="004942B1">
        <w:rPr>
          <w:b/>
          <w:bCs/>
        </w:rPr>
        <w:lastRenderedPageBreak/>
        <w:t>Инструменты разработки</w:t>
      </w:r>
    </w:p>
    <w:p w14:paraId="538AC4EB" w14:textId="77777777" w:rsidR="004942B1" w:rsidRPr="004942B1" w:rsidRDefault="004942B1" w:rsidP="004942B1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6B7D1F23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>Для функционирования разрабатываемого сайта предъявляются минимальные требования к аппаратному обеспечению пользователя:</w:t>
      </w:r>
    </w:p>
    <w:p w14:paraId="3A205FFA" w14:textId="77777777" w:rsidR="005E0C56" w:rsidRPr="005E0C56" w:rsidRDefault="005E0C56" w:rsidP="005E0C56">
      <w:pPr>
        <w:numPr>
          <w:ilvl w:val="0"/>
          <w:numId w:val="199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5E0C56">
        <w:t>процессор: x86 или x64 с тактовой частотой не менее 1 ГГц;</w:t>
      </w:r>
    </w:p>
    <w:p w14:paraId="070EC0C8" w14:textId="77777777" w:rsidR="005E0C56" w:rsidRPr="005E0C56" w:rsidRDefault="005E0C56" w:rsidP="005E0C56">
      <w:pPr>
        <w:numPr>
          <w:ilvl w:val="0"/>
          <w:numId w:val="199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5E0C56">
        <w:t>оперативная память: не менее 1 ГБ;</w:t>
      </w:r>
    </w:p>
    <w:p w14:paraId="5C066CA8" w14:textId="77777777" w:rsidR="005E0C56" w:rsidRPr="005E0C56" w:rsidRDefault="005E0C56" w:rsidP="005E0C56">
      <w:pPr>
        <w:numPr>
          <w:ilvl w:val="0"/>
          <w:numId w:val="199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5E0C56">
        <w:t>свободное дисковое пространство: не менее 50 МБ для кэширования страниц;</w:t>
      </w:r>
    </w:p>
    <w:p w14:paraId="7D83451D" w14:textId="77777777" w:rsidR="005E0C56" w:rsidRPr="005E0C56" w:rsidRDefault="005E0C56" w:rsidP="005E0C56">
      <w:pPr>
        <w:numPr>
          <w:ilvl w:val="0"/>
          <w:numId w:val="199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5E0C56">
        <w:t>наличие доступа к сети Интернет.</w:t>
      </w:r>
    </w:p>
    <w:p w14:paraId="2FFF72CE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 xml:space="preserve">Сайт корректно отображается и функционирует под управлением любых операционных систем (Windows, </w:t>
      </w:r>
      <w:proofErr w:type="spellStart"/>
      <w:r w:rsidRPr="005E0C56">
        <w:t>macOS</w:t>
      </w:r>
      <w:proofErr w:type="spellEnd"/>
      <w:r w:rsidRPr="005E0C56">
        <w:t xml:space="preserve">, Linux, </w:t>
      </w:r>
      <w:proofErr w:type="spellStart"/>
      <w:r w:rsidRPr="005E0C56">
        <w:t>iOS</w:t>
      </w:r>
      <w:proofErr w:type="spellEnd"/>
      <w:r w:rsidRPr="005E0C56">
        <w:t xml:space="preserve">, </w:t>
      </w:r>
      <w:proofErr w:type="spellStart"/>
      <w:r w:rsidRPr="005E0C56">
        <w:t>Android</w:t>
      </w:r>
      <w:proofErr w:type="spellEnd"/>
      <w:r w:rsidRPr="005E0C56">
        <w:t>) с установленным современным веб-браузером.</w:t>
      </w:r>
    </w:p>
    <w:p w14:paraId="75E419AE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>Разработка сайта выполняется в среде Visual Studio Code, которая представляет собой бесплатную интегрированную среду с поддержкой HTML, CSS и JavaScript, мощным редактором кода, встроенными средствами для работы с системами контроля версий и широкими возможностями расширения функционала через плагины. Данная среда предоставляет всё необходимое для создания современных веб-приложений и является оптимальным выбором для данного проекта.</w:t>
      </w:r>
    </w:p>
    <w:p w14:paraId="4ABA280A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 xml:space="preserve">Для построения пользовательского интерфейса используется язык гипертекстовой разметки HTML5, который обеспечивает структурирование контента, семантическую разметку и поддержку мультимедийных элементов. Для визуального оформления сайта применяются каскадные таблицы стилей CSS3, которые предоставляют возможности гибкого позиционирования элементов, создания адаптивных макетов с использованием технологий </w:t>
      </w:r>
      <w:proofErr w:type="spellStart"/>
      <w:r w:rsidRPr="005E0C56">
        <w:t>Flexbox</w:t>
      </w:r>
      <w:proofErr w:type="spellEnd"/>
      <w:r w:rsidRPr="005E0C56">
        <w:t xml:space="preserve"> и Grid, анимации и трансформации, а также настройки типографики и цветовых схем в соответствии с фирменным стилем компании.</w:t>
      </w:r>
    </w:p>
    <w:p w14:paraId="629EDCF9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>В качестве языка программирования для реализации интерактивных элементов выбран JavaScript. Данный язык позволяет создавать динамические элементы интерфейса: валидацию форм обратной связи, отображение всплывающих уведомлений (</w:t>
      </w:r>
      <w:proofErr w:type="spellStart"/>
      <w:r w:rsidRPr="005E0C56">
        <w:t>Toast</w:t>
      </w:r>
      <w:proofErr w:type="spellEnd"/>
      <w:r w:rsidRPr="005E0C56">
        <w:t>) и модальных окон (</w:t>
      </w:r>
      <w:proofErr w:type="spellStart"/>
      <w:r w:rsidRPr="005E0C56">
        <w:t>Modal</w:t>
      </w:r>
      <w:proofErr w:type="spellEnd"/>
      <w:r w:rsidRPr="005E0C56">
        <w:t>), плавную прокрутку к якорным ссылкам, работу слайдеров и управление мобильным меню.</w:t>
      </w:r>
    </w:p>
    <w:p w14:paraId="03903864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 xml:space="preserve">Для ускорения разработки и использования типовых веб-компонентов применяется CSS-фреймворк </w:t>
      </w:r>
      <w:proofErr w:type="spellStart"/>
      <w:r w:rsidRPr="005E0C56">
        <w:t>Bootstrap</w:t>
      </w:r>
      <w:proofErr w:type="spellEnd"/>
      <w:r w:rsidRPr="005E0C56">
        <w:t xml:space="preserve"> 5. В рамках проекта использованы следующие компоненты </w:t>
      </w:r>
      <w:proofErr w:type="spellStart"/>
      <w:r w:rsidRPr="005E0C56">
        <w:t>Bootstrap</w:t>
      </w:r>
      <w:proofErr w:type="spellEnd"/>
      <w:r w:rsidRPr="005E0C56">
        <w:t>:</w:t>
      </w:r>
    </w:p>
    <w:p w14:paraId="4ED01870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Navbar</w:t>
      </w:r>
      <w:proofErr w:type="spellEnd"/>
      <w:r w:rsidRPr="005E0C56">
        <w:t xml:space="preserve"> – адаптивная навигационная панель;</w:t>
      </w:r>
    </w:p>
    <w:p w14:paraId="20465ECD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Offcanvas</w:t>
      </w:r>
      <w:proofErr w:type="spellEnd"/>
      <w:r w:rsidRPr="005E0C56">
        <w:t xml:space="preserve"> – мобильное меню, выезжающее справа;</w:t>
      </w:r>
    </w:p>
    <w:p w14:paraId="46AF9758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Dropdown</w:t>
      </w:r>
      <w:proofErr w:type="spellEnd"/>
      <w:r w:rsidRPr="005E0C56">
        <w:t xml:space="preserve"> – выпадающие списки в меню;</w:t>
      </w:r>
    </w:p>
    <w:p w14:paraId="594DDFA3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Modal</w:t>
      </w:r>
      <w:proofErr w:type="spellEnd"/>
      <w:r w:rsidRPr="005E0C56">
        <w:t xml:space="preserve"> – модальное окно для «Обратного звонка»;</w:t>
      </w:r>
    </w:p>
    <w:p w14:paraId="1B8953CC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lastRenderedPageBreak/>
        <w:t>Carousel</w:t>
      </w:r>
      <w:proofErr w:type="spellEnd"/>
      <w:r w:rsidRPr="005E0C56">
        <w:t xml:space="preserve"> – слайдер для демонстрации автопарка;</w:t>
      </w:r>
    </w:p>
    <w:p w14:paraId="7E607BF1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Tooltips</w:t>
      </w:r>
      <w:proofErr w:type="spellEnd"/>
      <w:r w:rsidRPr="005E0C56">
        <w:t xml:space="preserve"> – всплывающие подсказки;</w:t>
      </w:r>
    </w:p>
    <w:p w14:paraId="567FCDA7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Accordion</w:t>
      </w:r>
      <w:proofErr w:type="spellEnd"/>
      <w:r w:rsidRPr="005E0C56">
        <w:t xml:space="preserve"> – сворачиваемые панели для раздела FAQ;</w:t>
      </w:r>
    </w:p>
    <w:p w14:paraId="00015850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Cards</w:t>
      </w:r>
      <w:proofErr w:type="spellEnd"/>
      <w:r w:rsidRPr="005E0C56">
        <w:t xml:space="preserve"> – карточки для представления автомобилей и преимуществ;</w:t>
      </w:r>
    </w:p>
    <w:p w14:paraId="4EA5A3F8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proofErr w:type="spellStart"/>
      <w:r w:rsidRPr="005E0C56">
        <w:t>Toast</w:t>
      </w:r>
      <w:proofErr w:type="spellEnd"/>
      <w:r w:rsidRPr="005E0C56">
        <w:t xml:space="preserve"> – всплывающее уведомление о спецпредложениях;</w:t>
      </w:r>
    </w:p>
    <w:p w14:paraId="43902FB2" w14:textId="77777777" w:rsidR="005E0C56" w:rsidRPr="005E0C56" w:rsidRDefault="005E0C56" w:rsidP="005E0C56">
      <w:pPr>
        <w:numPr>
          <w:ilvl w:val="0"/>
          <w:numId w:val="200"/>
        </w:numPr>
        <w:tabs>
          <w:tab w:val="clear" w:pos="720"/>
          <w:tab w:val="left" w:pos="993"/>
        </w:tabs>
        <w:spacing w:after="0" w:line="360" w:lineRule="exact"/>
        <w:ind w:left="0" w:firstLine="851"/>
        <w:jc w:val="both"/>
      </w:pPr>
      <w:r w:rsidRPr="005E0C56">
        <w:t>Grid система – адаптивная сетка.</w:t>
      </w:r>
    </w:p>
    <w:p w14:paraId="0D8295C3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 xml:space="preserve">Для создания макета сайта использовался графический редактор </w:t>
      </w:r>
      <w:proofErr w:type="spellStart"/>
      <w:r w:rsidRPr="005E0C56">
        <w:t>Figma</w:t>
      </w:r>
      <w:proofErr w:type="spellEnd"/>
      <w:r w:rsidRPr="005E0C56">
        <w:t>. В данном редакторе был разработан UI-прототип страницы для десктопа, планшета и мобильного телефона, а также определены цветовая палитра и типографика. Для проектирования модульной сетки сайта использовался онлайн-сервис Draw.io, где была разработана схема расположения блоков и определены пропорции колонок.</w:t>
      </w:r>
    </w:p>
    <w:p w14:paraId="65B80200" w14:textId="77777777" w:rsidR="005E0C56" w:rsidRPr="005E0C56" w:rsidRDefault="005E0C56" w:rsidP="005E0C56">
      <w:pPr>
        <w:spacing w:after="0" w:line="360" w:lineRule="exact"/>
        <w:ind w:firstLine="851"/>
        <w:jc w:val="both"/>
      </w:pPr>
      <w:r w:rsidRPr="005E0C56">
        <w:t xml:space="preserve">Для создания и редактирования документации используется текстовый редактор Microsoft Word. Для хранения исходного кода и контроля версий применяется система </w:t>
      </w:r>
      <w:proofErr w:type="spellStart"/>
      <w:r w:rsidRPr="005E0C56">
        <w:t>Git</w:t>
      </w:r>
      <w:proofErr w:type="spellEnd"/>
      <w:r w:rsidRPr="005E0C56">
        <w:t xml:space="preserve"> и платформа </w:t>
      </w:r>
      <w:proofErr w:type="spellStart"/>
      <w:r w:rsidRPr="005E0C56">
        <w:t>GitHub</w:t>
      </w:r>
      <w:proofErr w:type="spellEnd"/>
      <w:r w:rsidRPr="005E0C56">
        <w:t xml:space="preserve">, что обеспечивает отслеживание изменений, возможность отката к предыдущим версиям и публикацию готового проекта с помощью сервиса </w:t>
      </w:r>
      <w:proofErr w:type="spellStart"/>
      <w:r w:rsidRPr="005E0C56">
        <w:t>GitHub</w:t>
      </w:r>
      <w:proofErr w:type="spellEnd"/>
      <w:r w:rsidRPr="005E0C56">
        <w:t xml:space="preserve"> </w:t>
      </w:r>
      <w:proofErr w:type="spellStart"/>
      <w:r w:rsidRPr="005E0C56">
        <w:t>Pages</w:t>
      </w:r>
      <w:proofErr w:type="spellEnd"/>
      <w:r w:rsidRPr="005E0C56">
        <w:t>.</w:t>
      </w:r>
    </w:p>
    <w:p w14:paraId="5050E375" w14:textId="69823F7B" w:rsidR="002E3073" w:rsidRDefault="002E3073">
      <w:r>
        <w:br w:type="page"/>
      </w:r>
    </w:p>
    <w:p w14:paraId="5FEF760E" w14:textId="77777777" w:rsidR="00511732" w:rsidRDefault="0070369D" w:rsidP="00511732">
      <w:pPr>
        <w:pStyle w:val="af1"/>
        <w:numPr>
          <w:ilvl w:val="0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lastRenderedPageBreak/>
        <w:t>Проектирование задачи</w:t>
      </w:r>
    </w:p>
    <w:p w14:paraId="20556768" w14:textId="2663DBAE" w:rsidR="002E3073" w:rsidRPr="00511732" w:rsidRDefault="002E3073" w:rsidP="00511732">
      <w:pPr>
        <w:pStyle w:val="af1"/>
        <w:numPr>
          <w:ilvl w:val="0"/>
          <w:numId w:val="210"/>
        </w:numPr>
        <w:spacing w:after="0" w:line="360" w:lineRule="exact"/>
        <w:ind w:left="0" w:firstLine="851"/>
        <w:jc w:val="both"/>
        <w:rPr>
          <w:b/>
          <w:bCs/>
        </w:rPr>
      </w:pPr>
      <w:r w:rsidRPr="00511732">
        <w:rPr>
          <w:b/>
          <w:bCs/>
        </w:rPr>
        <w:t>Гайд по стилю</w:t>
      </w:r>
    </w:p>
    <w:p w14:paraId="076CC8B7" w14:textId="013AAE32" w:rsidR="002E3073" w:rsidRDefault="002E3073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 w:rsidRPr="00F745E5">
        <w:rPr>
          <w:b/>
          <w:bCs/>
        </w:rPr>
        <w:t>Логотип</w:t>
      </w:r>
    </w:p>
    <w:p w14:paraId="3A560565" w14:textId="77777777" w:rsidR="0070369D" w:rsidRPr="00F745E5" w:rsidRDefault="0070369D" w:rsidP="0070369D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5765720F" w14:textId="17BBD397" w:rsidR="002E3073" w:rsidRDefault="002E3073" w:rsidP="002E3073">
      <w:pPr>
        <w:spacing w:after="0" w:line="360" w:lineRule="exact"/>
        <w:ind w:firstLine="851"/>
        <w:jc w:val="both"/>
      </w:pPr>
      <w:r w:rsidRPr="002E3073">
        <w:t>Логотип проекта «Бери Рули» представляет собой композицию из графического элемента и текстового названия. Графический элемент выполнен в виде чёрного круга, символизирующего руль автомобиля, и двух стилизованных рук, крепко держащих его по бокам. Такая форма визуально передаёт идею контроля, уверенности и движения вперёд. Внутри круга размещено жирное текстовое название «БЕРИ РУЛИ», выполненное чёрным цветом с чёткими геометрическими линиями, что подчёркивает силу и надёжность бренда. Под основным названием расположен подзаголовок «Основана в 2011 году», набранный мелким шрифтом светло-серого цвета, создающим баланс между графикой и текстом. Цветовая палитра логотипа основана на контрасте чёрного и телесного оттенков, символизирующих взаимодействие человека и техники. Композиция проста, но выразительна — она легко масштабируется и сохраняет узнаваемость в любых форматах. На рисунке 1 представлен логотип проекта.</w:t>
      </w:r>
      <w:r>
        <w:t xml:space="preserve"> </w:t>
      </w:r>
      <w:r w:rsidRPr="002679D1">
        <w:t>На</w:t>
      </w:r>
      <w:r>
        <w:t xml:space="preserve"> </w:t>
      </w:r>
      <w:r w:rsidRPr="002679D1">
        <w:t>рисунке 1</w:t>
      </w:r>
      <w:r>
        <w:t xml:space="preserve"> </w:t>
      </w:r>
      <w:r w:rsidRPr="002679D1">
        <w:t>представлен</w:t>
      </w:r>
      <w:r>
        <w:t xml:space="preserve"> </w:t>
      </w:r>
      <w:r w:rsidRPr="002679D1">
        <w:t>логотип</w:t>
      </w:r>
      <w:r>
        <w:t xml:space="preserve"> </w:t>
      </w:r>
      <w:r w:rsidRPr="002679D1">
        <w:t>проекта.</w:t>
      </w:r>
    </w:p>
    <w:p w14:paraId="6B339AEB" w14:textId="1BB1066C" w:rsidR="00E10263" w:rsidRDefault="0057516F" w:rsidP="002E3073">
      <w:pPr>
        <w:spacing w:after="0" w:line="360" w:lineRule="exact"/>
        <w:ind w:firstLine="851"/>
        <w:jc w:val="both"/>
      </w:pPr>
      <w:r w:rsidRPr="00F745E5">
        <w:rPr>
          <w:noProof/>
        </w:rPr>
        <w:drawing>
          <wp:anchor distT="0" distB="0" distL="114300" distR="114300" simplePos="0" relativeHeight="251659264" behindDoc="0" locked="0" layoutInCell="1" allowOverlap="1" wp14:anchorId="2B709B45" wp14:editId="7B639C28">
            <wp:simplePos x="0" y="0"/>
            <wp:positionH relativeFrom="column">
              <wp:posOffset>2342515</wp:posOffset>
            </wp:positionH>
            <wp:positionV relativeFrom="paragraph">
              <wp:posOffset>233045</wp:posOffset>
            </wp:positionV>
            <wp:extent cx="1705610" cy="1320800"/>
            <wp:effectExtent l="0" t="0" r="8890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171" t="6006" r="3902" b="5406"/>
                    <a:stretch/>
                  </pic:blipFill>
                  <pic:spPr bwMode="auto">
                    <a:xfrm>
                      <a:off x="0" y="0"/>
                      <a:ext cx="1705610" cy="132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D57B58" w14:textId="55901DAC" w:rsidR="002E3073" w:rsidRDefault="002E3073" w:rsidP="002E3073">
      <w:pPr>
        <w:spacing w:after="0" w:line="360" w:lineRule="exact"/>
        <w:ind w:firstLine="3119"/>
        <w:jc w:val="both"/>
      </w:pPr>
      <w:r w:rsidRPr="002E3073">
        <w:t>Рисунок 1 – Логотип сайта</w:t>
      </w:r>
    </w:p>
    <w:p w14:paraId="67FE3C1F" w14:textId="77777777" w:rsidR="002E3073" w:rsidRPr="002679D1" w:rsidRDefault="002E3073" w:rsidP="002E3073">
      <w:pPr>
        <w:spacing w:after="0" w:line="360" w:lineRule="exact"/>
        <w:ind w:firstLine="3119"/>
        <w:jc w:val="both"/>
      </w:pPr>
    </w:p>
    <w:p w14:paraId="65CB45D5" w14:textId="6A2F3C12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2E3073">
        <w:rPr>
          <w:b/>
          <w:bCs/>
        </w:rPr>
        <w:t>Цветовая палитра</w:t>
      </w:r>
    </w:p>
    <w:p w14:paraId="70C33970" w14:textId="77777777" w:rsidR="00511732" w:rsidRPr="00511732" w:rsidRDefault="00511732" w:rsidP="00511732">
      <w:pPr>
        <w:spacing w:after="0" w:line="360" w:lineRule="exact"/>
        <w:jc w:val="both"/>
        <w:rPr>
          <w:b/>
          <w:bCs/>
        </w:rPr>
      </w:pPr>
    </w:p>
    <w:p w14:paraId="4D746B91" w14:textId="7116AB12" w:rsidR="002E3073" w:rsidRDefault="002E3073" w:rsidP="002E3073">
      <w:pPr>
        <w:spacing w:after="0" w:line="360" w:lineRule="exact"/>
        <w:ind w:firstLine="851"/>
        <w:jc w:val="both"/>
      </w:pPr>
      <w:r w:rsidRPr="00F745E5">
        <w:t>Для</w:t>
      </w:r>
      <w:r>
        <w:t xml:space="preserve"> </w:t>
      </w:r>
      <w:r w:rsidRPr="00F745E5">
        <w:t>оформления</w:t>
      </w:r>
      <w:r>
        <w:t xml:space="preserve"> </w:t>
      </w:r>
      <w:r w:rsidRPr="00F745E5">
        <w:t>сайта</w:t>
      </w:r>
      <w:r>
        <w:t xml:space="preserve"> </w:t>
      </w:r>
      <w:r w:rsidRPr="00F745E5">
        <w:t>«Бери Рули»</w:t>
      </w:r>
      <w:r>
        <w:t xml:space="preserve"> </w:t>
      </w:r>
      <w:r w:rsidRPr="00F745E5">
        <w:t>выбрана</w:t>
      </w:r>
      <w:r>
        <w:t xml:space="preserve"> </w:t>
      </w:r>
      <w:r w:rsidRPr="00F745E5">
        <w:t>контрастная</w:t>
      </w:r>
      <w:r>
        <w:t xml:space="preserve"> </w:t>
      </w:r>
      <w:r w:rsidRPr="00F745E5">
        <w:t>и</w:t>
      </w:r>
      <w:r>
        <w:t xml:space="preserve"> </w:t>
      </w:r>
      <w:r w:rsidRPr="00F745E5">
        <w:t>технологичная</w:t>
      </w:r>
      <w:r>
        <w:t xml:space="preserve"> </w:t>
      </w:r>
      <w:r w:rsidRPr="00F745E5">
        <w:t>цветовая</w:t>
      </w:r>
      <w:r>
        <w:t xml:space="preserve"> </w:t>
      </w:r>
      <w:r w:rsidRPr="00F745E5">
        <w:t>гамма,</w:t>
      </w:r>
      <w:r>
        <w:t xml:space="preserve"> </w:t>
      </w:r>
      <w:r w:rsidRPr="00F745E5">
        <w:t>отражающая</w:t>
      </w:r>
      <w:r>
        <w:t xml:space="preserve"> </w:t>
      </w:r>
      <w:r w:rsidRPr="00F745E5">
        <w:t>динамику</w:t>
      </w:r>
      <w:r>
        <w:t xml:space="preserve"> </w:t>
      </w:r>
      <w:r w:rsidRPr="00F745E5">
        <w:t>автомобильной</w:t>
      </w:r>
      <w:r>
        <w:t xml:space="preserve"> </w:t>
      </w:r>
      <w:r w:rsidRPr="00F745E5">
        <w:t>тематики</w:t>
      </w:r>
      <w:r>
        <w:t xml:space="preserve"> </w:t>
      </w:r>
      <w:r w:rsidRPr="00F745E5">
        <w:t>и</w:t>
      </w:r>
      <w:r>
        <w:t xml:space="preserve"> </w:t>
      </w:r>
      <w:r w:rsidRPr="00F745E5">
        <w:t>надёжность</w:t>
      </w:r>
      <w:r>
        <w:t xml:space="preserve"> </w:t>
      </w:r>
      <w:r w:rsidRPr="00F745E5">
        <w:t>бренда.</w:t>
      </w:r>
      <w:r>
        <w:t xml:space="preserve"> </w:t>
      </w:r>
      <w:r w:rsidRPr="00F745E5">
        <w:t>Основой</w:t>
      </w:r>
      <w:r>
        <w:t xml:space="preserve"> </w:t>
      </w:r>
      <w:r w:rsidRPr="00F745E5">
        <w:t>дизайна</w:t>
      </w:r>
      <w:r>
        <w:t xml:space="preserve"> </w:t>
      </w:r>
      <w:r w:rsidRPr="00F745E5">
        <w:t>служит</w:t>
      </w:r>
      <w:r>
        <w:t xml:space="preserve"> </w:t>
      </w:r>
      <w:r w:rsidRPr="00F745E5">
        <w:t>чистый</w:t>
      </w:r>
      <w:r>
        <w:t xml:space="preserve"> </w:t>
      </w:r>
      <w:r w:rsidRPr="00F745E5">
        <w:t>белый</w:t>
      </w:r>
      <w:r>
        <w:t xml:space="preserve"> </w:t>
      </w:r>
      <w:r w:rsidRPr="00F745E5">
        <w:t>фон</w:t>
      </w:r>
      <w:r>
        <w:t xml:space="preserve"> </w:t>
      </w:r>
      <w:r w:rsidRPr="00F745E5">
        <w:t>(#FFFFFF),</w:t>
      </w:r>
      <w:r>
        <w:t xml:space="preserve"> </w:t>
      </w:r>
      <w:r w:rsidRPr="00F745E5">
        <w:t>обеспечивающий</w:t>
      </w:r>
      <w:r>
        <w:t xml:space="preserve"> </w:t>
      </w:r>
      <w:r w:rsidRPr="00F745E5">
        <w:t>визуальную</w:t>
      </w:r>
      <w:r>
        <w:t xml:space="preserve"> </w:t>
      </w:r>
      <w:r w:rsidRPr="00F745E5">
        <w:t>лёгкость</w:t>
      </w:r>
      <w:r>
        <w:t xml:space="preserve"> </w:t>
      </w:r>
      <w:r w:rsidRPr="00F745E5">
        <w:t>и</w:t>
      </w:r>
      <w:r>
        <w:t xml:space="preserve"> </w:t>
      </w:r>
      <w:r w:rsidRPr="00F745E5">
        <w:t>акцент</w:t>
      </w:r>
      <w:r>
        <w:t xml:space="preserve"> </w:t>
      </w:r>
      <w:r w:rsidRPr="00F745E5">
        <w:t>на</w:t>
      </w:r>
      <w:r>
        <w:t xml:space="preserve"> </w:t>
      </w:r>
      <w:r w:rsidRPr="00F745E5">
        <w:t>контенте.</w:t>
      </w:r>
      <w:r>
        <w:t xml:space="preserve"> </w:t>
      </w:r>
      <w:r w:rsidRPr="00F745E5">
        <w:t>Для</w:t>
      </w:r>
      <w:r>
        <w:t xml:space="preserve"> </w:t>
      </w:r>
      <w:r w:rsidRPr="00F745E5">
        <w:t>отдельных</w:t>
      </w:r>
      <w:r>
        <w:t xml:space="preserve"> </w:t>
      </w:r>
      <w:r w:rsidRPr="00F745E5">
        <w:t>блоков</w:t>
      </w:r>
      <w:r>
        <w:t xml:space="preserve"> </w:t>
      </w:r>
      <w:r w:rsidRPr="00F745E5">
        <w:t>используется</w:t>
      </w:r>
      <w:r>
        <w:t xml:space="preserve"> </w:t>
      </w:r>
      <w:r w:rsidRPr="00F745E5">
        <w:t>светло</w:t>
      </w:r>
      <w:r w:rsidRPr="00F745E5">
        <w:noBreakHyphen/>
        <w:t>серый</w:t>
      </w:r>
      <w:r>
        <w:t xml:space="preserve"> </w:t>
      </w:r>
      <w:r w:rsidRPr="00F745E5">
        <w:t>оттенок</w:t>
      </w:r>
      <w:r>
        <w:t xml:space="preserve"> </w:t>
      </w:r>
      <w:r w:rsidRPr="00F745E5">
        <w:t>(#F5F5F9)</w:t>
      </w:r>
      <w:r>
        <w:t xml:space="preserve"> </w:t>
      </w:r>
      <w:r w:rsidRPr="00F745E5">
        <w:t>с</w:t>
      </w:r>
      <w:r>
        <w:t xml:space="preserve"> </w:t>
      </w:r>
      <w:r w:rsidRPr="00F745E5">
        <w:t>эффектом</w:t>
      </w:r>
      <w:r>
        <w:t xml:space="preserve"> </w:t>
      </w:r>
      <w:proofErr w:type="spellStart"/>
      <w:r w:rsidRPr="00F745E5">
        <w:t>drop</w:t>
      </w:r>
      <w:proofErr w:type="spellEnd"/>
      <w:r w:rsidRPr="00F745E5">
        <w:t> </w:t>
      </w:r>
      <w:proofErr w:type="spellStart"/>
      <w:r w:rsidRPr="00F745E5">
        <w:t>shadow</w:t>
      </w:r>
      <w:proofErr w:type="spellEnd"/>
      <w:r w:rsidRPr="00F745E5">
        <w:t>,</w:t>
      </w:r>
      <w:r>
        <w:t xml:space="preserve"> </w:t>
      </w:r>
      <w:r w:rsidRPr="00F745E5">
        <w:t>создающим</w:t>
      </w:r>
      <w:r>
        <w:t xml:space="preserve"> </w:t>
      </w:r>
      <w:r w:rsidRPr="00F745E5">
        <w:t>глубину</w:t>
      </w:r>
      <w:r>
        <w:t xml:space="preserve"> </w:t>
      </w:r>
      <w:r w:rsidRPr="00F745E5">
        <w:t>и</w:t>
      </w:r>
      <w:r>
        <w:t xml:space="preserve"> </w:t>
      </w:r>
      <w:r w:rsidRPr="00F745E5">
        <w:t>современный</w:t>
      </w:r>
      <w:r>
        <w:t xml:space="preserve"> </w:t>
      </w:r>
      <w:r w:rsidRPr="00F745E5">
        <w:t>объём</w:t>
      </w:r>
      <w:r>
        <w:t xml:space="preserve"> </w:t>
      </w:r>
      <w:r w:rsidRPr="00F745E5">
        <w:t>интерфейса.</w:t>
      </w:r>
      <w:r>
        <w:t xml:space="preserve"> </w:t>
      </w:r>
      <w:r w:rsidRPr="00F745E5">
        <w:t>Горизонтальные</w:t>
      </w:r>
      <w:r>
        <w:t xml:space="preserve"> </w:t>
      </w:r>
      <w:r w:rsidRPr="00F745E5">
        <w:t>линии</w:t>
      </w:r>
      <w:r>
        <w:t xml:space="preserve"> </w:t>
      </w:r>
      <w:r w:rsidRPr="00F745E5">
        <w:t>в</w:t>
      </w:r>
      <w:r>
        <w:t xml:space="preserve"> </w:t>
      </w:r>
      <w:r w:rsidRPr="00F745E5">
        <w:t>шапке</w:t>
      </w:r>
      <w:r>
        <w:t xml:space="preserve"> </w:t>
      </w:r>
      <w:r w:rsidRPr="00F745E5">
        <w:t>и</w:t>
      </w:r>
      <w:r>
        <w:t xml:space="preserve"> </w:t>
      </w:r>
      <w:r w:rsidRPr="00F745E5">
        <w:t>подвале</w:t>
      </w:r>
      <w:r>
        <w:t xml:space="preserve"> </w:t>
      </w:r>
      <w:r w:rsidRPr="00F745E5">
        <w:t>выполнены</w:t>
      </w:r>
      <w:r>
        <w:t xml:space="preserve"> </w:t>
      </w:r>
      <w:r w:rsidRPr="00F745E5">
        <w:t>насыщенным</w:t>
      </w:r>
      <w:r>
        <w:t xml:space="preserve"> </w:t>
      </w:r>
      <w:r w:rsidRPr="00F745E5">
        <w:t>чёрным</w:t>
      </w:r>
      <w:r>
        <w:t xml:space="preserve"> </w:t>
      </w:r>
      <w:r w:rsidRPr="00F745E5">
        <w:t>цветом</w:t>
      </w:r>
      <w:r>
        <w:t xml:space="preserve"> </w:t>
      </w:r>
      <w:r w:rsidRPr="00F745E5">
        <w:t>(#242321),</w:t>
      </w:r>
      <w:r>
        <w:t xml:space="preserve"> </w:t>
      </w:r>
      <w:r w:rsidRPr="00F745E5">
        <w:t>подчёркивающим</w:t>
      </w:r>
      <w:r>
        <w:t xml:space="preserve"> </w:t>
      </w:r>
      <w:r w:rsidRPr="00F745E5">
        <w:t>структуру</w:t>
      </w:r>
      <w:r>
        <w:t xml:space="preserve"> </w:t>
      </w:r>
      <w:r w:rsidRPr="00F745E5">
        <w:t>страницы.</w:t>
      </w:r>
      <w:r>
        <w:t xml:space="preserve"> </w:t>
      </w:r>
      <w:r w:rsidRPr="00F745E5">
        <w:t>Акцентные</w:t>
      </w:r>
      <w:r>
        <w:t xml:space="preserve"> </w:t>
      </w:r>
      <w:r w:rsidRPr="00F745E5">
        <w:t>элементы</w:t>
      </w:r>
      <w:r>
        <w:t xml:space="preserve"> </w:t>
      </w:r>
      <w:r w:rsidRPr="00F745E5">
        <w:t>—</w:t>
      </w:r>
      <w:r>
        <w:t xml:space="preserve"> </w:t>
      </w:r>
      <w:r w:rsidRPr="00F745E5">
        <w:t>иконки,</w:t>
      </w:r>
      <w:r>
        <w:t xml:space="preserve"> </w:t>
      </w:r>
      <w:r w:rsidRPr="00F745E5">
        <w:t>кнопки,</w:t>
      </w:r>
      <w:r>
        <w:t xml:space="preserve"> </w:t>
      </w:r>
      <w:r w:rsidRPr="00F745E5">
        <w:t>ссылки</w:t>
      </w:r>
      <w:r>
        <w:t xml:space="preserve"> </w:t>
      </w:r>
      <w:r w:rsidRPr="00F745E5">
        <w:t>и</w:t>
      </w:r>
      <w:r>
        <w:t xml:space="preserve"> </w:t>
      </w:r>
      <w:r w:rsidRPr="00F745E5">
        <w:t>графические</w:t>
      </w:r>
      <w:r>
        <w:t xml:space="preserve"> </w:t>
      </w:r>
      <w:r w:rsidRPr="00F745E5">
        <w:t>детали</w:t>
      </w:r>
      <w:r>
        <w:t xml:space="preserve"> </w:t>
      </w:r>
      <w:r w:rsidRPr="00F745E5">
        <w:t>—</w:t>
      </w:r>
      <w:r>
        <w:t xml:space="preserve"> </w:t>
      </w:r>
      <w:r w:rsidRPr="00F745E5">
        <w:t>окрашены</w:t>
      </w:r>
      <w:r>
        <w:t xml:space="preserve"> </w:t>
      </w:r>
      <w:r w:rsidRPr="00F745E5">
        <w:t>в</w:t>
      </w:r>
      <w:r>
        <w:t xml:space="preserve"> </w:t>
      </w:r>
      <w:r w:rsidRPr="00F745E5">
        <w:t>ярко</w:t>
      </w:r>
      <w:r w:rsidRPr="00F745E5">
        <w:noBreakHyphen/>
        <w:t>голубой</w:t>
      </w:r>
      <w:r>
        <w:t xml:space="preserve"> </w:t>
      </w:r>
      <w:r w:rsidRPr="00F745E5">
        <w:t>(#0088CF),</w:t>
      </w:r>
      <w:r>
        <w:t xml:space="preserve"> </w:t>
      </w:r>
      <w:r w:rsidRPr="00F745E5">
        <w:t>символизирующий</w:t>
      </w:r>
      <w:r>
        <w:t xml:space="preserve"> </w:t>
      </w:r>
      <w:r w:rsidRPr="00F745E5">
        <w:t>движение,</w:t>
      </w:r>
      <w:r>
        <w:t xml:space="preserve"> </w:t>
      </w:r>
      <w:r w:rsidRPr="00F745E5">
        <w:t>скорость</w:t>
      </w:r>
      <w:r>
        <w:t xml:space="preserve"> </w:t>
      </w:r>
      <w:r w:rsidRPr="00F745E5">
        <w:t>и</w:t>
      </w:r>
      <w:r>
        <w:t xml:space="preserve"> </w:t>
      </w:r>
      <w:r w:rsidRPr="00F745E5">
        <w:t>технологичность.</w:t>
      </w:r>
      <w:r>
        <w:t xml:space="preserve"> </w:t>
      </w:r>
      <w:r w:rsidRPr="00F745E5">
        <w:t>Основной</w:t>
      </w:r>
      <w:r>
        <w:t xml:space="preserve"> </w:t>
      </w:r>
      <w:r w:rsidRPr="00F745E5">
        <w:t>текст</w:t>
      </w:r>
      <w:r>
        <w:t xml:space="preserve"> </w:t>
      </w:r>
      <w:r w:rsidRPr="00F745E5">
        <w:t>также</w:t>
      </w:r>
      <w:r>
        <w:t xml:space="preserve"> </w:t>
      </w:r>
      <w:r w:rsidRPr="00F745E5">
        <w:t>использует</w:t>
      </w:r>
      <w:r>
        <w:t xml:space="preserve"> </w:t>
      </w:r>
      <w:r w:rsidRPr="00F745E5">
        <w:t>глубокий</w:t>
      </w:r>
      <w:r>
        <w:t xml:space="preserve"> </w:t>
      </w:r>
      <w:r w:rsidRPr="00F745E5">
        <w:t>тёмный</w:t>
      </w:r>
      <w:r>
        <w:t xml:space="preserve"> </w:t>
      </w:r>
      <w:r w:rsidRPr="00F745E5">
        <w:t>оттенок</w:t>
      </w:r>
      <w:r>
        <w:t xml:space="preserve"> </w:t>
      </w:r>
      <w:r w:rsidRPr="00F745E5">
        <w:t>(#242321)</w:t>
      </w:r>
      <w:r>
        <w:t xml:space="preserve"> </w:t>
      </w:r>
      <w:r w:rsidRPr="00F745E5">
        <w:t>для</w:t>
      </w:r>
      <w:r>
        <w:t xml:space="preserve"> </w:t>
      </w:r>
      <w:r w:rsidRPr="00F745E5">
        <w:t>контраста</w:t>
      </w:r>
      <w:r>
        <w:t xml:space="preserve"> </w:t>
      </w:r>
      <w:r w:rsidRPr="00F745E5">
        <w:t>и</w:t>
      </w:r>
      <w:r>
        <w:t xml:space="preserve"> </w:t>
      </w:r>
      <w:r w:rsidRPr="00F745E5">
        <w:t>читаемости.</w:t>
      </w:r>
      <w:r>
        <w:t xml:space="preserve"> </w:t>
      </w:r>
      <w:r w:rsidRPr="00F745E5">
        <w:t>Текст</w:t>
      </w:r>
      <w:r>
        <w:t xml:space="preserve"> </w:t>
      </w:r>
      <w:r w:rsidRPr="00F745E5">
        <w:t>уведомлений</w:t>
      </w:r>
      <w:r>
        <w:t xml:space="preserve"> </w:t>
      </w:r>
      <w:r w:rsidRPr="00F745E5">
        <w:t>и</w:t>
      </w:r>
      <w:r>
        <w:t xml:space="preserve"> </w:t>
      </w:r>
      <w:r w:rsidRPr="00F745E5">
        <w:t>подвала</w:t>
      </w:r>
      <w:r>
        <w:t xml:space="preserve"> </w:t>
      </w:r>
      <w:r w:rsidRPr="00F745E5">
        <w:t>выделен</w:t>
      </w:r>
      <w:r>
        <w:t xml:space="preserve"> </w:t>
      </w:r>
      <w:r w:rsidRPr="00F745E5">
        <w:lastRenderedPageBreak/>
        <w:t>жёлтым</w:t>
      </w:r>
      <w:r>
        <w:t xml:space="preserve"> </w:t>
      </w:r>
      <w:r w:rsidRPr="00F745E5">
        <w:t>цветом</w:t>
      </w:r>
      <w:r>
        <w:t xml:space="preserve"> </w:t>
      </w:r>
      <w:r w:rsidRPr="00F745E5">
        <w:t>(#FCEC4F),</w:t>
      </w:r>
      <w:r>
        <w:t xml:space="preserve"> </w:t>
      </w:r>
      <w:r w:rsidRPr="00F745E5">
        <w:t>что</w:t>
      </w:r>
      <w:r>
        <w:t xml:space="preserve"> </w:t>
      </w:r>
      <w:r w:rsidRPr="00F745E5">
        <w:t>добавляет</w:t>
      </w:r>
      <w:r>
        <w:t xml:space="preserve"> </w:t>
      </w:r>
      <w:r w:rsidRPr="00F745E5">
        <w:t>энергию</w:t>
      </w:r>
      <w:r>
        <w:t xml:space="preserve"> </w:t>
      </w:r>
      <w:r w:rsidRPr="00F745E5">
        <w:t>и</w:t>
      </w:r>
      <w:r>
        <w:t xml:space="preserve"> </w:t>
      </w:r>
      <w:r w:rsidRPr="00F745E5">
        <w:t>визуальный</w:t>
      </w:r>
      <w:r>
        <w:t xml:space="preserve"> </w:t>
      </w:r>
      <w:r w:rsidRPr="00F745E5">
        <w:t>акцент.</w:t>
      </w:r>
      <w:r>
        <w:t xml:space="preserve"> </w:t>
      </w:r>
      <w:r w:rsidRPr="00F745E5">
        <w:t>Квадратики</w:t>
      </w:r>
      <w:r>
        <w:t xml:space="preserve"> </w:t>
      </w:r>
      <w:r w:rsidRPr="00F745E5">
        <w:t>шагов</w:t>
      </w:r>
      <w:r>
        <w:t xml:space="preserve"> </w:t>
      </w:r>
      <w:r w:rsidRPr="00F745E5">
        <w:t>выполнены</w:t>
      </w:r>
      <w:r>
        <w:t xml:space="preserve"> </w:t>
      </w:r>
      <w:r w:rsidRPr="00F745E5">
        <w:t>в</w:t>
      </w:r>
      <w:r>
        <w:t xml:space="preserve"> </w:t>
      </w:r>
      <w:r w:rsidRPr="00F745E5">
        <w:t>голубом</w:t>
      </w:r>
      <w:r>
        <w:t xml:space="preserve"> </w:t>
      </w:r>
      <w:r w:rsidRPr="00F745E5">
        <w:t>(#0088CF)</w:t>
      </w:r>
      <w:r>
        <w:t xml:space="preserve"> </w:t>
      </w:r>
      <w:r w:rsidRPr="00F745E5">
        <w:t>с</w:t>
      </w:r>
      <w:r>
        <w:t xml:space="preserve"> </w:t>
      </w:r>
      <w:r w:rsidRPr="00F745E5">
        <w:t>прозрачностью 15 %,</w:t>
      </w:r>
      <w:r>
        <w:t xml:space="preserve"> </w:t>
      </w:r>
      <w:r w:rsidRPr="00F745E5">
        <w:t>создавая</w:t>
      </w:r>
      <w:r>
        <w:t xml:space="preserve"> </w:t>
      </w:r>
      <w:r w:rsidRPr="00F745E5">
        <w:t>лёгкий</w:t>
      </w:r>
      <w:r>
        <w:t xml:space="preserve"> </w:t>
      </w:r>
      <w:r w:rsidRPr="00F745E5">
        <w:t>визуальный</w:t>
      </w:r>
      <w:r>
        <w:t xml:space="preserve"> </w:t>
      </w:r>
      <w:r w:rsidRPr="00F745E5">
        <w:t>ритм</w:t>
      </w:r>
      <w:r>
        <w:t xml:space="preserve"> </w:t>
      </w:r>
      <w:r w:rsidRPr="00F745E5">
        <w:t>без</w:t>
      </w:r>
      <w:r>
        <w:t xml:space="preserve"> </w:t>
      </w:r>
      <w:r w:rsidRPr="00F745E5">
        <w:t>перегрузки</w:t>
      </w:r>
      <w:r>
        <w:t xml:space="preserve"> </w:t>
      </w:r>
      <w:r w:rsidRPr="00F745E5">
        <w:t>интерфейса.</w:t>
      </w:r>
      <w:r w:rsidR="00844797">
        <w:t xml:space="preserve"> На таблице 1 представлена цветовая палитра сайта.</w:t>
      </w:r>
    </w:p>
    <w:p w14:paraId="7D66CE11" w14:textId="77777777" w:rsidR="00E10263" w:rsidRPr="00F745E5" w:rsidRDefault="00E10263" w:rsidP="002E3073">
      <w:pPr>
        <w:spacing w:after="0" w:line="360" w:lineRule="exact"/>
        <w:ind w:firstLine="851"/>
        <w:jc w:val="both"/>
      </w:pPr>
    </w:p>
    <w:p w14:paraId="064F668E" w14:textId="77777777" w:rsidR="002E3073" w:rsidRPr="00F745E5" w:rsidRDefault="002E3073" w:rsidP="00E10263">
      <w:pPr>
        <w:spacing w:after="0" w:line="360" w:lineRule="exact"/>
        <w:jc w:val="both"/>
      </w:pPr>
      <w:r w:rsidRPr="00A82C78">
        <w:t>Таблица 1 – Цветовая</w:t>
      </w:r>
      <w:r>
        <w:t xml:space="preserve"> </w:t>
      </w:r>
      <w:r w:rsidRPr="00A82C78">
        <w:t>палитра</w:t>
      </w:r>
      <w:r>
        <w:t xml:space="preserve"> </w:t>
      </w:r>
      <w:r w:rsidRPr="00A82C78">
        <w:t>сайта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301"/>
        <w:gridCol w:w="3296"/>
        <w:gridCol w:w="3295"/>
      </w:tblGrid>
      <w:tr w:rsidR="002E3073" w:rsidRPr="00647120" w14:paraId="567A2EA0" w14:textId="77777777" w:rsidTr="00655A13">
        <w:tc>
          <w:tcPr>
            <w:tcW w:w="3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2F1E1700" w14:textId="77777777" w:rsidR="002E3073" w:rsidRPr="00647120" w:rsidRDefault="002E3073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647120">
              <w:rPr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304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3065246E" w14:textId="77777777" w:rsidR="002E3073" w:rsidRPr="00647120" w:rsidRDefault="002E3073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647120">
              <w:rPr>
                <w:b/>
                <w:bCs/>
                <w:sz w:val="24"/>
                <w:szCs w:val="24"/>
              </w:rPr>
              <w:t>Цвет</w:t>
            </w:r>
          </w:p>
        </w:tc>
        <w:tc>
          <w:tcPr>
            <w:tcW w:w="330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3336A1A" w14:textId="77777777" w:rsidR="002E3073" w:rsidRPr="00647120" w:rsidRDefault="002E3073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647120">
              <w:rPr>
                <w:b/>
                <w:bCs/>
                <w:sz w:val="24"/>
                <w:szCs w:val="24"/>
              </w:rPr>
              <w:t>Описание</w:t>
            </w:r>
          </w:p>
        </w:tc>
      </w:tr>
      <w:tr w:rsidR="002E3073" w:rsidRPr="00647120" w14:paraId="1D967F6B" w14:textId="77777777" w:rsidTr="00655A13">
        <w:tc>
          <w:tcPr>
            <w:tcW w:w="3304" w:type="dxa"/>
            <w:tcBorders>
              <w:top w:val="single" w:sz="12" w:space="0" w:color="auto"/>
              <w:left w:val="single" w:sz="12" w:space="0" w:color="auto"/>
            </w:tcBorders>
          </w:tcPr>
          <w:p w14:paraId="285B9F65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rStyle w:val="af5"/>
                <w:b w:val="0"/>
                <w:bCs w:val="0"/>
                <w:sz w:val="24"/>
                <w:szCs w:val="24"/>
              </w:rPr>
              <w:t>Основной фон</w:t>
            </w:r>
          </w:p>
        </w:tc>
        <w:tc>
          <w:tcPr>
            <w:tcW w:w="3304" w:type="dxa"/>
            <w:tcBorders>
              <w:top w:val="single" w:sz="12" w:space="0" w:color="auto"/>
            </w:tcBorders>
          </w:tcPr>
          <w:p w14:paraId="5DFEB56A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#FFFFFF</w:t>
            </w:r>
          </w:p>
        </w:tc>
        <w:tc>
          <w:tcPr>
            <w:tcW w:w="3304" w:type="dxa"/>
            <w:tcBorders>
              <w:top w:val="single" w:sz="12" w:space="0" w:color="auto"/>
              <w:right w:val="single" w:sz="12" w:space="0" w:color="auto"/>
            </w:tcBorders>
          </w:tcPr>
          <w:p w14:paraId="0F82878A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Белый, создаёт чистый и лёгкий визуальный стиль</w:t>
            </w:r>
          </w:p>
        </w:tc>
      </w:tr>
      <w:tr w:rsidR="002E3073" w:rsidRPr="00647120" w14:paraId="4F08E7AD" w14:textId="77777777" w:rsidTr="00655A13">
        <w:tc>
          <w:tcPr>
            <w:tcW w:w="3304" w:type="dxa"/>
            <w:tcBorders>
              <w:left w:val="single" w:sz="12" w:space="0" w:color="auto"/>
            </w:tcBorders>
          </w:tcPr>
          <w:p w14:paraId="31A2EDE2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rStyle w:val="af5"/>
                <w:b w:val="0"/>
                <w:bCs w:val="0"/>
                <w:sz w:val="24"/>
                <w:szCs w:val="24"/>
              </w:rPr>
              <w:t>Фон для блоков (с тенью)</w:t>
            </w:r>
          </w:p>
        </w:tc>
        <w:tc>
          <w:tcPr>
            <w:tcW w:w="3304" w:type="dxa"/>
          </w:tcPr>
          <w:p w14:paraId="528CD1EA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#F5F5F9</w:t>
            </w:r>
          </w:p>
        </w:tc>
        <w:tc>
          <w:tcPr>
            <w:tcW w:w="3304" w:type="dxa"/>
            <w:tcBorders>
              <w:right w:val="single" w:sz="12" w:space="0" w:color="auto"/>
            </w:tcBorders>
          </w:tcPr>
          <w:p w14:paraId="7F5DDD8A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Светло</w:t>
            </w:r>
            <w:r w:rsidRPr="00647120">
              <w:rPr>
                <w:sz w:val="24"/>
                <w:szCs w:val="24"/>
              </w:rPr>
              <w:noBreakHyphen/>
              <w:t xml:space="preserve">серый с эффектом </w:t>
            </w:r>
            <w:proofErr w:type="spellStart"/>
            <w:r w:rsidRPr="00647120">
              <w:rPr>
                <w:sz w:val="24"/>
                <w:szCs w:val="24"/>
              </w:rPr>
              <w:t>drop</w:t>
            </w:r>
            <w:proofErr w:type="spellEnd"/>
            <w:r w:rsidRPr="00647120">
              <w:rPr>
                <w:sz w:val="24"/>
                <w:szCs w:val="24"/>
              </w:rPr>
              <w:t> </w:t>
            </w:r>
            <w:proofErr w:type="spellStart"/>
            <w:r w:rsidRPr="00647120">
              <w:rPr>
                <w:sz w:val="24"/>
                <w:szCs w:val="24"/>
              </w:rPr>
              <w:t>shadow</w:t>
            </w:r>
            <w:proofErr w:type="spellEnd"/>
            <w:r w:rsidRPr="00647120">
              <w:rPr>
                <w:sz w:val="24"/>
                <w:szCs w:val="24"/>
              </w:rPr>
              <w:t xml:space="preserve"> для глубины</w:t>
            </w:r>
          </w:p>
        </w:tc>
      </w:tr>
      <w:tr w:rsidR="002E3073" w:rsidRPr="00647120" w14:paraId="0532A233" w14:textId="77777777" w:rsidTr="00655A13">
        <w:tc>
          <w:tcPr>
            <w:tcW w:w="3304" w:type="dxa"/>
            <w:tcBorders>
              <w:left w:val="single" w:sz="12" w:space="0" w:color="auto"/>
            </w:tcBorders>
          </w:tcPr>
          <w:p w14:paraId="23ACAB18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rStyle w:val="af5"/>
                <w:b w:val="0"/>
                <w:bCs w:val="0"/>
                <w:sz w:val="24"/>
                <w:szCs w:val="24"/>
              </w:rPr>
              <w:t>Линии вверху и внизу</w:t>
            </w:r>
          </w:p>
        </w:tc>
        <w:tc>
          <w:tcPr>
            <w:tcW w:w="3304" w:type="dxa"/>
          </w:tcPr>
          <w:p w14:paraId="322C89FE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#242321</w:t>
            </w:r>
          </w:p>
        </w:tc>
        <w:tc>
          <w:tcPr>
            <w:tcW w:w="3304" w:type="dxa"/>
            <w:tcBorders>
              <w:right w:val="single" w:sz="12" w:space="0" w:color="auto"/>
            </w:tcBorders>
          </w:tcPr>
          <w:p w14:paraId="71B699AE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Чёрный, подчёркивает структуру страницы</w:t>
            </w:r>
          </w:p>
        </w:tc>
      </w:tr>
      <w:tr w:rsidR="002E3073" w:rsidRPr="00647120" w14:paraId="4C8CB69D" w14:textId="77777777" w:rsidTr="00655A13">
        <w:tc>
          <w:tcPr>
            <w:tcW w:w="3304" w:type="dxa"/>
            <w:tcBorders>
              <w:left w:val="single" w:sz="12" w:space="0" w:color="auto"/>
            </w:tcBorders>
          </w:tcPr>
          <w:p w14:paraId="028526EB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rStyle w:val="af5"/>
                <w:b w:val="0"/>
                <w:bCs w:val="0"/>
                <w:sz w:val="24"/>
                <w:szCs w:val="24"/>
              </w:rPr>
              <w:t>Иконки, кнопки, ссылки</w:t>
            </w:r>
          </w:p>
        </w:tc>
        <w:tc>
          <w:tcPr>
            <w:tcW w:w="3304" w:type="dxa"/>
          </w:tcPr>
          <w:p w14:paraId="4932B52D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#0088CF</w:t>
            </w:r>
          </w:p>
        </w:tc>
        <w:tc>
          <w:tcPr>
            <w:tcW w:w="3304" w:type="dxa"/>
            <w:tcBorders>
              <w:right w:val="single" w:sz="12" w:space="0" w:color="auto"/>
            </w:tcBorders>
          </w:tcPr>
          <w:p w14:paraId="395D54D8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Голубой, символизирует движение и технологичность</w:t>
            </w:r>
          </w:p>
        </w:tc>
      </w:tr>
      <w:tr w:rsidR="002E3073" w:rsidRPr="00647120" w14:paraId="609DE426" w14:textId="77777777" w:rsidTr="00655A13">
        <w:tc>
          <w:tcPr>
            <w:tcW w:w="3304" w:type="dxa"/>
            <w:tcBorders>
              <w:left w:val="single" w:sz="12" w:space="0" w:color="auto"/>
            </w:tcBorders>
          </w:tcPr>
          <w:p w14:paraId="4D467E33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rStyle w:val="af5"/>
                <w:b w:val="0"/>
                <w:bCs w:val="0"/>
                <w:sz w:val="24"/>
                <w:szCs w:val="24"/>
              </w:rPr>
              <w:t>Основной текст</w:t>
            </w:r>
          </w:p>
        </w:tc>
        <w:tc>
          <w:tcPr>
            <w:tcW w:w="3304" w:type="dxa"/>
          </w:tcPr>
          <w:p w14:paraId="24644A36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#242321</w:t>
            </w:r>
          </w:p>
        </w:tc>
        <w:tc>
          <w:tcPr>
            <w:tcW w:w="3304" w:type="dxa"/>
            <w:tcBorders>
              <w:right w:val="single" w:sz="12" w:space="0" w:color="auto"/>
            </w:tcBorders>
          </w:tcPr>
          <w:p w14:paraId="367FD1BC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Тёмный, обеспечивает контраст и читаемость</w:t>
            </w:r>
          </w:p>
        </w:tc>
      </w:tr>
      <w:tr w:rsidR="002E3073" w:rsidRPr="00647120" w14:paraId="1E52A17A" w14:textId="77777777" w:rsidTr="00655A13">
        <w:tc>
          <w:tcPr>
            <w:tcW w:w="3304" w:type="dxa"/>
            <w:tcBorders>
              <w:left w:val="single" w:sz="12" w:space="0" w:color="auto"/>
            </w:tcBorders>
          </w:tcPr>
          <w:p w14:paraId="24467141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rStyle w:val="af5"/>
                <w:b w:val="0"/>
                <w:bCs w:val="0"/>
                <w:sz w:val="24"/>
                <w:szCs w:val="24"/>
              </w:rPr>
              <w:t>Текст уведомлений и подвала</w:t>
            </w:r>
          </w:p>
        </w:tc>
        <w:tc>
          <w:tcPr>
            <w:tcW w:w="3304" w:type="dxa"/>
          </w:tcPr>
          <w:p w14:paraId="3D739039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#FCEC4F</w:t>
            </w:r>
          </w:p>
        </w:tc>
        <w:tc>
          <w:tcPr>
            <w:tcW w:w="3304" w:type="dxa"/>
            <w:tcBorders>
              <w:right w:val="single" w:sz="12" w:space="0" w:color="auto"/>
            </w:tcBorders>
          </w:tcPr>
          <w:p w14:paraId="1570AABC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Жёлтый, добавляет энергию и внимание</w:t>
            </w:r>
          </w:p>
        </w:tc>
      </w:tr>
      <w:tr w:rsidR="002E3073" w:rsidRPr="00647120" w14:paraId="321DADDF" w14:textId="77777777" w:rsidTr="00655A13">
        <w:tc>
          <w:tcPr>
            <w:tcW w:w="3304" w:type="dxa"/>
            <w:tcBorders>
              <w:left w:val="single" w:sz="12" w:space="0" w:color="auto"/>
              <w:bottom w:val="single" w:sz="12" w:space="0" w:color="auto"/>
            </w:tcBorders>
          </w:tcPr>
          <w:p w14:paraId="63097B1E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rStyle w:val="af5"/>
                <w:b w:val="0"/>
                <w:bCs w:val="0"/>
                <w:sz w:val="24"/>
                <w:szCs w:val="24"/>
              </w:rPr>
              <w:t>Квадратики для шагов</w:t>
            </w:r>
          </w:p>
        </w:tc>
        <w:tc>
          <w:tcPr>
            <w:tcW w:w="3304" w:type="dxa"/>
            <w:tcBorders>
              <w:bottom w:val="single" w:sz="12" w:space="0" w:color="auto"/>
            </w:tcBorders>
          </w:tcPr>
          <w:p w14:paraId="7DC517C5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#0088CF (15 %)</w:t>
            </w:r>
          </w:p>
        </w:tc>
        <w:tc>
          <w:tcPr>
            <w:tcW w:w="3304" w:type="dxa"/>
            <w:tcBorders>
              <w:bottom w:val="single" w:sz="12" w:space="0" w:color="auto"/>
              <w:right w:val="single" w:sz="12" w:space="0" w:color="auto"/>
            </w:tcBorders>
          </w:tcPr>
          <w:p w14:paraId="0D2DD3A9" w14:textId="77777777" w:rsidR="002E3073" w:rsidRPr="00647120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647120">
              <w:rPr>
                <w:sz w:val="24"/>
                <w:szCs w:val="24"/>
              </w:rPr>
              <w:t>Голубой с прозрачностью 15 %, создаёт лёгкий акцент</w:t>
            </w:r>
          </w:p>
        </w:tc>
      </w:tr>
    </w:tbl>
    <w:p w14:paraId="37A415AF" w14:textId="77777777" w:rsidR="002E3073" w:rsidRDefault="002E3073" w:rsidP="002E3073">
      <w:pPr>
        <w:spacing w:after="0" w:line="360" w:lineRule="exact"/>
        <w:ind w:firstLine="851"/>
        <w:jc w:val="both"/>
        <w:rPr>
          <w:b/>
          <w:bCs/>
        </w:rPr>
      </w:pPr>
    </w:p>
    <w:p w14:paraId="2CE0B3F7" w14:textId="13A2DE1A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F745E5">
        <w:rPr>
          <w:b/>
          <w:bCs/>
        </w:rPr>
        <w:t>Шрифты</w:t>
      </w:r>
    </w:p>
    <w:p w14:paraId="46017853" w14:textId="77777777" w:rsidR="00511732" w:rsidRPr="00F745E5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0EE3FAC2" w14:textId="66FB6846" w:rsidR="002E3073" w:rsidRDefault="002E3073" w:rsidP="00FF7CC0">
      <w:pPr>
        <w:spacing w:after="0" w:line="360" w:lineRule="exact"/>
        <w:ind w:firstLine="851"/>
        <w:jc w:val="both"/>
      </w:pPr>
      <w:r w:rsidRPr="00F745E5">
        <w:t>Для</w:t>
      </w:r>
      <w:r w:rsidRPr="00042E5D">
        <w:t xml:space="preserve"> </w:t>
      </w:r>
      <w:r w:rsidRPr="00F745E5">
        <w:t>оформления</w:t>
      </w:r>
      <w:r w:rsidRPr="00042E5D">
        <w:t xml:space="preserve"> </w:t>
      </w:r>
      <w:r w:rsidRPr="00F745E5">
        <w:t>сайта</w:t>
      </w:r>
      <w:r w:rsidRPr="00042E5D">
        <w:t xml:space="preserve"> </w:t>
      </w:r>
      <w:r w:rsidRPr="00F745E5">
        <w:t>«Бери Рули»</w:t>
      </w:r>
      <w:r w:rsidRPr="00042E5D">
        <w:t xml:space="preserve"> </w:t>
      </w:r>
      <w:r w:rsidRPr="00F745E5">
        <w:t>используется</w:t>
      </w:r>
      <w:r w:rsidRPr="00042E5D">
        <w:t xml:space="preserve"> </w:t>
      </w:r>
      <w:r w:rsidRPr="00F745E5">
        <w:t>семейство</w:t>
      </w:r>
      <w:r w:rsidRPr="00042E5D">
        <w:t xml:space="preserve"> </w:t>
      </w:r>
      <w:r w:rsidRPr="00F745E5">
        <w:t>шрифтов</w:t>
      </w:r>
      <w:r w:rsidRPr="00042E5D">
        <w:t xml:space="preserve"> </w:t>
      </w:r>
      <w:proofErr w:type="spellStart"/>
      <w:r w:rsidRPr="00F745E5">
        <w:t>Gilroy</w:t>
      </w:r>
      <w:proofErr w:type="spellEnd"/>
      <w:r w:rsidRPr="00042E5D">
        <w:t xml:space="preserve"> </w:t>
      </w:r>
      <w:r w:rsidRPr="00F745E5">
        <w:t>во</w:t>
      </w:r>
      <w:r w:rsidRPr="00042E5D">
        <w:t xml:space="preserve"> </w:t>
      </w:r>
      <w:r w:rsidRPr="00F745E5">
        <w:t>всех</w:t>
      </w:r>
      <w:r w:rsidRPr="00042E5D">
        <w:t xml:space="preserve"> </w:t>
      </w:r>
      <w:r w:rsidRPr="00F745E5">
        <w:t>основных</w:t>
      </w:r>
      <w:r w:rsidRPr="00042E5D">
        <w:t xml:space="preserve"> </w:t>
      </w:r>
      <w:r w:rsidRPr="00F745E5">
        <w:t>начертаниях:</w:t>
      </w:r>
      <w:r w:rsidRPr="00042E5D">
        <w:t xml:space="preserve"> </w:t>
      </w:r>
      <w:proofErr w:type="spellStart"/>
      <w:r w:rsidRPr="00F745E5">
        <w:t>Regular</w:t>
      </w:r>
      <w:proofErr w:type="spellEnd"/>
      <w:r w:rsidRPr="00F745E5">
        <w:t>,</w:t>
      </w:r>
      <w:r w:rsidRPr="00042E5D">
        <w:t xml:space="preserve"> </w:t>
      </w:r>
      <w:proofErr w:type="spellStart"/>
      <w:r w:rsidRPr="00F745E5">
        <w:t>Medium</w:t>
      </w:r>
      <w:proofErr w:type="spellEnd"/>
      <w:r w:rsidRPr="00F745E5">
        <w:t>,</w:t>
      </w:r>
      <w:r w:rsidRPr="00042E5D">
        <w:t xml:space="preserve"> </w:t>
      </w:r>
      <w:proofErr w:type="spellStart"/>
      <w:r w:rsidRPr="00F745E5">
        <w:t>Semibold</w:t>
      </w:r>
      <w:proofErr w:type="spellEnd"/>
      <w:r w:rsidRPr="00F745E5">
        <w:t>,</w:t>
      </w:r>
      <w:r w:rsidRPr="00042E5D">
        <w:t xml:space="preserve"> </w:t>
      </w:r>
      <w:proofErr w:type="spellStart"/>
      <w:r w:rsidRPr="00F745E5">
        <w:t>Bold</w:t>
      </w:r>
      <w:proofErr w:type="spellEnd"/>
      <w:r w:rsidRPr="00F745E5">
        <w:t>,</w:t>
      </w:r>
      <w:r w:rsidRPr="00042E5D">
        <w:t xml:space="preserve"> </w:t>
      </w:r>
      <w:proofErr w:type="spellStart"/>
      <w:r w:rsidRPr="00F745E5">
        <w:t>Extrabold</w:t>
      </w:r>
      <w:proofErr w:type="spellEnd"/>
      <w:r w:rsidRPr="00F745E5">
        <w:t>,</w:t>
      </w:r>
      <w:r w:rsidRPr="00042E5D">
        <w:t xml:space="preserve"> </w:t>
      </w:r>
      <w:r w:rsidRPr="00F745E5">
        <w:t>Black.</w:t>
      </w:r>
      <w:r w:rsidRPr="00042E5D">
        <w:t xml:space="preserve"> </w:t>
      </w:r>
      <w:r w:rsidRPr="00F745E5">
        <w:t>Шрифт</w:t>
      </w:r>
      <w:r w:rsidRPr="00042E5D">
        <w:t xml:space="preserve"> </w:t>
      </w:r>
      <w:r w:rsidRPr="00F745E5">
        <w:t>обеспечивает</w:t>
      </w:r>
      <w:r w:rsidRPr="00042E5D">
        <w:t xml:space="preserve"> </w:t>
      </w:r>
      <w:r w:rsidRPr="00F745E5">
        <w:t>современный,</w:t>
      </w:r>
      <w:r w:rsidRPr="00042E5D">
        <w:t xml:space="preserve"> </w:t>
      </w:r>
      <w:r w:rsidRPr="00F745E5">
        <w:t>технологичный</w:t>
      </w:r>
      <w:r w:rsidRPr="00042E5D">
        <w:t xml:space="preserve"> </w:t>
      </w:r>
      <w:r w:rsidRPr="00F745E5">
        <w:t>и</w:t>
      </w:r>
      <w:r w:rsidRPr="00042E5D">
        <w:t xml:space="preserve"> </w:t>
      </w:r>
      <w:r w:rsidRPr="00F745E5">
        <w:t>визуально</w:t>
      </w:r>
      <w:r w:rsidRPr="00042E5D">
        <w:t xml:space="preserve"> </w:t>
      </w:r>
      <w:r w:rsidRPr="00F745E5">
        <w:t>чистый</w:t>
      </w:r>
      <w:r w:rsidRPr="00042E5D">
        <w:t xml:space="preserve"> </w:t>
      </w:r>
      <w:r w:rsidRPr="00F745E5">
        <w:t>стиль,</w:t>
      </w:r>
      <w:r w:rsidRPr="00042E5D">
        <w:t xml:space="preserve"> </w:t>
      </w:r>
      <w:r w:rsidRPr="00F745E5">
        <w:t>хорошо</w:t>
      </w:r>
      <w:r w:rsidRPr="00042E5D">
        <w:t xml:space="preserve"> </w:t>
      </w:r>
      <w:r w:rsidRPr="00F745E5">
        <w:t>подходит</w:t>
      </w:r>
      <w:r w:rsidRPr="00042E5D">
        <w:t xml:space="preserve"> </w:t>
      </w:r>
      <w:r w:rsidRPr="00F745E5">
        <w:t>для</w:t>
      </w:r>
      <w:r w:rsidRPr="00042E5D">
        <w:t xml:space="preserve"> </w:t>
      </w:r>
      <w:r w:rsidRPr="00F745E5">
        <w:t>интерфейсов</w:t>
      </w:r>
      <w:r w:rsidRPr="00042E5D">
        <w:t xml:space="preserve"> </w:t>
      </w:r>
      <w:r w:rsidRPr="00F745E5">
        <w:t>и</w:t>
      </w:r>
      <w:r w:rsidRPr="00042E5D">
        <w:t xml:space="preserve"> </w:t>
      </w:r>
      <w:r w:rsidRPr="00F745E5">
        <w:t>акцентных</w:t>
      </w:r>
      <w:r w:rsidRPr="00042E5D">
        <w:t xml:space="preserve"> </w:t>
      </w:r>
      <w:r w:rsidRPr="00F745E5">
        <w:t>заголовков.</w:t>
      </w:r>
      <w:r w:rsidR="00FF7CC0">
        <w:t xml:space="preserve"> </w:t>
      </w:r>
      <w:r w:rsidRPr="00F745E5">
        <w:t>Размеры</w:t>
      </w:r>
      <w:r>
        <w:t xml:space="preserve"> </w:t>
      </w:r>
      <w:r w:rsidRPr="00F745E5">
        <w:t>и</w:t>
      </w:r>
      <w:r>
        <w:t xml:space="preserve"> </w:t>
      </w:r>
      <w:r w:rsidRPr="00F745E5">
        <w:t>начертания</w:t>
      </w:r>
      <w:r>
        <w:t xml:space="preserve"> </w:t>
      </w:r>
      <w:r w:rsidRPr="00F745E5">
        <w:t>сведены</w:t>
      </w:r>
      <w:r>
        <w:t xml:space="preserve"> </w:t>
      </w:r>
      <w:r w:rsidRPr="00F745E5">
        <w:t>в</w:t>
      </w:r>
      <w:r>
        <w:t xml:space="preserve"> </w:t>
      </w:r>
      <w:r w:rsidRPr="00F745E5">
        <w:t>таблицу</w:t>
      </w:r>
      <w:r>
        <w:t xml:space="preserve"> </w:t>
      </w:r>
      <w:r w:rsidRPr="00F745E5">
        <w:t>2.</w:t>
      </w:r>
    </w:p>
    <w:p w14:paraId="6A08335C" w14:textId="77777777" w:rsidR="00E10263" w:rsidRDefault="00E10263" w:rsidP="00FF7CC0">
      <w:pPr>
        <w:spacing w:after="0" w:line="360" w:lineRule="exact"/>
        <w:ind w:firstLine="851"/>
        <w:jc w:val="both"/>
      </w:pPr>
    </w:p>
    <w:p w14:paraId="7DE10F99" w14:textId="0DCD0556" w:rsidR="00FF7CC0" w:rsidRDefault="00FF7CC0" w:rsidP="00E10263">
      <w:pPr>
        <w:spacing w:after="0" w:line="360" w:lineRule="exact"/>
        <w:jc w:val="both"/>
      </w:pPr>
      <w:r w:rsidRPr="00A82C78">
        <w:t>Таблица </w:t>
      </w:r>
      <w:r>
        <w:t>2</w:t>
      </w:r>
      <w:r w:rsidRPr="00A82C78">
        <w:t> –</w:t>
      </w:r>
      <w:r w:rsidRPr="00FF7CC0">
        <w:t xml:space="preserve"> </w:t>
      </w:r>
      <w:r w:rsidRPr="00F745E5">
        <w:t>Размеры</w:t>
      </w:r>
      <w:r>
        <w:t xml:space="preserve"> </w:t>
      </w:r>
      <w:r w:rsidRPr="00F745E5">
        <w:t>и</w:t>
      </w:r>
      <w:r>
        <w:t xml:space="preserve"> </w:t>
      </w:r>
      <w:r w:rsidRPr="00F745E5">
        <w:t>начертания</w:t>
      </w:r>
      <w:r>
        <w:t xml:space="preserve"> шрифта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4531"/>
        <w:gridCol w:w="2694"/>
        <w:gridCol w:w="2693"/>
      </w:tblGrid>
      <w:tr w:rsidR="002E3073" w:rsidRPr="00274B68" w14:paraId="70F045AB" w14:textId="77777777" w:rsidTr="00655A13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17B074" w14:textId="77777777" w:rsidR="002E3073" w:rsidRPr="00274B68" w:rsidRDefault="002E3073" w:rsidP="0065092B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D93306" w14:textId="77777777" w:rsidR="002E3073" w:rsidRPr="00274B68" w:rsidRDefault="002E3073" w:rsidP="0065092B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8741B3" w14:textId="77777777" w:rsidR="002E3073" w:rsidRPr="00274B68" w:rsidRDefault="002E3073" w:rsidP="0065092B">
            <w:pPr>
              <w:spacing w:line="360" w:lineRule="exact"/>
              <w:jc w:val="center"/>
              <w:rPr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Начертание</w:t>
            </w:r>
          </w:p>
        </w:tc>
      </w:tr>
      <w:tr w:rsidR="00E10263" w:rsidRPr="00274B68" w14:paraId="73242288" w14:textId="77777777" w:rsidTr="00655A13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C98FD6E" w14:textId="4C4DB35E" w:rsidR="00E10263" w:rsidRPr="00274B68" w:rsidRDefault="00E10263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3F66AA" w14:textId="5BE6EFA5" w:rsidR="00E10263" w:rsidRPr="00274B68" w:rsidRDefault="00E10263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F524B6B" w14:textId="45846642" w:rsidR="00E10263" w:rsidRPr="00274B68" w:rsidRDefault="00E10263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2E3073" w:rsidRPr="00274B68" w14:paraId="6656A60E" w14:textId="77777777" w:rsidTr="00655A13">
        <w:tc>
          <w:tcPr>
            <w:tcW w:w="453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CADA290" w14:textId="77777777" w:rsidR="002E3073" w:rsidRPr="00274B68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Главный заголовок страницы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C424874" w14:textId="77777777" w:rsidR="002E3073" w:rsidRPr="00274B68" w:rsidRDefault="002E3073" w:rsidP="0065092B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42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55E25152" w14:textId="77777777" w:rsidR="002E3073" w:rsidRPr="00274B68" w:rsidRDefault="002E3073" w:rsidP="0065092B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Black</w:t>
            </w:r>
          </w:p>
        </w:tc>
      </w:tr>
      <w:tr w:rsidR="002E3073" w:rsidRPr="00274B68" w14:paraId="6581C4AC" w14:textId="77777777" w:rsidTr="00647120">
        <w:tc>
          <w:tcPr>
            <w:tcW w:w="45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52D5D2D" w14:textId="77777777" w:rsidR="002E3073" w:rsidRPr="00274B68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Основные заголовки разделов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85C4503" w14:textId="77777777" w:rsidR="002E3073" w:rsidRPr="00274B68" w:rsidRDefault="002E3073" w:rsidP="0065092B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30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6D070BC" w14:textId="77777777" w:rsidR="002E3073" w:rsidRPr="00274B68" w:rsidRDefault="002E3073" w:rsidP="0065092B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Black</w:t>
            </w:r>
          </w:p>
        </w:tc>
      </w:tr>
      <w:tr w:rsidR="002E3073" w:rsidRPr="00274B68" w14:paraId="53454C02" w14:textId="77777777" w:rsidTr="00647120">
        <w:tc>
          <w:tcPr>
            <w:tcW w:w="4531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62D54C" w14:textId="77777777" w:rsidR="002E3073" w:rsidRPr="00274B68" w:rsidRDefault="002E3073" w:rsidP="0065092B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Заголовки списков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709DA424" w14:textId="77777777" w:rsidR="002E3073" w:rsidRPr="00274B68" w:rsidRDefault="002E3073" w:rsidP="0065092B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20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6AAEE99E" w14:textId="77777777" w:rsidR="002E3073" w:rsidRPr="00274B68" w:rsidRDefault="002E3073" w:rsidP="0065092B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Black / </w:t>
            </w:r>
            <w:proofErr w:type="spellStart"/>
            <w:r w:rsidRPr="00274B68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647120" w:rsidRPr="00274B68" w14:paraId="1A4B1F51" w14:textId="77777777" w:rsidTr="00647120">
        <w:tc>
          <w:tcPr>
            <w:tcW w:w="453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E6BDA4B" w14:textId="77777777" w:rsidR="00647120" w:rsidRPr="00274B68" w:rsidRDefault="00647120" w:rsidP="0065092B">
            <w:pPr>
              <w:spacing w:line="360" w:lineRule="exact"/>
              <w:rPr>
                <w:rStyle w:val="af5"/>
                <w:b w:val="0"/>
                <w:bCs w:val="0"/>
                <w:sz w:val="24"/>
                <w:szCs w:val="24"/>
              </w:rPr>
            </w:pPr>
          </w:p>
        </w:tc>
        <w:tc>
          <w:tcPr>
            <w:tcW w:w="26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AA22139" w14:textId="77777777" w:rsidR="00647120" w:rsidRPr="00274B68" w:rsidRDefault="00647120" w:rsidP="0065092B">
            <w:pPr>
              <w:spacing w:line="360" w:lineRule="exact"/>
              <w:rPr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8E16778" w14:textId="77777777" w:rsidR="00647120" w:rsidRPr="00274B68" w:rsidRDefault="00647120" w:rsidP="0065092B">
            <w:pPr>
              <w:spacing w:line="360" w:lineRule="exact"/>
              <w:rPr>
                <w:sz w:val="24"/>
                <w:szCs w:val="24"/>
              </w:rPr>
            </w:pPr>
          </w:p>
        </w:tc>
      </w:tr>
      <w:tr w:rsidR="00655A13" w:rsidRPr="00274B68" w14:paraId="47F0A911" w14:textId="77777777" w:rsidTr="00CA7FB6">
        <w:tc>
          <w:tcPr>
            <w:tcW w:w="9918" w:type="dxa"/>
            <w:gridSpan w:val="3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CBA08CE" w14:textId="4CAFA185" w:rsidR="00655A13" w:rsidRPr="00274B68" w:rsidRDefault="00655A13" w:rsidP="00655A13">
            <w:pPr>
              <w:spacing w:line="360" w:lineRule="exact"/>
              <w:ind w:left="-120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lastRenderedPageBreak/>
              <w:t>Продолжение таблицы 2</w:t>
            </w:r>
          </w:p>
        </w:tc>
      </w:tr>
      <w:tr w:rsidR="00655A13" w:rsidRPr="00274B68" w14:paraId="075DB345" w14:textId="77777777" w:rsidTr="00647120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96798F" w14:textId="7C66C394" w:rsidR="00655A13" w:rsidRPr="00274B68" w:rsidRDefault="00655A13" w:rsidP="00655A13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EC230CD" w14:textId="0D69FCE1" w:rsidR="00655A13" w:rsidRPr="00274B68" w:rsidRDefault="00655A13" w:rsidP="00655A13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AD70EC0" w14:textId="3616FDCF" w:rsidR="00655A13" w:rsidRPr="00274B68" w:rsidRDefault="00655A13" w:rsidP="00655A13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3</w:t>
            </w:r>
          </w:p>
        </w:tc>
      </w:tr>
      <w:tr w:rsidR="00647120" w:rsidRPr="00274B68" w14:paraId="0098C9F9" w14:textId="77777777" w:rsidTr="00647120">
        <w:tc>
          <w:tcPr>
            <w:tcW w:w="4531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15998AF7" w14:textId="6F1C4567" w:rsidR="00647120" w:rsidRPr="00274B68" w:rsidRDefault="00647120" w:rsidP="00647120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Нумерованные шаги</w:t>
            </w:r>
          </w:p>
        </w:tc>
        <w:tc>
          <w:tcPr>
            <w:tcW w:w="269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3E74D157" w14:textId="2A9F668C" w:rsidR="00647120" w:rsidRPr="00274B68" w:rsidRDefault="00647120" w:rsidP="00647120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20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28FC582" w14:textId="402DD284" w:rsidR="00647120" w:rsidRPr="00274B68" w:rsidRDefault="00647120" w:rsidP="00647120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Black</w:t>
            </w:r>
          </w:p>
        </w:tc>
      </w:tr>
      <w:tr w:rsidR="00647120" w:rsidRPr="00274B68" w14:paraId="36EE3036" w14:textId="77777777" w:rsidTr="00647120">
        <w:tc>
          <w:tcPr>
            <w:tcW w:w="4531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692D008" w14:textId="418D5B5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Заголовки карточек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7943C175" w14:textId="66F5FB36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20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12" w:space="0" w:color="auto"/>
              <w:right w:val="single" w:sz="12" w:space="0" w:color="auto"/>
            </w:tcBorders>
          </w:tcPr>
          <w:p w14:paraId="37619DC4" w14:textId="05B321F5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Black</w:t>
            </w:r>
          </w:p>
        </w:tc>
      </w:tr>
      <w:tr w:rsidR="00647120" w:rsidRPr="00274B68" w14:paraId="7AC26CDB" w14:textId="77777777" w:rsidTr="00655A13">
        <w:tc>
          <w:tcPr>
            <w:tcW w:w="4531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ABC5072" w14:textId="1381761C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Информационный блок контактов</w:t>
            </w:r>
          </w:p>
        </w:tc>
        <w:tc>
          <w:tcPr>
            <w:tcW w:w="2694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55671488" w14:textId="689CC72B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20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14:paraId="6E8B8D8E" w14:textId="6191A2E6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Extrabold</w:t>
            </w:r>
            <w:proofErr w:type="spellEnd"/>
          </w:p>
        </w:tc>
      </w:tr>
      <w:tr w:rsidR="00647120" w:rsidRPr="00274B68" w14:paraId="7D5D888B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A6BF23E" w14:textId="582F8267" w:rsidR="00647120" w:rsidRPr="00274B68" w:rsidRDefault="00647120" w:rsidP="00647120">
            <w:pPr>
              <w:spacing w:line="360" w:lineRule="exact"/>
              <w:rPr>
                <w:rStyle w:val="af5"/>
                <w:b w:val="0"/>
                <w:bCs w:val="0"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Подзаголовки карточек / метаданные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2A39091E" w14:textId="31AAA02E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16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691FA082" w14:textId="79CFDABA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Medium</w:t>
            </w:r>
            <w:proofErr w:type="spellEnd"/>
          </w:p>
        </w:tc>
      </w:tr>
      <w:tr w:rsidR="00647120" w:rsidRPr="00274B68" w14:paraId="3CA08757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560E365" w14:textId="211A6099" w:rsidR="00647120" w:rsidRPr="00274B68" w:rsidRDefault="00647120" w:rsidP="00647120">
            <w:pPr>
              <w:spacing w:line="360" w:lineRule="exact"/>
              <w:rPr>
                <w:rStyle w:val="af5"/>
                <w:b w:val="0"/>
                <w:bCs w:val="0"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Ценовые строки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2100A01D" w14:textId="0BF881D0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16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300B4D48" w14:textId="5798ACD4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647120" w:rsidRPr="00274B68" w14:paraId="70E2BA43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7CF92A78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Элементы форм (поля, чекбоксы)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7DDF2D29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16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75D46990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Regular</w:t>
            </w:r>
            <w:proofErr w:type="spellEnd"/>
          </w:p>
        </w:tc>
      </w:tr>
      <w:tr w:rsidR="00647120" w:rsidRPr="00274B68" w14:paraId="086D0340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5108D68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Выделенные ключевые слова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270DAC5E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16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29A66F7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Mixed</w:t>
            </w:r>
            <w:proofErr w:type="spellEnd"/>
          </w:p>
        </w:tc>
      </w:tr>
      <w:tr w:rsidR="00647120" w:rsidRPr="00274B68" w14:paraId="6DD2377E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592268D8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Подзаголовки и поясняющий текст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181D01F5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14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2BE0E587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Medium</w:t>
            </w:r>
            <w:proofErr w:type="spellEnd"/>
          </w:p>
        </w:tc>
      </w:tr>
      <w:tr w:rsidR="00647120" w:rsidRPr="00274B68" w14:paraId="24489724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34A7D99B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Меню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2653DA77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14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79F0C1D2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Semibold</w:t>
            </w:r>
            <w:proofErr w:type="spellEnd"/>
          </w:p>
        </w:tc>
      </w:tr>
      <w:tr w:rsidR="00647120" w:rsidRPr="00274B68" w14:paraId="479ADEE3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FDB11AE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Личный кабинет в меню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6241EC44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14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611E56A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647120" w:rsidRPr="00274B68" w14:paraId="1BAC8525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B6579F7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Текст уведомлений (жёлтая плашка)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1F04C7DB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14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1573EF35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Medium</w:t>
            </w:r>
            <w:proofErr w:type="spellEnd"/>
          </w:p>
        </w:tc>
      </w:tr>
      <w:tr w:rsidR="00647120" w:rsidRPr="00274B68" w14:paraId="1BA4E27E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447C9B75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Текст подвала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7B64A820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14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5F92BE8C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Regular</w:t>
            </w:r>
            <w:proofErr w:type="spellEnd"/>
            <w:r w:rsidRPr="00274B68">
              <w:rPr>
                <w:sz w:val="24"/>
                <w:szCs w:val="24"/>
              </w:rPr>
              <w:t xml:space="preserve"> / </w:t>
            </w:r>
            <w:proofErr w:type="spellStart"/>
            <w:r w:rsidRPr="00274B68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647120" w:rsidRPr="00274B68" w14:paraId="2F205E36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1F91C940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Бейджи в каталоге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36E26F0C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11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27CAEE30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Medium</w:t>
            </w:r>
            <w:proofErr w:type="spellEnd"/>
          </w:p>
        </w:tc>
      </w:tr>
      <w:tr w:rsidR="00647120" w:rsidRPr="00274B68" w14:paraId="0437B1FA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07CB0EFE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Текст списков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140AE3CB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18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0D19B19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</w:rPr>
              <w:t>Regular</w:t>
            </w:r>
            <w:proofErr w:type="spellEnd"/>
            <w:r w:rsidRPr="00274B68">
              <w:rPr>
                <w:sz w:val="24"/>
                <w:szCs w:val="24"/>
              </w:rPr>
              <w:t xml:space="preserve"> / </w:t>
            </w:r>
            <w:proofErr w:type="spellStart"/>
            <w:r w:rsidRPr="00274B68">
              <w:rPr>
                <w:sz w:val="24"/>
                <w:szCs w:val="24"/>
              </w:rPr>
              <w:t>Bold</w:t>
            </w:r>
            <w:proofErr w:type="spellEnd"/>
          </w:p>
        </w:tc>
      </w:tr>
      <w:tr w:rsidR="00647120" w:rsidRPr="00274B68" w14:paraId="17BFDE67" w14:textId="77777777" w:rsidTr="00655A13">
        <w:tc>
          <w:tcPr>
            <w:tcW w:w="4531" w:type="dxa"/>
            <w:tcBorders>
              <w:left w:val="single" w:sz="12" w:space="0" w:color="auto"/>
              <w:right w:val="single" w:sz="12" w:space="0" w:color="auto"/>
            </w:tcBorders>
          </w:tcPr>
          <w:p w14:paraId="67B37785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Контактные элементы (заголовок + телефон)</w:t>
            </w:r>
          </w:p>
        </w:tc>
        <w:tc>
          <w:tcPr>
            <w:tcW w:w="2694" w:type="dxa"/>
            <w:tcBorders>
              <w:left w:val="single" w:sz="12" w:space="0" w:color="auto"/>
              <w:right w:val="single" w:sz="12" w:space="0" w:color="auto"/>
            </w:tcBorders>
          </w:tcPr>
          <w:p w14:paraId="6AFD1B63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24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right w:val="single" w:sz="12" w:space="0" w:color="auto"/>
            </w:tcBorders>
          </w:tcPr>
          <w:p w14:paraId="0B109F67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Black</w:t>
            </w:r>
          </w:p>
        </w:tc>
      </w:tr>
      <w:tr w:rsidR="00647120" w:rsidRPr="00274B68" w14:paraId="49CA00C1" w14:textId="77777777" w:rsidTr="00655A13">
        <w:tc>
          <w:tcPr>
            <w:tcW w:w="453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C3E0CC" w14:textId="77777777" w:rsidR="00647120" w:rsidRPr="00274B68" w:rsidRDefault="00647120" w:rsidP="00647120">
            <w:pPr>
              <w:spacing w:line="360" w:lineRule="exact"/>
              <w:rPr>
                <w:b/>
                <w:bCs/>
                <w:sz w:val="24"/>
                <w:szCs w:val="24"/>
              </w:rPr>
            </w:pPr>
            <w:r w:rsidRPr="00274B68">
              <w:rPr>
                <w:rStyle w:val="af5"/>
                <w:b w:val="0"/>
                <w:bCs w:val="0"/>
                <w:sz w:val="24"/>
                <w:szCs w:val="24"/>
              </w:rPr>
              <w:t>Телефон в подвале</w:t>
            </w:r>
          </w:p>
        </w:tc>
        <w:tc>
          <w:tcPr>
            <w:tcW w:w="269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93C19D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18 </w:t>
            </w:r>
            <w:proofErr w:type="spellStart"/>
            <w:r w:rsidRPr="00274B68">
              <w:rPr>
                <w:sz w:val="24"/>
                <w:szCs w:val="24"/>
              </w:rPr>
              <w:t>pt</w:t>
            </w:r>
            <w:proofErr w:type="spellEnd"/>
          </w:p>
        </w:tc>
        <w:tc>
          <w:tcPr>
            <w:tcW w:w="2693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774CCC" w14:textId="77777777" w:rsidR="00647120" w:rsidRPr="00274B68" w:rsidRDefault="00647120" w:rsidP="00647120">
            <w:pPr>
              <w:spacing w:line="360" w:lineRule="exact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Gilroy</w:t>
            </w:r>
            <w:proofErr w:type="spellEnd"/>
            <w:r w:rsidRPr="00274B68">
              <w:rPr>
                <w:sz w:val="24"/>
                <w:szCs w:val="24"/>
              </w:rPr>
              <w:t xml:space="preserve"> Black</w:t>
            </w:r>
          </w:p>
        </w:tc>
      </w:tr>
    </w:tbl>
    <w:p w14:paraId="658BD35D" w14:textId="77777777" w:rsidR="002E3073" w:rsidRDefault="002E3073" w:rsidP="002E3073">
      <w:pPr>
        <w:spacing w:after="0" w:line="360" w:lineRule="exact"/>
        <w:ind w:firstLine="709"/>
        <w:jc w:val="both"/>
      </w:pPr>
    </w:p>
    <w:p w14:paraId="40387C2A" w14:textId="62FA07EE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CF7AB0">
        <w:rPr>
          <w:b/>
          <w:bCs/>
        </w:rPr>
        <w:t>Схема</w:t>
      </w:r>
      <w:r w:rsidR="002E3073">
        <w:rPr>
          <w:b/>
          <w:bCs/>
        </w:rPr>
        <w:t xml:space="preserve"> </w:t>
      </w:r>
      <w:r w:rsidR="002E3073" w:rsidRPr="00CF7AB0">
        <w:rPr>
          <w:b/>
          <w:bCs/>
        </w:rPr>
        <w:t>сайта</w:t>
      </w:r>
    </w:p>
    <w:p w14:paraId="4AD7A959" w14:textId="77777777" w:rsidR="00511732" w:rsidRPr="00CF7AB0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520027E1" w14:textId="7F8A4D42" w:rsidR="002E3073" w:rsidRPr="00F745E5" w:rsidRDefault="002E3073" w:rsidP="00511732">
      <w:pPr>
        <w:spacing w:after="0" w:line="360" w:lineRule="exact"/>
        <w:ind w:firstLine="851"/>
        <w:jc w:val="both"/>
      </w:pPr>
      <w:r w:rsidRPr="00CF7AB0">
        <w:t>Модульная</w:t>
      </w:r>
      <w:r>
        <w:t xml:space="preserve"> </w:t>
      </w:r>
      <w:r w:rsidRPr="00CF7AB0">
        <w:t>сетка</w:t>
      </w:r>
      <w:r>
        <w:t xml:space="preserve"> </w:t>
      </w:r>
      <w:r w:rsidRPr="00CF7AB0">
        <w:t>сайта</w:t>
      </w:r>
      <w:r w:rsidR="00DB30F0">
        <w:t xml:space="preserve"> для </w:t>
      </w:r>
      <w:r w:rsidR="00DB30F0">
        <w:rPr>
          <w:lang w:val="en-US"/>
        </w:rPr>
        <w:t>Desktop</w:t>
      </w:r>
      <w:r w:rsidR="00DB30F0" w:rsidRPr="005659A9">
        <w:t xml:space="preserve"> </w:t>
      </w:r>
      <w:r w:rsidR="00DB30F0">
        <w:t>и планшетной версии</w:t>
      </w:r>
      <w:r>
        <w:t xml:space="preserve"> </w:t>
      </w:r>
      <w:r w:rsidRPr="00CF7AB0">
        <w:t>представлена</w:t>
      </w:r>
      <w:r>
        <w:t xml:space="preserve"> </w:t>
      </w:r>
      <w:r w:rsidRPr="00CF7AB0">
        <w:t>в</w:t>
      </w:r>
      <w:r>
        <w:t xml:space="preserve"> </w:t>
      </w:r>
      <w:r w:rsidRPr="00CF7AB0">
        <w:t>Приложении</w:t>
      </w:r>
      <w:r>
        <w:t xml:space="preserve"> </w:t>
      </w:r>
      <w:r w:rsidRPr="00CF7AB0">
        <w:t>А.</w:t>
      </w:r>
      <w:r>
        <w:t xml:space="preserve"> </w:t>
      </w:r>
      <w:r w:rsidRPr="00CF7AB0">
        <w:t>Схема</w:t>
      </w:r>
      <w:r>
        <w:t xml:space="preserve"> </w:t>
      </w:r>
      <w:r w:rsidRPr="00CF7AB0">
        <w:t>сайта</w:t>
      </w:r>
      <w:r>
        <w:t xml:space="preserve"> </w:t>
      </w:r>
      <w:r w:rsidRPr="00CF7AB0">
        <w:t>представляет</w:t>
      </w:r>
      <w:r>
        <w:t xml:space="preserve"> </w:t>
      </w:r>
      <w:r w:rsidRPr="00CF7AB0">
        <w:t>собой</w:t>
      </w:r>
      <w:r>
        <w:t xml:space="preserve"> </w:t>
      </w:r>
      <w:r w:rsidRPr="00CF7AB0">
        <w:t>блочную</w:t>
      </w:r>
      <w:r>
        <w:t xml:space="preserve"> </w:t>
      </w:r>
      <w:r w:rsidRPr="00CF7AB0">
        <w:t>структуру,</w:t>
      </w:r>
      <w:r>
        <w:t xml:space="preserve"> </w:t>
      </w:r>
      <w:r w:rsidRPr="00CF7AB0">
        <w:t>состоящую</w:t>
      </w:r>
      <w:r>
        <w:t xml:space="preserve"> </w:t>
      </w:r>
      <w:r w:rsidRPr="00CF7AB0">
        <w:t>из</w:t>
      </w:r>
      <w:r>
        <w:t xml:space="preserve"> 11 </w:t>
      </w:r>
      <w:r w:rsidRPr="00CF7AB0">
        <w:t>разделов:</w:t>
      </w:r>
    </w:p>
    <w:p w14:paraId="6B06CDA9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ш</w:t>
      </w:r>
      <w:r w:rsidRPr="00CF7AB0">
        <w:t>апка</w:t>
      </w:r>
      <w:r>
        <w:t xml:space="preserve"> </w:t>
      </w:r>
      <w:r w:rsidRPr="00CF7AB0">
        <w:t>сайта</w:t>
      </w:r>
      <w:r>
        <w:t xml:space="preserve"> </w:t>
      </w:r>
      <w:r w:rsidRPr="00CF7AB0">
        <w:t>—</w:t>
      </w:r>
      <w:r>
        <w:t xml:space="preserve"> </w:t>
      </w:r>
      <w:r w:rsidRPr="00CF7AB0">
        <w:t>логотип,</w:t>
      </w:r>
      <w:r>
        <w:t xml:space="preserve"> </w:t>
      </w:r>
      <w:r w:rsidRPr="00CF7AB0">
        <w:t>название</w:t>
      </w:r>
      <w:r>
        <w:t xml:space="preserve"> </w:t>
      </w:r>
      <w:r w:rsidRPr="00CF7AB0">
        <w:t>компании,</w:t>
      </w:r>
      <w:r>
        <w:t xml:space="preserve"> </w:t>
      </w:r>
      <w:r w:rsidRPr="00CF7AB0">
        <w:t>адрес,</w:t>
      </w:r>
      <w:r>
        <w:t xml:space="preserve"> </w:t>
      </w:r>
      <w:r w:rsidRPr="00CF7AB0">
        <w:t>номер</w:t>
      </w:r>
      <w:r>
        <w:t xml:space="preserve"> </w:t>
      </w:r>
      <w:r w:rsidRPr="00CF7AB0">
        <w:t>телефона,</w:t>
      </w:r>
      <w:r>
        <w:t xml:space="preserve"> </w:t>
      </w:r>
      <w:r w:rsidRPr="00CF7AB0">
        <w:t>навигационное</w:t>
      </w:r>
      <w:r>
        <w:t xml:space="preserve"> </w:t>
      </w:r>
      <w:r w:rsidRPr="00CF7AB0">
        <w:t>меню</w:t>
      </w:r>
      <w:r>
        <w:t>;</w:t>
      </w:r>
    </w:p>
    <w:p w14:paraId="7F0CADF3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г</w:t>
      </w:r>
      <w:r w:rsidRPr="00CF7AB0">
        <w:t>лавный</w:t>
      </w:r>
      <w:r>
        <w:t xml:space="preserve"> </w:t>
      </w:r>
      <w:r w:rsidRPr="00CF7AB0">
        <w:t>экран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«Аренда</w:t>
      </w:r>
      <w:r>
        <w:t xml:space="preserve"> </w:t>
      </w:r>
      <w:r w:rsidRPr="00CF7AB0">
        <w:t>авто»,</w:t>
      </w:r>
      <w:r>
        <w:t xml:space="preserve"> </w:t>
      </w:r>
      <w:r w:rsidRPr="00CF7AB0">
        <w:t>изображение</w:t>
      </w:r>
      <w:r>
        <w:t xml:space="preserve"> </w:t>
      </w:r>
      <w:r w:rsidRPr="00CF7AB0">
        <w:t>автомобиля,</w:t>
      </w:r>
      <w:r>
        <w:t xml:space="preserve"> </w:t>
      </w:r>
      <w:r w:rsidRPr="00CF7AB0">
        <w:t>кнопка</w:t>
      </w:r>
      <w:r>
        <w:t xml:space="preserve"> </w:t>
      </w:r>
      <w:r w:rsidRPr="00CF7AB0">
        <w:t>действия</w:t>
      </w:r>
      <w:r>
        <w:t>;</w:t>
      </w:r>
    </w:p>
    <w:p w14:paraId="247A304D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б</w:t>
      </w:r>
      <w:r w:rsidRPr="00CF7AB0">
        <w:t>лок</w:t>
      </w:r>
      <w:r>
        <w:t xml:space="preserve"> </w:t>
      </w:r>
      <w:r w:rsidRPr="00CF7AB0">
        <w:t>преимуществ—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«Без</w:t>
      </w:r>
      <w:r>
        <w:t xml:space="preserve"> </w:t>
      </w:r>
      <w:r w:rsidRPr="00CF7AB0">
        <w:t>кредита»</w:t>
      </w:r>
      <w:r>
        <w:t xml:space="preserve"> </w:t>
      </w:r>
      <w:r w:rsidRPr="00CF7AB0">
        <w:t>и</w:t>
      </w:r>
      <w:r>
        <w:t xml:space="preserve"> </w:t>
      </w:r>
      <w:r w:rsidRPr="00CF7AB0">
        <w:t>три</w:t>
      </w:r>
      <w:r>
        <w:t xml:space="preserve"> </w:t>
      </w:r>
      <w:r w:rsidRPr="00CF7AB0">
        <w:t>карточки</w:t>
      </w:r>
      <w:r>
        <w:t xml:space="preserve"> </w:t>
      </w:r>
      <w:r w:rsidRPr="00CF7AB0">
        <w:t>преимуществ</w:t>
      </w:r>
      <w:r>
        <w:t>;</w:t>
      </w:r>
    </w:p>
    <w:p w14:paraId="7E9BB889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б</w:t>
      </w:r>
      <w:r w:rsidRPr="00CF7AB0">
        <w:t>лок</w:t>
      </w:r>
      <w:r>
        <w:t xml:space="preserve"> </w:t>
      </w:r>
      <w:r w:rsidRPr="00CF7AB0">
        <w:t>целевой</w:t>
      </w:r>
      <w:r>
        <w:t xml:space="preserve"> </w:t>
      </w:r>
      <w:r w:rsidRPr="00CF7AB0">
        <w:t>аудитории—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«Мы</w:t>
      </w:r>
      <w:r>
        <w:t xml:space="preserve"> </w:t>
      </w:r>
      <w:r w:rsidRPr="00CF7AB0">
        <w:t>подходим</w:t>
      </w:r>
      <w:r>
        <w:t xml:space="preserve"> </w:t>
      </w:r>
      <w:r w:rsidRPr="00CF7AB0">
        <w:t>вам,</w:t>
      </w:r>
      <w:r>
        <w:t xml:space="preserve"> </w:t>
      </w:r>
      <w:r w:rsidRPr="00CF7AB0">
        <w:t>если»</w:t>
      </w:r>
      <w:r>
        <w:t xml:space="preserve"> </w:t>
      </w:r>
      <w:r w:rsidRPr="00CF7AB0">
        <w:t>и</w:t>
      </w:r>
      <w:r>
        <w:t xml:space="preserve"> </w:t>
      </w:r>
      <w:r w:rsidRPr="00CF7AB0">
        <w:t>две</w:t>
      </w:r>
      <w:r>
        <w:t xml:space="preserve"> </w:t>
      </w:r>
      <w:r w:rsidRPr="00CF7AB0">
        <w:t>карточки</w:t>
      </w:r>
      <w:r>
        <w:t xml:space="preserve"> </w:t>
      </w:r>
      <w:r w:rsidRPr="00CF7AB0">
        <w:t>условий</w:t>
      </w:r>
      <w:r>
        <w:t>;</w:t>
      </w:r>
    </w:p>
    <w:p w14:paraId="3703534F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б</w:t>
      </w:r>
      <w:r w:rsidRPr="00CF7AB0">
        <w:t>лок</w:t>
      </w:r>
      <w:r>
        <w:t xml:space="preserve"> </w:t>
      </w:r>
      <w:r w:rsidRPr="00CF7AB0">
        <w:t>выгоды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«Выкупать</w:t>
      </w:r>
      <w:r>
        <w:t xml:space="preserve"> </w:t>
      </w:r>
      <w:r w:rsidRPr="00CF7AB0">
        <w:t>автомобиль</w:t>
      </w:r>
      <w:r>
        <w:t xml:space="preserve"> </w:t>
      </w:r>
      <w:r w:rsidRPr="00CF7AB0">
        <w:t>с</w:t>
      </w:r>
      <w:r>
        <w:t xml:space="preserve"> </w:t>
      </w:r>
      <w:r w:rsidRPr="00CF7AB0">
        <w:t>нами</w:t>
      </w:r>
      <w:r>
        <w:t xml:space="preserve"> </w:t>
      </w:r>
      <w:r w:rsidRPr="00CF7AB0">
        <w:t>удобно,</w:t>
      </w:r>
      <w:r>
        <w:t xml:space="preserve"> </w:t>
      </w:r>
      <w:r w:rsidRPr="00CF7AB0">
        <w:t>быстро</w:t>
      </w:r>
      <w:r>
        <w:t xml:space="preserve"> </w:t>
      </w:r>
      <w:r w:rsidRPr="00CF7AB0">
        <w:t>и</w:t>
      </w:r>
      <w:r>
        <w:t xml:space="preserve"> </w:t>
      </w:r>
      <w:r w:rsidRPr="00CF7AB0">
        <w:t>выгоднее,</w:t>
      </w:r>
      <w:r>
        <w:t xml:space="preserve"> </w:t>
      </w:r>
      <w:r w:rsidRPr="00CF7AB0">
        <w:t>чем</w:t>
      </w:r>
      <w:r>
        <w:t xml:space="preserve"> </w:t>
      </w:r>
      <w:r w:rsidRPr="00CF7AB0">
        <w:t>в</w:t>
      </w:r>
      <w:r>
        <w:t xml:space="preserve"> </w:t>
      </w:r>
      <w:r w:rsidRPr="00CF7AB0">
        <w:t>банке»,</w:t>
      </w:r>
      <w:r>
        <w:t xml:space="preserve"> </w:t>
      </w:r>
      <w:r w:rsidRPr="00CF7AB0">
        <w:t>текстовый</w:t>
      </w:r>
      <w:r>
        <w:t xml:space="preserve"> </w:t>
      </w:r>
      <w:r w:rsidRPr="00CF7AB0">
        <w:t>блок</w:t>
      </w:r>
      <w:r>
        <w:t xml:space="preserve"> </w:t>
      </w:r>
      <w:r w:rsidRPr="00CF7AB0">
        <w:t>и</w:t>
      </w:r>
      <w:r>
        <w:t xml:space="preserve"> </w:t>
      </w:r>
      <w:r w:rsidRPr="00CF7AB0">
        <w:t>шесть</w:t>
      </w:r>
      <w:r>
        <w:t xml:space="preserve"> </w:t>
      </w:r>
      <w:r w:rsidRPr="00CF7AB0">
        <w:t>карточек</w:t>
      </w:r>
      <w:r>
        <w:t xml:space="preserve"> </w:t>
      </w:r>
      <w:r w:rsidRPr="00CF7AB0">
        <w:t>преимуществ</w:t>
      </w:r>
      <w:r>
        <w:t>;</w:t>
      </w:r>
    </w:p>
    <w:p w14:paraId="159FDB23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б</w:t>
      </w:r>
      <w:r w:rsidRPr="00CF7AB0">
        <w:t>лок</w:t>
      </w:r>
      <w:r>
        <w:t xml:space="preserve"> </w:t>
      </w:r>
      <w:r w:rsidRPr="00CF7AB0">
        <w:t>документов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«Для</w:t>
      </w:r>
      <w:r>
        <w:t xml:space="preserve"> </w:t>
      </w:r>
      <w:r w:rsidRPr="00CF7AB0">
        <w:t>оформления</w:t>
      </w:r>
      <w:r>
        <w:t xml:space="preserve"> </w:t>
      </w:r>
      <w:r w:rsidRPr="00CF7AB0">
        <w:t>понадобится</w:t>
      </w:r>
      <w:r>
        <w:t xml:space="preserve"> </w:t>
      </w:r>
      <w:r w:rsidRPr="00CF7AB0">
        <w:t>только»</w:t>
      </w:r>
      <w:r>
        <w:t xml:space="preserve"> </w:t>
      </w:r>
      <w:r w:rsidRPr="00CF7AB0">
        <w:t>и</w:t>
      </w:r>
      <w:r>
        <w:t xml:space="preserve"> </w:t>
      </w:r>
      <w:r w:rsidRPr="00CF7AB0">
        <w:t>три</w:t>
      </w:r>
      <w:r>
        <w:t xml:space="preserve"> </w:t>
      </w:r>
      <w:r w:rsidRPr="00CF7AB0">
        <w:t>карточки</w:t>
      </w:r>
      <w:r>
        <w:t xml:space="preserve"> </w:t>
      </w:r>
      <w:r w:rsidRPr="00CF7AB0">
        <w:t>с</w:t>
      </w:r>
      <w:r>
        <w:t xml:space="preserve"> </w:t>
      </w:r>
      <w:r w:rsidRPr="00CF7AB0">
        <w:t>иконками</w:t>
      </w:r>
      <w:r>
        <w:t>;</w:t>
      </w:r>
    </w:p>
    <w:p w14:paraId="30A69499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lastRenderedPageBreak/>
        <w:t>к</w:t>
      </w:r>
      <w:r w:rsidRPr="00CF7AB0">
        <w:t>аталог</w:t>
      </w:r>
      <w:r>
        <w:t xml:space="preserve"> </w:t>
      </w:r>
      <w:r w:rsidRPr="00CF7AB0">
        <w:t>автомобилей</w:t>
      </w:r>
      <w:r>
        <w:t xml:space="preserve"> </w:t>
      </w:r>
      <w:r w:rsidRPr="00CF7AB0">
        <w:t>—</w:t>
      </w:r>
      <w:r>
        <w:t xml:space="preserve"> </w:t>
      </w:r>
      <w:r w:rsidRPr="00CF7AB0">
        <w:t>карточки</w:t>
      </w:r>
      <w:r>
        <w:t xml:space="preserve"> </w:t>
      </w:r>
      <w:r w:rsidRPr="00CF7AB0">
        <w:t>автомобилей</w:t>
      </w:r>
      <w:r>
        <w:t xml:space="preserve"> </w:t>
      </w:r>
      <w:r w:rsidRPr="00CF7AB0">
        <w:t>с</w:t>
      </w:r>
      <w:r>
        <w:t xml:space="preserve"> </w:t>
      </w:r>
      <w:r w:rsidRPr="00CF7AB0">
        <w:t>фото,</w:t>
      </w:r>
      <w:r>
        <w:t xml:space="preserve"> </w:t>
      </w:r>
      <w:r w:rsidRPr="00CF7AB0">
        <w:t>описанием</w:t>
      </w:r>
      <w:r>
        <w:t xml:space="preserve"> </w:t>
      </w:r>
      <w:r w:rsidRPr="00CF7AB0">
        <w:t>и</w:t>
      </w:r>
      <w:r>
        <w:t xml:space="preserve"> </w:t>
      </w:r>
      <w:r w:rsidRPr="00CF7AB0">
        <w:t>кнопками</w:t>
      </w:r>
      <w:r>
        <w:t xml:space="preserve"> </w:t>
      </w:r>
      <w:r w:rsidRPr="00CF7AB0">
        <w:t>«Подробнее»</w:t>
      </w:r>
      <w:r>
        <w:t>;</w:t>
      </w:r>
    </w:p>
    <w:p w14:paraId="019F84FB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п</w:t>
      </w:r>
      <w:r w:rsidRPr="00CF7AB0">
        <w:t>ошаговый</w:t>
      </w:r>
      <w:r>
        <w:t xml:space="preserve"> </w:t>
      </w:r>
      <w:r w:rsidRPr="00CF7AB0">
        <w:t>блок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«Получить</w:t>
      </w:r>
      <w:r>
        <w:t xml:space="preserve"> </w:t>
      </w:r>
      <w:r w:rsidRPr="00CF7AB0">
        <w:t>автомобиль</w:t>
      </w:r>
      <w:r>
        <w:t xml:space="preserve"> </w:t>
      </w:r>
      <w:r w:rsidRPr="00CF7AB0">
        <w:t>легко</w:t>
      </w:r>
      <w:r>
        <w:t xml:space="preserve"> </w:t>
      </w:r>
      <w:r w:rsidRPr="00CF7AB0">
        <w:t>всего</w:t>
      </w:r>
      <w:r>
        <w:t xml:space="preserve"> </w:t>
      </w:r>
      <w:r w:rsidRPr="00CF7AB0">
        <w:t>в</w:t>
      </w:r>
      <w:r>
        <w:t xml:space="preserve"> </w:t>
      </w:r>
      <w:r w:rsidRPr="00CF7AB0">
        <w:t>4</w:t>
      </w:r>
      <w:r>
        <w:t xml:space="preserve"> </w:t>
      </w:r>
      <w:r w:rsidRPr="00CF7AB0">
        <w:t>шага.</w:t>
      </w:r>
      <w:r>
        <w:t xml:space="preserve"> </w:t>
      </w:r>
      <w:r w:rsidRPr="00CF7AB0">
        <w:t>30</w:t>
      </w:r>
      <w:r>
        <w:t xml:space="preserve"> </w:t>
      </w:r>
      <w:r w:rsidRPr="00CF7AB0">
        <w:t>минут</w:t>
      </w:r>
      <w:r>
        <w:t xml:space="preserve"> </w:t>
      </w:r>
      <w:r w:rsidRPr="00CF7AB0">
        <w:t>времени»</w:t>
      </w:r>
      <w:r>
        <w:t xml:space="preserve"> </w:t>
      </w:r>
      <w:r w:rsidRPr="00CF7AB0">
        <w:t>и</w:t>
      </w:r>
      <w:r>
        <w:t xml:space="preserve"> </w:t>
      </w:r>
      <w:r w:rsidRPr="00CF7AB0">
        <w:t>четыре</w:t>
      </w:r>
      <w:r>
        <w:t xml:space="preserve"> </w:t>
      </w:r>
      <w:r w:rsidRPr="00CF7AB0">
        <w:t>карточки</w:t>
      </w:r>
      <w:r>
        <w:t xml:space="preserve"> </w:t>
      </w:r>
      <w:r w:rsidRPr="00CF7AB0">
        <w:t>шагов</w:t>
      </w:r>
      <w:r>
        <w:t>;</w:t>
      </w:r>
    </w:p>
    <w:p w14:paraId="5FBD4B07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и</w:t>
      </w:r>
      <w:r w:rsidRPr="00CF7AB0">
        <w:t>нформационный</w:t>
      </w:r>
      <w:r>
        <w:t xml:space="preserve"> </w:t>
      </w:r>
      <w:r w:rsidRPr="00CF7AB0">
        <w:t>блок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«Аренда</w:t>
      </w:r>
      <w:r>
        <w:t xml:space="preserve"> </w:t>
      </w:r>
      <w:r w:rsidRPr="00CF7AB0">
        <w:t>и</w:t>
      </w:r>
      <w:r>
        <w:t xml:space="preserve"> </w:t>
      </w:r>
      <w:r w:rsidRPr="00CF7AB0">
        <w:t>выкуп</w:t>
      </w:r>
      <w:r>
        <w:t xml:space="preserve"> </w:t>
      </w:r>
      <w:r w:rsidRPr="00CF7AB0">
        <w:t>автомобилей</w:t>
      </w:r>
      <w:r>
        <w:t xml:space="preserve"> </w:t>
      </w:r>
      <w:r w:rsidRPr="00CF7AB0">
        <w:t>с</w:t>
      </w:r>
      <w:r>
        <w:t xml:space="preserve"> </w:t>
      </w:r>
      <w:r w:rsidRPr="00CF7AB0">
        <w:t>нами</w:t>
      </w:r>
      <w:r>
        <w:t xml:space="preserve"> </w:t>
      </w:r>
      <w:r w:rsidRPr="00CF7AB0">
        <w:t>—</w:t>
      </w:r>
      <w:r>
        <w:t xml:space="preserve"> </w:t>
      </w:r>
      <w:r w:rsidRPr="00CF7AB0">
        <w:t>это»</w:t>
      </w:r>
      <w:r>
        <w:t xml:space="preserve"> </w:t>
      </w:r>
      <w:r w:rsidRPr="00CF7AB0">
        <w:t>и</w:t>
      </w:r>
      <w:r>
        <w:t xml:space="preserve"> </w:t>
      </w:r>
      <w:r w:rsidRPr="00CF7AB0">
        <w:t>список</w:t>
      </w:r>
      <w:r>
        <w:t xml:space="preserve"> </w:t>
      </w:r>
      <w:r w:rsidRPr="00CF7AB0">
        <w:t>преимуществ</w:t>
      </w:r>
      <w:r>
        <w:t>;</w:t>
      </w:r>
    </w:p>
    <w:p w14:paraId="7BF42E12" w14:textId="77777777" w:rsidR="002E3073" w:rsidRPr="00CF7AB0" w:rsidRDefault="002E3073" w:rsidP="002E3073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ф</w:t>
      </w:r>
      <w:r w:rsidRPr="00CF7AB0">
        <w:t>орма</w:t>
      </w:r>
      <w:r>
        <w:t xml:space="preserve"> </w:t>
      </w:r>
      <w:r w:rsidRPr="00CF7AB0">
        <w:t>обратной</w:t>
      </w:r>
      <w:r>
        <w:t xml:space="preserve"> </w:t>
      </w:r>
      <w:r w:rsidRPr="00CF7AB0">
        <w:t>связи</w:t>
      </w:r>
      <w:r>
        <w:t xml:space="preserve"> </w:t>
      </w:r>
      <w:r w:rsidRPr="00CF7AB0">
        <w:t>—</w:t>
      </w:r>
      <w:r>
        <w:t xml:space="preserve"> </w:t>
      </w:r>
      <w:r w:rsidRPr="00CF7AB0">
        <w:t>заголовок</w:t>
      </w:r>
      <w:r>
        <w:t xml:space="preserve"> </w:t>
      </w:r>
      <w:r w:rsidRPr="00CF7AB0">
        <w:t>«Остались</w:t>
      </w:r>
      <w:r>
        <w:t xml:space="preserve"> </w:t>
      </w:r>
      <w:r w:rsidRPr="00CF7AB0">
        <w:t>вопросы?</w:t>
      </w:r>
      <w:r>
        <w:t xml:space="preserve"> </w:t>
      </w:r>
      <w:r w:rsidRPr="00CF7AB0">
        <w:t>Свяжитесь</w:t>
      </w:r>
      <w:r>
        <w:t xml:space="preserve"> </w:t>
      </w:r>
      <w:r w:rsidRPr="00CF7AB0">
        <w:t>с</w:t>
      </w:r>
      <w:r>
        <w:t xml:space="preserve"> </w:t>
      </w:r>
      <w:r w:rsidRPr="00CF7AB0">
        <w:t>нами»,</w:t>
      </w:r>
      <w:r>
        <w:t xml:space="preserve"> </w:t>
      </w:r>
      <w:r w:rsidRPr="00CF7AB0">
        <w:t>текст,</w:t>
      </w:r>
      <w:r>
        <w:t xml:space="preserve"> </w:t>
      </w:r>
      <w:r w:rsidRPr="00CF7AB0">
        <w:t>поля</w:t>
      </w:r>
      <w:r>
        <w:t xml:space="preserve"> </w:t>
      </w:r>
      <w:r w:rsidRPr="00CF7AB0">
        <w:t>для</w:t>
      </w:r>
      <w:r>
        <w:t xml:space="preserve"> </w:t>
      </w:r>
      <w:r w:rsidRPr="00CF7AB0">
        <w:t>имени,</w:t>
      </w:r>
      <w:r>
        <w:t xml:space="preserve"> </w:t>
      </w:r>
      <w:r w:rsidRPr="00CF7AB0">
        <w:t>телефона,</w:t>
      </w:r>
      <w:r>
        <w:t xml:space="preserve"> </w:t>
      </w:r>
      <w:r w:rsidRPr="00CF7AB0">
        <w:t>вопроса,</w:t>
      </w:r>
      <w:r>
        <w:t xml:space="preserve"> </w:t>
      </w:r>
      <w:r w:rsidRPr="00CF7AB0">
        <w:t>чекбокс</w:t>
      </w:r>
      <w:r>
        <w:t xml:space="preserve"> </w:t>
      </w:r>
      <w:r w:rsidRPr="00CF7AB0">
        <w:t>согласия</w:t>
      </w:r>
      <w:r>
        <w:t xml:space="preserve"> </w:t>
      </w:r>
      <w:r w:rsidRPr="00CF7AB0">
        <w:t>и</w:t>
      </w:r>
      <w:r>
        <w:t xml:space="preserve"> </w:t>
      </w:r>
      <w:r w:rsidRPr="00CF7AB0">
        <w:t>кнопка</w:t>
      </w:r>
      <w:r>
        <w:t xml:space="preserve"> </w:t>
      </w:r>
      <w:r w:rsidRPr="00CF7AB0">
        <w:t>«Задать</w:t>
      </w:r>
      <w:r>
        <w:t xml:space="preserve"> </w:t>
      </w:r>
      <w:r w:rsidRPr="00CF7AB0">
        <w:t>вопрос»</w:t>
      </w:r>
      <w:r>
        <w:t>;</w:t>
      </w:r>
    </w:p>
    <w:p w14:paraId="4C14E92E" w14:textId="57984DE2" w:rsidR="00511732" w:rsidRDefault="002E3073" w:rsidP="00B34CCB">
      <w:pPr>
        <w:pStyle w:val="af1"/>
        <w:numPr>
          <w:ilvl w:val="0"/>
          <w:numId w:val="201"/>
        </w:numPr>
        <w:tabs>
          <w:tab w:val="left" w:pos="1134"/>
        </w:tabs>
        <w:spacing w:after="0" w:line="360" w:lineRule="exact"/>
        <w:ind w:left="0" w:firstLine="851"/>
        <w:jc w:val="both"/>
      </w:pPr>
      <w:r>
        <w:t>п</w:t>
      </w:r>
      <w:r w:rsidRPr="00CF7AB0">
        <w:t>одвал</w:t>
      </w:r>
      <w:r>
        <w:t xml:space="preserve"> </w:t>
      </w:r>
      <w:r w:rsidRPr="00CF7AB0">
        <w:t>сайта</w:t>
      </w:r>
      <w:r>
        <w:t xml:space="preserve"> </w:t>
      </w:r>
      <w:r w:rsidRPr="00CF7AB0">
        <w:t>—</w:t>
      </w:r>
      <w:r>
        <w:t xml:space="preserve"> </w:t>
      </w:r>
      <w:r w:rsidRPr="00CF7AB0">
        <w:t>копирайт,</w:t>
      </w:r>
      <w:r>
        <w:t xml:space="preserve"> </w:t>
      </w:r>
      <w:r w:rsidRPr="00CF7AB0">
        <w:t>навигационные</w:t>
      </w:r>
      <w:r>
        <w:t xml:space="preserve"> </w:t>
      </w:r>
      <w:r w:rsidRPr="00CF7AB0">
        <w:t>ссылки</w:t>
      </w:r>
      <w:r>
        <w:t xml:space="preserve"> </w:t>
      </w:r>
      <w:r w:rsidRPr="00CF7AB0">
        <w:t>и</w:t>
      </w:r>
      <w:r>
        <w:t xml:space="preserve"> </w:t>
      </w:r>
      <w:r w:rsidRPr="00CF7AB0">
        <w:t>контакты.</w:t>
      </w:r>
    </w:p>
    <w:p w14:paraId="2F9DA870" w14:textId="77777777" w:rsidR="00655A13" w:rsidRDefault="00655A13" w:rsidP="00655A13">
      <w:pPr>
        <w:pStyle w:val="af1"/>
        <w:tabs>
          <w:tab w:val="left" w:pos="1134"/>
        </w:tabs>
        <w:spacing w:after="0" w:line="360" w:lineRule="exact"/>
        <w:ind w:left="851"/>
        <w:jc w:val="both"/>
      </w:pPr>
    </w:p>
    <w:p w14:paraId="4D99072D" w14:textId="1D308CED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CF7AB0">
        <w:rPr>
          <w:b/>
          <w:bCs/>
        </w:rPr>
        <w:t>Навигация</w:t>
      </w:r>
    </w:p>
    <w:p w14:paraId="5C0B2E1B" w14:textId="77777777" w:rsidR="00511732" w:rsidRPr="00CF7AB0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02B5316D" w14:textId="3892907E" w:rsidR="002E3073" w:rsidRPr="00CF7AB0" w:rsidRDefault="002E3073" w:rsidP="00511732">
      <w:pPr>
        <w:spacing w:after="0" w:line="360" w:lineRule="exact"/>
        <w:ind w:firstLine="851"/>
        <w:jc w:val="both"/>
      </w:pPr>
      <w:r w:rsidRPr="00CF7AB0">
        <w:t>Навигация</w:t>
      </w:r>
      <w:r>
        <w:t xml:space="preserve"> </w:t>
      </w:r>
      <w:r w:rsidRPr="00CF7AB0">
        <w:t>сайта</w:t>
      </w:r>
      <w:r>
        <w:t xml:space="preserve"> </w:t>
      </w:r>
      <w:r w:rsidRPr="00CF7AB0">
        <w:t>«Бери Рули»</w:t>
      </w:r>
      <w:r>
        <w:t xml:space="preserve"> </w:t>
      </w:r>
      <w:r w:rsidRPr="00CF7AB0">
        <w:t>расположена</w:t>
      </w:r>
      <w:r>
        <w:t xml:space="preserve"> </w:t>
      </w:r>
      <w:r w:rsidRPr="00CF7AB0">
        <w:t>в</w:t>
      </w:r>
      <w:r>
        <w:t xml:space="preserve"> </w:t>
      </w:r>
      <w:r w:rsidRPr="00CF7AB0">
        <w:t>шапке</w:t>
      </w:r>
      <w:r>
        <w:t xml:space="preserve"> </w:t>
      </w:r>
      <w:r w:rsidRPr="00CF7AB0">
        <w:t>и</w:t>
      </w:r>
      <w:r>
        <w:t xml:space="preserve"> </w:t>
      </w:r>
      <w:r w:rsidRPr="00CF7AB0">
        <w:t>представляет</w:t>
      </w:r>
      <w:r>
        <w:t xml:space="preserve"> </w:t>
      </w:r>
      <w:r w:rsidRPr="00CF7AB0">
        <w:t>собой</w:t>
      </w:r>
      <w:r>
        <w:t xml:space="preserve"> </w:t>
      </w:r>
      <w:r w:rsidRPr="00CF7AB0">
        <w:t>горизонтальное</w:t>
      </w:r>
      <w:r>
        <w:t xml:space="preserve"> </w:t>
      </w:r>
      <w:r w:rsidRPr="00CF7AB0">
        <w:t>меню,</w:t>
      </w:r>
      <w:r>
        <w:t xml:space="preserve"> </w:t>
      </w:r>
      <w:r w:rsidRPr="00CF7AB0">
        <w:t>включающее</w:t>
      </w:r>
      <w:r>
        <w:t xml:space="preserve"> </w:t>
      </w:r>
      <w:r w:rsidRPr="00CF7AB0">
        <w:t>основные</w:t>
      </w:r>
      <w:r>
        <w:t xml:space="preserve"> </w:t>
      </w:r>
      <w:r w:rsidRPr="00CF7AB0">
        <w:t>разделы</w:t>
      </w:r>
      <w:r>
        <w:t xml:space="preserve"> </w:t>
      </w:r>
      <w:r w:rsidRPr="00CF7AB0">
        <w:t>и</w:t>
      </w:r>
      <w:r>
        <w:t xml:space="preserve"> </w:t>
      </w:r>
      <w:r w:rsidRPr="00CF7AB0">
        <w:t>подменю.</w:t>
      </w:r>
      <w:r>
        <w:t xml:space="preserve"> </w:t>
      </w:r>
      <w:r w:rsidRPr="00CF7AB0">
        <w:t>В</w:t>
      </w:r>
      <w:r>
        <w:t xml:space="preserve"> </w:t>
      </w:r>
      <w:r w:rsidRPr="00CF7AB0">
        <w:t>структуру</w:t>
      </w:r>
      <w:r>
        <w:t xml:space="preserve"> </w:t>
      </w:r>
      <w:r w:rsidRPr="00CF7AB0">
        <w:t>навигации</w:t>
      </w:r>
      <w:r>
        <w:t xml:space="preserve"> </w:t>
      </w:r>
      <w:r w:rsidRPr="00CF7AB0">
        <w:t>входят</w:t>
      </w:r>
      <w:r>
        <w:t xml:space="preserve"> </w:t>
      </w:r>
      <w:r w:rsidRPr="00CF7AB0">
        <w:t>разделы</w:t>
      </w:r>
      <w:r>
        <w:t xml:space="preserve"> </w:t>
      </w:r>
      <w:r w:rsidRPr="00CF7AB0">
        <w:t>«Каталог</w:t>
      </w:r>
      <w:r>
        <w:t xml:space="preserve"> </w:t>
      </w:r>
      <w:r w:rsidRPr="00CF7AB0">
        <w:t>автомобилей»,</w:t>
      </w:r>
      <w:r>
        <w:t xml:space="preserve"> </w:t>
      </w:r>
      <w:r w:rsidRPr="00CF7AB0">
        <w:t>«Варианты</w:t>
      </w:r>
      <w:r>
        <w:t xml:space="preserve"> </w:t>
      </w:r>
      <w:r w:rsidRPr="00CF7AB0">
        <w:t>покупки»,</w:t>
      </w:r>
      <w:r>
        <w:t xml:space="preserve"> </w:t>
      </w:r>
      <w:r w:rsidRPr="00CF7AB0">
        <w:t>«Дубликаты</w:t>
      </w:r>
      <w:r>
        <w:t xml:space="preserve"> </w:t>
      </w:r>
      <w:r w:rsidRPr="00CF7AB0">
        <w:t>госномеров»,</w:t>
      </w:r>
      <w:r>
        <w:t xml:space="preserve"> </w:t>
      </w:r>
      <w:r w:rsidRPr="00CF7AB0">
        <w:t>«Истории</w:t>
      </w:r>
      <w:r>
        <w:t xml:space="preserve"> </w:t>
      </w:r>
      <w:r w:rsidRPr="00CF7AB0">
        <w:t>выкупа»,</w:t>
      </w:r>
      <w:r>
        <w:t xml:space="preserve"> </w:t>
      </w:r>
      <w:r w:rsidRPr="00CF7AB0">
        <w:t>«О</w:t>
      </w:r>
      <w:r>
        <w:t xml:space="preserve"> </w:t>
      </w:r>
      <w:r w:rsidRPr="00CF7AB0">
        <w:t>компании»,</w:t>
      </w:r>
      <w:r>
        <w:t xml:space="preserve"> </w:t>
      </w:r>
      <w:r w:rsidRPr="00CF7AB0">
        <w:t>«Контакты»</w:t>
      </w:r>
      <w:r>
        <w:t xml:space="preserve"> </w:t>
      </w:r>
      <w:r w:rsidRPr="00CF7AB0">
        <w:t>и</w:t>
      </w:r>
      <w:r>
        <w:t xml:space="preserve"> </w:t>
      </w:r>
      <w:r w:rsidRPr="00CF7AB0">
        <w:t>«Личный</w:t>
      </w:r>
      <w:r>
        <w:t xml:space="preserve"> </w:t>
      </w:r>
      <w:r w:rsidRPr="00CF7AB0">
        <w:t>кабинет».</w:t>
      </w:r>
      <w:r>
        <w:t xml:space="preserve"> </w:t>
      </w:r>
      <w:r w:rsidRPr="00CF7AB0">
        <w:t>Разделы</w:t>
      </w:r>
      <w:r>
        <w:t xml:space="preserve"> </w:t>
      </w:r>
      <w:r w:rsidRPr="00CF7AB0">
        <w:t>«Каталог</w:t>
      </w:r>
      <w:r>
        <w:t xml:space="preserve"> </w:t>
      </w:r>
      <w:r w:rsidRPr="00CF7AB0">
        <w:t>автомобилей»,</w:t>
      </w:r>
      <w:r>
        <w:t xml:space="preserve"> </w:t>
      </w:r>
      <w:r w:rsidRPr="00CF7AB0">
        <w:t>«Варианты</w:t>
      </w:r>
      <w:r>
        <w:t xml:space="preserve"> </w:t>
      </w:r>
      <w:r w:rsidRPr="00CF7AB0">
        <w:t>покупки»</w:t>
      </w:r>
      <w:r>
        <w:t xml:space="preserve"> </w:t>
      </w:r>
      <w:r w:rsidRPr="00CF7AB0">
        <w:t>и</w:t>
      </w:r>
      <w:r>
        <w:t xml:space="preserve"> </w:t>
      </w:r>
      <w:r w:rsidRPr="00CF7AB0">
        <w:t>«О</w:t>
      </w:r>
      <w:r>
        <w:t xml:space="preserve"> </w:t>
      </w:r>
      <w:r w:rsidRPr="00CF7AB0">
        <w:t>компании»</w:t>
      </w:r>
      <w:r>
        <w:t xml:space="preserve"> </w:t>
      </w:r>
      <w:r w:rsidRPr="00CF7AB0">
        <w:t>содержат</w:t>
      </w:r>
      <w:r>
        <w:t xml:space="preserve"> </w:t>
      </w:r>
      <w:r w:rsidRPr="00CF7AB0">
        <w:t>выпадающие</w:t>
      </w:r>
      <w:r>
        <w:t xml:space="preserve"> </w:t>
      </w:r>
      <w:r w:rsidRPr="00CF7AB0">
        <w:t>подменю</w:t>
      </w:r>
      <w:r>
        <w:t xml:space="preserve"> </w:t>
      </w:r>
      <w:r w:rsidRPr="00CF7AB0">
        <w:t>с</w:t>
      </w:r>
      <w:r>
        <w:t xml:space="preserve"> </w:t>
      </w:r>
      <w:r w:rsidRPr="00CF7AB0">
        <w:t>дополнительными</w:t>
      </w:r>
      <w:r>
        <w:t xml:space="preserve"> </w:t>
      </w:r>
      <w:r w:rsidRPr="00CF7AB0">
        <w:t>пунктами.</w:t>
      </w:r>
    </w:p>
    <w:p w14:paraId="7C35E189" w14:textId="75F849C2" w:rsidR="002E3073" w:rsidRPr="00CF7AB0" w:rsidRDefault="002E3073" w:rsidP="002E3073">
      <w:pPr>
        <w:spacing w:after="0" w:line="360" w:lineRule="exact"/>
        <w:ind w:firstLine="709"/>
        <w:jc w:val="both"/>
      </w:pPr>
      <w:r w:rsidRPr="00CF7AB0">
        <w:t>На</w:t>
      </w:r>
      <w:r>
        <w:t xml:space="preserve"> </w:t>
      </w:r>
      <w:r w:rsidRPr="00CF7AB0">
        <w:t>десктопной</w:t>
      </w:r>
      <w:r>
        <w:t xml:space="preserve"> </w:t>
      </w:r>
      <w:r w:rsidRPr="00CF7AB0">
        <w:t>версии</w:t>
      </w:r>
      <w:r>
        <w:t xml:space="preserve"> </w:t>
      </w:r>
      <w:r w:rsidRPr="00CF7AB0">
        <w:t>меню</w:t>
      </w:r>
      <w:r>
        <w:t xml:space="preserve"> </w:t>
      </w:r>
      <w:r w:rsidRPr="00CF7AB0">
        <w:t>отображается</w:t>
      </w:r>
      <w:r>
        <w:t xml:space="preserve"> </w:t>
      </w:r>
      <w:r w:rsidRPr="00CF7AB0">
        <w:t>в</w:t>
      </w:r>
      <w:r>
        <w:t xml:space="preserve"> </w:t>
      </w:r>
      <w:r w:rsidRPr="00CF7AB0">
        <w:t>виде</w:t>
      </w:r>
      <w:r>
        <w:t xml:space="preserve"> </w:t>
      </w:r>
      <w:r w:rsidRPr="00CF7AB0">
        <w:t>горизонтальной</w:t>
      </w:r>
      <w:r>
        <w:t xml:space="preserve"> </w:t>
      </w:r>
      <w:r w:rsidRPr="00CF7AB0">
        <w:t>панели</w:t>
      </w:r>
      <w:r>
        <w:t xml:space="preserve"> </w:t>
      </w:r>
      <w:r w:rsidRPr="00CF7AB0">
        <w:t>с</w:t>
      </w:r>
      <w:r>
        <w:t xml:space="preserve"> </w:t>
      </w:r>
      <w:r w:rsidRPr="00CF7AB0">
        <w:t>доступом</w:t>
      </w:r>
      <w:r>
        <w:t xml:space="preserve"> </w:t>
      </w:r>
      <w:r w:rsidRPr="00CF7AB0">
        <w:t>ко</w:t>
      </w:r>
      <w:r>
        <w:t xml:space="preserve"> </w:t>
      </w:r>
      <w:r w:rsidRPr="00CF7AB0">
        <w:t>всем</w:t>
      </w:r>
      <w:r>
        <w:t xml:space="preserve"> </w:t>
      </w:r>
      <w:r w:rsidRPr="00CF7AB0">
        <w:t>разделам.</w:t>
      </w:r>
      <w:r>
        <w:t xml:space="preserve"> </w:t>
      </w:r>
      <w:r w:rsidRPr="00CF7AB0">
        <w:t>На</w:t>
      </w:r>
      <w:r>
        <w:t xml:space="preserve"> </w:t>
      </w:r>
      <w:r w:rsidRPr="00CF7AB0">
        <w:t>планшетной</w:t>
      </w:r>
      <w:r>
        <w:t xml:space="preserve"> </w:t>
      </w:r>
      <w:r w:rsidRPr="00CF7AB0">
        <w:t>и</w:t>
      </w:r>
      <w:r>
        <w:t xml:space="preserve"> </w:t>
      </w:r>
      <w:r w:rsidRPr="00CF7AB0">
        <w:t>мобильной</w:t>
      </w:r>
      <w:r>
        <w:t xml:space="preserve"> </w:t>
      </w:r>
      <w:r w:rsidRPr="00CF7AB0">
        <w:t>версиях</w:t>
      </w:r>
      <w:r>
        <w:t xml:space="preserve"> </w:t>
      </w:r>
      <w:r w:rsidRPr="00CF7AB0">
        <w:t>навигация</w:t>
      </w:r>
      <w:r>
        <w:t xml:space="preserve"> </w:t>
      </w:r>
      <w:r w:rsidRPr="00CF7AB0">
        <w:t>скрывается</w:t>
      </w:r>
      <w:r>
        <w:t xml:space="preserve"> </w:t>
      </w:r>
      <w:r w:rsidRPr="00CF7AB0">
        <w:t>и</w:t>
      </w:r>
      <w:r>
        <w:t xml:space="preserve"> </w:t>
      </w:r>
      <w:r w:rsidRPr="00CF7AB0">
        <w:t>заменяется</w:t>
      </w:r>
      <w:r>
        <w:t xml:space="preserve"> </w:t>
      </w:r>
      <w:r w:rsidRPr="00CF7AB0">
        <w:t>кнопкой</w:t>
      </w:r>
      <w:r w:rsidRPr="00CF7AB0">
        <w:noBreakHyphen/>
        <w:t>бургером,</w:t>
      </w:r>
      <w:r>
        <w:t xml:space="preserve"> </w:t>
      </w:r>
      <w:r w:rsidRPr="00CF7AB0">
        <w:t>при</w:t>
      </w:r>
      <w:r>
        <w:t xml:space="preserve"> </w:t>
      </w:r>
      <w:r w:rsidRPr="00CF7AB0">
        <w:t>нажатии</w:t>
      </w:r>
      <w:r>
        <w:t xml:space="preserve"> </w:t>
      </w:r>
      <w:r w:rsidRPr="00CF7AB0">
        <w:t>на</w:t>
      </w:r>
      <w:r>
        <w:t xml:space="preserve"> </w:t>
      </w:r>
      <w:r w:rsidRPr="00CF7AB0">
        <w:t>которую</w:t>
      </w:r>
      <w:r>
        <w:t xml:space="preserve"> </w:t>
      </w:r>
      <w:r w:rsidRPr="00CF7AB0">
        <w:t>открывается</w:t>
      </w:r>
      <w:r>
        <w:t xml:space="preserve"> </w:t>
      </w:r>
      <w:r w:rsidRPr="00CF7AB0">
        <w:t>вертикальное</w:t>
      </w:r>
      <w:r>
        <w:t xml:space="preserve"> </w:t>
      </w:r>
      <w:r w:rsidRPr="00CF7AB0">
        <w:t>меню</w:t>
      </w:r>
      <w:r>
        <w:t xml:space="preserve"> </w:t>
      </w:r>
      <w:r w:rsidRPr="00CF7AB0">
        <w:t>со</w:t>
      </w:r>
      <w:r>
        <w:t xml:space="preserve"> </w:t>
      </w:r>
      <w:r w:rsidRPr="00CF7AB0">
        <w:t>всеми</w:t>
      </w:r>
      <w:r>
        <w:t xml:space="preserve"> </w:t>
      </w:r>
      <w:r w:rsidRPr="00CF7AB0">
        <w:t>разделами</w:t>
      </w:r>
      <w:r>
        <w:t xml:space="preserve"> </w:t>
      </w:r>
      <w:r w:rsidRPr="00CF7AB0">
        <w:t>и</w:t>
      </w:r>
      <w:r>
        <w:t xml:space="preserve"> </w:t>
      </w:r>
      <w:r w:rsidRPr="00CF7AB0">
        <w:t>подменю.</w:t>
      </w:r>
      <w:r>
        <w:t xml:space="preserve"> </w:t>
      </w:r>
      <w:r w:rsidRPr="00CF7AB0">
        <w:t>Такое</w:t>
      </w:r>
      <w:r>
        <w:t xml:space="preserve"> </w:t>
      </w:r>
      <w:r w:rsidRPr="00CF7AB0">
        <w:t>решение</w:t>
      </w:r>
      <w:r>
        <w:t xml:space="preserve"> </w:t>
      </w:r>
      <w:r w:rsidRPr="00CF7AB0">
        <w:t>обеспечивает</w:t>
      </w:r>
      <w:r>
        <w:t xml:space="preserve"> </w:t>
      </w:r>
      <w:r w:rsidRPr="00CF7AB0">
        <w:t>удобство</w:t>
      </w:r>
      <w:r>
        <w:t xml:space="preserve"> </w:t>
      </w:r>
      <w:r w:rsidRPr="00CF7AB0">
        <w:t>использования</w:t>
      </w:r>
      <w:r>
        <w:t xml:space="preserve"> </w:t>
      </w:r>
      <w:r w:rsidRPr="00CF7AB0">
        <w:t>интерфейса</w:t>
      </w:r>
      <w:r>
        <w:t xml:space="preserve"> </w:t>
      </w:r>
      <w:r w:rsidRPr="00CF7AB0">
        <w:t>на</w:t>
      </w:r>
      <w:r>
        <w:t xml:space="preserve"> </w:t>
      </w:r>
      <w:r w:rsidRPr="00CF7AB0">
        <w:t>устройствах</w:t>
      </w:r>
      <w:r>
        <w:t xml:space="preserve"> </w:t>
      </w:r>
      <w:r w:rsidRPr="00CF7AB0">
        <w:t>с</w:t>
      </w:r>
      <w:r>
        <w:t xml:space="preserve"> </w:t>
      </w:r>
      <w:r w:rsidRPr="00CF7AB0">
        <w:t>разными</w:t>
      </w:r>
      <w:r>
        <w:t xml:space="preserve"> </w:t>
      </w:r>
      <w:r w:rsidRPr="00CF7AB0">
        <w:t>размерами</w:t>
      </w:r>
      <w:r>
        <w:t xml:space="preserve"> </w:t>
      </w:r>
      <w:r w:rsidRPr="00CF7AB0">
        <w:t>экрана.</w:t>
      </w:r>
    </w:p>
    <w:p w14:paraId="3A1A34CA" w14:textId="74B6CC42" w:rsidR="002E3073" w:rsidRDefault="002E3073" w:rsidP="002E3073">
      <w:pPr>
        <w:spacing w:after="0" w:line="360" w:lineRule="exact"/>
        <w:jc w:val="both"/>
      </w:pPr>
    </w:p>
    <w:p w14:paraId="1A680912" w14:textId="6A9B20C2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CF7AB0">
        <w:rPr>
          <w:b/>
          <w:bCs/>
        </w:rPr>
        <w:t>Иконки</w:t>
      </w:r>
    </w:p>
    <w:p w14:paraId="2D988F4D" w14:textId="77777777" w:rsidR="00511732" w:rsidRPr="00CF7AB0" w:rsidRDefault="00511732" w:rsidP="00511732">
      <w:pPr>
        <w:pStyle w:val="af1"/>
        <w:spacing w:after="0" w:line="360" w:lineRule="exact"/>
        <w:ind w:left="709"/>
        <w:jc w:val="both"/>
        <w:rPr>
          <w:b/>
          <w:bCs/>
        </w:rPr>
      </w:pPr>
    </w:p>
    <w:p w14:paraId="2430A94B" w14:textId="52282CCB" w:rsidR="002E3073" w:rsidRDefault="002E3073" w:rsidP="002E3073">
      <w:pPr>
        <w:spacing w:after="0" w:line="360" w:lineRule="exact"/>
        <w:ind w:firstLine="851"/>
        <w:jc w:val="both"/>
      </w:pPr>
      <w:r w:rsidRPr="00CF7AB0">
        <w:t>На</w:t>
      </w:r>
      <w:r>
        <w:t xml:space="preserve"> </w:t>
      </w:r>
      <w:r w:rsidRPr="00CF7AB0">
        <w:t>рисунках</w:t>
      </w:r>
      <w:r>
        <w:t xml:space="preserve"> 2</w:t>
      </w:r>
      <w:r w:rsidRPr="00CF7AB0">
        <w:t>–1</w:t>
      </w:r>
      <w:r>
        <w:t xml:space="preserve">4 </w:t>
      </w:r>
      <w:r w:rsidRPr="00CF7AB0">
        <w:t>представлены</w:t>
      </w:r>
      <w:r>
        <w:t xml:space="preserve"> </w:t>
      </w:r>
      <w:r w:rsidRPr="00CF7AB0">
        <w:t>основные</w:t>
      </w:r>
      <w:r>
        <w:t xml:space="preserve"> </w:t>
      </w:r>
      <w:r w:rsidRPr="00CF7AB0">
        <w:t>иконки,</w:t>
      </w:r>
      <w:r>
        <w:t xml:space="preserve"> </w:t>
      </w:r>
      <w:r w:rsidRPr="00CF7AB0">
        <w:t>используемые</w:t>
      </w:r>
      <w:r>
        <w:t xml:space="preserve"> </w:t>
      </w:r>
      <w:r w:rsidRPr="00CF7AB0">
        <w:t>в</w:t>
      </w:r>
      <w:r>
        <w:t xml:space="preserve"> </w:t>
      </w:r>
      <w:r w:rsidRPr="00CF7AB0">
        <w:t>разрабатываемом</w:t>
      </w:r>
      <w:r>
        <w:t xml:space="preserve"> </w:t>
      </w:r>
      <w:r w:rsidRPr="00CF7AB0">
        <w:t>сайте.</w:t>
      </w:r>
      <w:r>
        <w:t xml:space="preserve"> </w:t>
      </w:r>
      <w:r w:rsidRPr="00CF7AB0">
        <w:t>Иконки</w:t>
      </w:r>
      <w:r>
        <w:t xml:space="preserve"> </w:t>
      </w:r>
      <w:r w:rsidRPr="00CF7AB0">
        <w:t>применяются</w:t>
      </w:r>
      <w:r>
        <w:t xml:space="preserve"> </w:t>
      </w:r>
      <w:r w:rsidRPr="00CF7AB0">
        <w:t>для</w:t>
      </w:r>
      <w:r>
        <w:t xml:space="preserve"> </w:t>
      </w:r>
      <w:r w:rsidRPr="00CF7AB0">
        <w:t>обозначения</w:t>
      </w:r>
      <w:r>
        <w:t xml:space="preserve"> </w:t>
      </w:r>
      <w:r w:rsidRPr="00CF7AB0">
        <w:t>ключевых</w:t>
      </w:r>
      <w:r>
        <w:t xml:space="preserve"> </w:t>
      </w:r>
      <w:r w:rsidRPr="00CF7AB0">
        <w:t>функциональных</w:t>
      </w:r>
      <w:r>
        <w:t xml:space="preserve"> </w:t>
      </w:r>
      <w:r w:rsidRPr="00CF7AB0">
        <w:t>элементов</w:t>
      </w:r>
      <w:r>
        <w:t xml:space="preserve"> </w:t>
      </w:r>
      <w:r w:rsidRPr="00CF7AB0">
        <w:t>интерфейса:</w:t>
      </w:r>
      <w:r>
        <w:t xml:space="preserve"> </w:t>
      </w:r>
      <w:r w:rsidRPr="00CF7AB0">
        <w:t>каталога</w:t>
      </w:r>
      <w:r>
        <w:t xml:space="preserve"> </w:t>
      </w:r>
      <w:r w:rsidRPr="00CF7AB0">
        <w:t>автомобилей,</w:t>
      </w:r>
      <w:r>
        <w:t xml:space="preserve"> </w:t>
      </w:r>
      <w:r w:rsidRPr="00CF7AB0">
        <w:t>вариантов</w:t>
      </w:r>
      <w:r>
        <w:t xml:space="preserve"> </w:t>
      </w:r>
      <w:r w:rsidRPr="00CF7AB0">
        <w:t>покупки,</w:t>
      </w:r>
      <w:r>
        <w:t xml:space="preserve"> </w:t>
      </w:r>
      <w:r w:rsidRPr="00CF7AB0">
        <w:t>дубликатов</w:t>
      </w:r>
      <w:r>
        <w:t xml:space="preserve"> </w:t>
      </w:r>
      <w:r w:rsidRPr="00CF7AB0">
        <w:t>госномеров,</w:t>
      </w:r>
      <w:r>
        <w:t xml:space="preserve"> </w:t>
      </w:r>
      <w:r w:rsidRPr="00CF7AB0">
        <w:t>историй</w:t>
      </w:r>
      <w:r>
        <w:t xml:space="preserve"> </w:t>
      </w:r>
      <w:r w:rsidRPr="00CF7AB0">
        <w:t>выкупа,</w:t>
      </w:r>
      <w:r>
        <w:t xml:space="preserve"> </w:t>
      </w:r>
      <w:r w:rsidRPr="00CF7AB0">
        <w:t>контактной</w:t>
      </w:r>
      <w:r>
        <w:t xml:space="preserve"> </w:t>
      </w:r>
      <w:r w:rsidRPr="00CF7AB0">
        <w:t>информации,</w:t>
      </w:r>
      <w:r>
        <w:t xml:space="preserve"> </w:t>
      </w:r>
      <w:r w:rsidRPr="00CF7AB0">
        <w:t>личного</w:t>
      </w:r>
      <w:r>
        <w:t xml:space="preserve"> </w:t>
      </w:r>
      <w:r w:rsidRPr="00CF7AB0">
        <w:t>кабинета,</w:t>
      </w:r>
      <w:r>
        <w:t xml:space="preserve"> </w:t>
      </w:r>
      <w:r w:rsidRPr="00CF7AB0">
        <w:t>навигационных</w:t>
      </w:r>
      <w:r>
        <w:t xml:space="preserve"> </w:t>
      </w:r>
      <w:r w:rsidRPr="00CF7AB0">
        <w:t>действий</w:t>
      </w:r>
      <w:r>
        <w:t xml:space="preserve"> </w:t>
      </w:r>
      <w:r w:rsidRPr="00CF7AB0">
        <w:t>и</w:t>
      </w:r>
      <w:r>
        <w:t xml:space="preserve"> </w:t>
      </w:r>
      <w:r w:rsidRPr="00CF7AB0">
        <w:t>вспомогательных</w:t>
      </w:r>
      <w:r>
        <w:t xml:space="preserve"> </w:t>
      </w:r>
      <w:r w:rsidRPr="00CF7AB0">
        <w:t>интерфейсных</w:t>
      </w:r>
      <w:r>
        <w:t xml:space="preserve"> </w:t>
      </w:r>
      <w:r w:rsidRPr="00CF7AB0">
        <w:t>блоков.</w:t>
      </w:r>
      <w:r>
        <w:t xml:space="preserve"> </w:t>
      </w:r>
      <w:r w:rsidRPr="00CF7AB0">
        <w:t>Каждая</w:t>
      </w:r>
      <w:r>
        <w:t xml:space="preserve"> </w:t>
      </w:r>
      <w:r w:rsidRPr="00CF7AB0">
        <w:t>иконка</w:t>
      </w:r>
      <w:r>
        <w:t xml:space="preserve"> </w:t>
      </w:r>
      <w:r w:rsidRPr="00CF7AB0">
        <w:t>выполнена</w:t>
      </w:r>
      <w:r>
        <w:t xml:space="preserve"> </w:t>
      </w:r>
      <w:r w:rsidRPr="00CF7AB0">
        <w:t>в</w:t>
      </w:r>
      <w:r>
        <w:t xml:space="preserve"> </w:t>
      </w:r>
      <w:r w:rsidRPr="00CF7AB0">
        <w:t>едином</w:t>
      </w:r>
      <w:r>
        <w:t xml:space="preserve"> </w:t>
      </w:r>
      <w:r w:rsidRPr="00CF7AB0">
        <w:t>стиле</w:t>
      </w:r>
      <w:r>
        <w:t xml:space="preserve"> </w:t>
      </w:r>
      <w:r w:rsidRPr="00CF7AB0">
        <w:t>и</w:t>
      </w:r>
      <w:r>
        <w:t xml:space="preserve"> </w:t>
      </w:r>
      <w:r w:rsidRPr="00CF7AB0">
        <w:t>соответствует</w:t>
      </w:r>
      <w:r>
        <w:t xml:space="preserve"> </w:t>
      </w:r>
      <w:r w:rsidRPr="00CF7AB0">
        <w:t>общей</w:t>
      </w:r>
      <w:r>
        <w:t xml:space="preserve"> </w:t>
      </w:r>
      <w:r w:rsidRPr="00CF7AB0">
        <w:t>визуальной</w:t>
      </w:r>
      <w:r>
        <w:t xml:space="preserve"> </w:t>
      </w:r>
      <w:r w:rsidRPr="00CF7AB0">
        <w:t>концепции</w:t>
      </w:r>
      <w:r>
        <w:t xml:space="preserve"> </w:t>
      </w:r>
      <w:r w:rsidRPr="00CF7AB0">
        <w:t>сайта.</w:t>
      </w:r>
    </w:p>
    <w:p w14:paraId="78354C12" w14:textId="6A4B3D89" w:rsidR="00655A13" w:rsidRPr="00CF7AB0" w:rsidRDefault="00393DC8" w:rsidP="002E3073">
      <w:pPr>
        <w:spacing w:after="0" w:line="360" w:lineRule="exact"/>
        <w:ind w:firstLine="851"/>
        <w:jc w:val="both"/>
      </w:pPr>
      <w:r w:rsidRPr="00CF7AB0">
        <w:rPr>
          <w:noProof/>
        </w:rPr>
        <w:drawing>
          <wp:anchor distT="0" distB="0" distL="114300" distR="114300" simplePos="0" relativeHeight="251660288" behindDoc="0" locked="0" layoutInCell="1" allowOverlap="1" wp14:anchorId="4389BC00" wp14:editId="3A47519D">
            <wp:simplePos x="0" y="0"/>
            <wp:positionH relativeFrom="column">
              <wp:posOffset>3001645</wp:posOffset>
            </wp:positionH>
            <wp:positionV relativeFrom="paragraph">
              <wp:posOffset>300355</wp:posOffset>
            </wp:positionV>
            <wp:extent cx="350520" cy="422910"/>
            <wp:effectExtent l="0" t="0" r="0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2745" t="10924" r="10784" b="10084"/>
                    <a:stretch/>
                  </pic:blipFill>
                  <pic:spPr bwMode="auto">
                    <a:xfrm>
                      <a:off x="0" y="0"/>
                      <a:ext cx="350520" cy="42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DB6D19" w14:textId="5D4E408C" w:rsidR="002E3073" w:rsidRDefault="002E3073" w:rsidP="002E3073">
      <w:pPr>
        <w:spacing w:after="0" w:line="360" w:lineRule="exact"/>
        <w:jc w:val="center"/>
      </w:pPr>
      <w:r w:rsidRPr="00CF7AB0">
        <w:t>Рисунок</w:t>
      </w:r>
      <w:r>
        <w:t xml:space="preserve"> 2 </w:t>
      </w:r>
      <w:r w:rsidRPr="00CF7AB0">
        <w:t>–</w:t>
      </w:r>
      <w:r>
        <w:t xml:space="preserve"> </w:t>
      </w:r>
      <w:r w:rsidRPr="00CF7AB0">
        <w:t>Иконка</w:t>
      </w:r>
      <w:r>
        <w:t xml:space="preserve"> «Местоположение»</w:t>
      </w:r>
    </w:p>
    <w:p w14:paraId="71F54387" w14:textId="1E0F287B" w:rsidR="002E3073" w:rsidRDefault="00393DC8" w:rsidP="00393DC8">
      <w:pPr>
        <w:spacing w:after="0" w:line="360" w:lineRule="exact"/>
        <w:jc w:val="both"/>
      </w:pPr>
      <w:r w:rsidRPr="00C97AB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291142E" wp14:editId="3A03D344">
            <wp:simplePos x="0" y="0"/>
            <wp:positionH relativeFrom="column">
              <wp:posOffset>3051810</wp:posOffset>
            </wp:positionH>
            <wp:positionV relativeFrom="paragraph">
              <wp:posOffset>262467</wp:posOffset>
            </wp:positionV>
            <wp:extent cx="381000" cy="381000"/>
            <wp:effectExtent l="0" t="0" r="0" b="0"/>
            <wp:wrapTopAndBottom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0853" t="11200" r="10077" b="7200"/>
                    <a:stretch/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392199" w14:textId="77777777" w:rsidR="00655A13" w:rsidRDefault="002E3073" w:rsidP="00655A13">
      <w:pPr>
        <w:spacing w:after="0" w:line="360" w:lineRule="exact"/>
        <w:ind w:firstLine="3119"/>
        <w:jc w:val="both"/>
      </w:pPr>
      <w:r w:rsidRPr="00CF7AB0">
        <w:t>Рисунок</w:t>
      </w:r>
      <w:r>
        <w:t xml:space="preserve"> 3 </w:t>
      </w:r>
      <w:r w:rsidRPr="00CF7AB0">
        <w:t>–</w:t>
      </w:r>
      <w:r>
        <w:t xml:space="preserve"> </w:t>
      </w:r>
      <w:r w:rsidRPr="00CF7AB0">
        <w:t>Иконка</w:t>
      </w:r>
      <w:r>
        <w:t xml:space="preserve"> «Т</w:t>
      </w:r>
      <w:r w:rsidRPr="00C97AB3">
        <w:t>елефон</w:t>
      </w:r>
      <w:r>
        <w:t>»</w:t>
      </w:r>
    </w:p>
    <w:p w14:paraId="6AF0EF4A" w14:textId="42165EA1" w:rsidR="002E3073" w:rsidRDefault="00655A13" w:rsidP="00655A13">
      <w:pPr>
        <w:spacing w:after="0" w:line="360" w:lineRule="exact"/>
        <w:ind w:firstLine="3119"/>
        <w:jc w:val="both"/>
      </w:pPr>
      <w:r w:rsidRPr="00C97AB3">
        <w:rPr>
          <w:noProof/>
        </w:rPr>
        <w:drawing>
          <wp:anchor distT="0" distB="0" distL="114300" distR="114300" simplePos="0" relativeHeight="251662336" behindDoc="0" locked="0" layoutInCell="1" allowOverlap="1" wp14:anchorId="3E1CEB24" wp14:editId="58A77955">
            <wp:simplePos x="0" y="0"/>
            <wp:positionH relativeFrom="column">
              <wp:posOffset>3048635</wp:posOffset>
            </wp:positionH>
            <wp:positionV relativeFrom="paragraph">
              <wp:posOffset>266700</wp:posOffset>
            </wp:positionV>
            <wp:extent cx="411480" cy="441960"/>
            <wp:effectExtent l="0" t="0" r="7620" b="0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14607" t="10526" r="8989" b="12631"/>
                    <a:stretch/>
                  </pic:blipFill>
                  <pic:spPr bwMode="auto">
                    <a:xfrm>
                      <a:off x="0" y="0"/>
                      <a:ext cx="411480" cy="44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18E883" w14:textId="19408168" w:rsidR="002E3073" w:rsidRDefault="002E3073" w:rsidP="002E3073">
      <w:pPr>
        <w:spacing w:after="0" w:line="360" w:lineRule="exact"/>
        <w:ind w:firstLine="2694"/>
        <w:jc w:val="both"/>
      </w:pPr>
      <w:r w:rsidRPr="00CF7AB0">
        <w:t>Рисунок</w:t>
      </w:r>
      <w:r>
        <w:t xml:space="preserve"> 4 </w:t>
      </w:r>
      <w:r w:rsidRPr="00CF7AB0">
        <w:t>–</w:t>
      </w:r>
      <w:r>
        <w:t xml:space="preserve"> </w:t>
      </w:r>
      <w:r w:rsidRPr="00CF7AB0">
        <w:t>Иконка</w:t>
      </w:r>
      <w:r>
        <w:t xml:space="preserve"> «Личный кабинет»</w:t>
      </w:r>
    </w:p>
    <w:p w14:paraId="2E9CC288" w14:textId="3232B6CB" w:rsidR="002E3073" w:rsidRDefault="002E3073" w:rsidP="002E3073">
      <w:pPr>
        <w:spacing w:after="0" w:line="360" w:lineRule="exact"/>
        <w:ind w:firstLine="2694"/>
        <w:jc w:val="both"/>
      </w:pPr>
      <w:r w:rsidRPr="00C97AB3">
        <w:rPr>
          <w:noProof/>
        </w:rPr>
        <w:drawing>
          <wp:anchor distT="0" distB="0" distL="114300" distR="114300" simplePos="0" relativeHeight="251663360" behindDoc="0" locked="0" layoutInCell="1" allowOverlap="1" wp14:anchorId="18F03547" wp14:editId="0B22B957">
            <wp:simplePos x="0" y="0"/>
            <wp:positionH relativeFrom="column">
              <wp:posOffset>3019002</wp:posOffset>
            </wp:positionH>
            <wp:positionV relativeFrom="paragraph">
              <wp:posOffset>231775</wp:posOffset>
            </wp:positionV>
            <wp:extent cx="501650" cy="474345"/>
            <wp:effectExtent l="0" t="0" r="0" b="1905"/>
            <wp:wrapTopAndBottom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7B182" w14:textId="2BE69875" w:rsidR="00E10263" w:rsidRDefault="002E3073" w:rsidP="00655A13">
      <w:pPr>
        <w:spacing w:after="0" w:line="360" w:lineRule="exact"/>
        <w:jc w:val="center"/>
      </w:pPr>
      <w:r w:rsidRPr="00CF7AB0">
        <w:t>Рисунок</w:t>
      </w:r>
      <w:r>
        <w:t xml:space="preserve"> 5 </w:t>
      </w:r>
      <w:r w:rsidRPr="00CF7AB0">
        <w:t>–</w:t>
      </w:r>
      <w:r>
        <w:t xml:space="preserve"> </w:t>
      </w:r>
      <w:r w:rsidRPr="00CF7AB0">
        <w:t>Иконка</w:t>
      </w:r>
      <w:r>
        <w:t xml:space="preserve"> «Маркер списка»</w:t>
      </w:r>
    </w:p>
    <w:p w14:paraId="3AF87F76" w14:textId="77777777" w:rsidR="00E10263" w:rsidRDefault="00E10263" w:rsidP="00E10263">
      <w:pPr>
        <w:spacing w:after="0" w:line="360" w:lineRule="exact"/>
        <w:jc w:val="center"/>
      </w:pPr>
    </w:p>
    <w:p w14:paraId="4C013A51" w14:textId="2386A628" w:rsidR="002E3073" w:rsidRDefault="00E10263" w:rsidP="002E3073">
      <w:pPr>
        <w:spacing w:after="0" w:line="360" w:lineRule="exact"/>
        <w:ind w:firstLine="3402"/>
        <w:jc w:val="both"/>
      </w:pPr>
      <w:r w:rsidRPr="00B06EBE">
        <w:rPr>
          <w:noProof/>
        </w:rPr>
        <w:drawing>
          <wp:anchor distT="0" distB="0" distL="114300" distR="114300" simplePos="0" relativeHeight="251664384" behindDoc="0" locked="0" layoutInCell="1" allowOverlap="1" wp14:anchorId="6418F3FD" wp14:editId="74134136">
            <wp:simplePos x="0" y="0"/>
            <wp:positionH relativeFrom="column">
              <wp:posOffset>3060700</wp:posOffset>
            </wp:positionH>
            <wp:positionV relativeFrom="paragraph">
              <wp:posOffset>0</wp:posOffset>
            </wp:positionV>
            <wp:extent cx="471170" cy="405130"/>
            <wp:effectExtent l="0" t="0" r="5080" b="0"/>
            <wp:wrapTopAndBottom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117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6EBE">
        <w:rPr>
          <w:noProof/>
        </w:rPr>
        <w:drawing>
          <wp:anchor distT="0" distB="0" distL="114300" distR="114300" simplePos="0" relativeHeight="251665408" behindDoc="0" locked="0" layoutInCell="1" allowOverlap="1" wp14:anchorId="5A41831B" wp14:editId="7FA0FF67">
            <wp:simplePos x="0" y="0"/>
            <wp:positionH relativeFrom="column">
              <wp:posOffset>3042920</wp:posOffset>
            </wp:positionH>
            <wp:positionV relativeFrom="paragraph">
              <wp:posOffset>862965</wp:posOffset>
            </wp:positionV>
            <wp:extent cx="501650" cy="479425"/>
            <wp:effectExtent l="0" t="0" r="0" b="0"/>
            <wp:wrapTopAndBottom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650" cy="47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CF7AB0">
        <w:t>Рисунок</w:t>
      </w:r>
      <w:r w:rsidR="002E3073">
        <w:t xml:space="preserve"> 6 </w:t>
      </w:r>
      <w:r w:rsidR="002E3073" w:rsidRPr="00CF7AB0">
        <w:t>–</w:t>
      </w:r>
      <w:r w:rsidR="002E3073">
        <w:t xml:space="preserve"> </w:t>
      </w:r>
      <w:r w:rsidR="002E3073" w:rsidRPr="00CF7AB0">
        <w:t>Иконка</w:t>
      </w:r>
      <w:r w:rsidR="002E3073">
        <w:t xml:space="preserve"> «О</w:t>
      </w:r>
      <w:r w:rsidR="002E3073" w:rsidRPr="00B06EBE">
        <w:t>платы</w:t>
      </w:r>
      <w:r w:rsidR="002E3073">
        <w:t>»</w:t>
      </w:r>
    </w:p>
    <w:p w14:paraId="66270513" w14:textId="3D584731" w:rsidR="002E3073" w:rsidRDefault="002E3073" w:rsidP="002E3073">
      <w:pPr>
        <w:spacing w:after="0" w:line="360" w:lineRule="exact"/>
        <w:ind w:firstLine="2268"/>
        <w:jc w:val="both"/>
      </w:pPr>
    </w:p>
    <w:p w14:paraId="01FA86F8" w14:textId="6C62D03D" w:rsidR="002E3073" w:rsidRDefault="002E3073" w:rsidP="002E3073">
      <w:pPr>
        <w:spacing w:after="0" w:line="360" w:lineRule="exact"/>
        <w:ind w:firstLine="2835"/>
        <w:jc w:val="both"/>
      </w:pPr>
      <w:r w:rsidRPr="00CF7AB0">
        <w:t>Рисунок</w:t>
      </w:r>
      <w:r>
        <w:t xml:space="preserve"> 7 </w:t>
      </w:r>
      <w:r w:rsidRPr="00CF7AB0">
        <w:t>–</w:t>
      </w:r>
      <w:r>
        <w:t xml:space="preserve"> </w:t>
      </w:r>
      <w:r w:rsidRPr="00B06EBE">
        <w:t>Иконка</w:t>
      </w:r>
      <w:r>
        <w:t xml:space="preserve"> «В</w:t>
      </w:r>
      <w:r w:rsidRPr="00B06EBE">
        <w:t>озврат</w:t>
      </w:r>
      <w:r>
        <w:t xml:space="preserve"> </w:t>
      </w:r>
      <w:r w:rsidRPr="00B06EBE">
        <w:t>денег</w:t>
      </w:r>
      <w:r>
        <w:t>»</w:t>
      </w:r>
    </w:p>
    <w:p w14:paraId="03187C23" w14:textId="157A40C8" w:rsidR="002E3073" w:rsidRDefault="002E3073" w:rsidP="002E3073">
      <w:pPr>
        <w:spacing w:after="0" w:line="360" w:lineRule="exact"/>
        <w:ind w:firstLine="2835"/>
        <w:jc w:val="both"/>
      </w:pPr>
    </w:p>
    <w:p w14:paraId="5D5F0C5A" w14:textId="48FBE63B" w:rsidR="002E3073" w:rsidRDefault="002E3073" w:rsidP="002E3073">
      <w:pPr>
        <w:spacing w:after="0" w:line="360" w:lineRule="exact"/>
        <w:ind w:firstLine="3119"/>
        <w:jc w:val="both"/>
      </w:pPr>
      <w:r w:rsidRPr="00B06EBE">
        <w:rPr>
          <w:noProof/>
        </w:rPr>
        <w:drawing>
          <wp:anchor distT="0" distB="0" distL="114300" distR="114300" simplePos="0" relativeHeight="251667456" behindDoc="0" locked="0" layoutInCell="1" allowOverlap="1" wp14:anchorId="3241AD76" wp14:editId="0AC8B29F">
            <wp:simplePos x="0" y="0"/>
            <wp:positionH relativeFrom="column">
              <wp:posOffset>3047365</wp:posOffset>
            </wp:positionH>
            <wp:positionV relativeFrom="paragraph">
              <wp:posOffset>938530</wp:posOffset>
            </wp:positionV>
            <wp:extent cx="446405" cy="417195"/>
            <wp:effectExtent l="0" t="0" r="0" b="1905"/>
            <wp:wrapTopAndBottom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06EBE">
        <w:rPr>
          <w:noProof/>
        </w:rPr>
        <w:drawing>
          <wp:anchor distT="0" distB="0" distL="114300" distR="114300" simplePos="0" relativeHeight="251666432" behindDoc="0" locked="0" layoutInCell="1" allowOverlap="1" wp14:anchorId="69B00683" wp14:editId="7A47B794">
            <wp:simplePos x="0" y="0"/>
            <wp:positionH relativeFrom="column">
              <wp:posOffset>3045248</wp:posOffset>
            </wp:positionH>
            <wp:positionV relativeFrom="paragraph">
              <wp:posOffset>212</wp:posOffset>
            </wp:positionV>
            <wp:extent cx="459105" cy="471170"/>
            <wp:effectExtent l="0" t="0" r="0" b="5080"/>
            <wp:wrapTopAndBottom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AB0">
        <w:t>Рисунок</w:t>
      </w:r>
      <w:r>
        <w:t xml:space="preserve"> 8 </w:t>
      </w:r>
      <w:r w:rsidRPr="00CF7AB0">
        <w:t>–</w:t>
      </w:r>
      <w:r>
        <w:t xml:space="preserve"> </w:t>
      </w:r>
      <w:r w:rsidRPr="00B06EBE">
        <w:t>Иконка</w:t>
      </w:r>
      <w:r>
        <w:t xml:space="preserve"> «В</w:t>
      </w:r>
      <w:r w:rsidRPr="00B06EBE">
        <w:t>ыплат</w:t>
      </w:r>
      <w:r>
        <w:t>ы»</w:t>
      </w:r>
    </w:p>
    <w:p w14:paraId="2269CE08" w14:textId="6C6710C9" w:rsidR="002E3073" w:rsidRDefault="002E3073" w:rsidP="002E3073">
      <w:pPr>
        <w:spacing w:after="0" w:line="360" w:lineRule="exact"/>
        <w:ind w:firstLine="851"/>
        <w:jc w:val="both"/>
      </w:pPr>
    </w:p>
    <w:p w14:paraId="5011C5F9" w14:textId="6CE0C3A6" w:rsidR="002E3073" w:rsidRDefault="002E3073" w:rsidP="002E3073">
      <w:pPr>
        <w:spacing w:after="0" w:line="360" w:lineRule="exact"/>
        <w:ind w:firstLine="3119"/>
        <w:jc w:val="both"/>
      </w:pPr>
      <w:r w:rsidRPr="00B06EBE">
        <w:rPr>
          <w:noProof/>
        </w:rPr>
        <w:drawing>
          <wp:anchor distT="0" distB="0" distL="114300" distR="114300" simplePos="0" relativeHeight="251668480" behindDoc="0" locked="0" layoutInCell="1" allowOverlap="1" wp14:anchorId="00F302DD" wp14:editId="1C72FB2A">
            <wp:simplePos x="0" y="0"/>
            <wp:positionH relativeFrom="column">
              <wp:posOffset>3033395</wp:posOffset>
            </wp:positionH>
            <wp:positionV relativeFrom="paragraph">
              <wp:posOffset>889212</wp:posOffset>
            </wp:positionV>
            <wp:extent cx="488950" cy="441325"/>
            <wp:effectExtent l="0" t="0" r="6350" b="0"/>
            <wp:wrapTopAndBottom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AB0">
        <w:t>Рисунок</w:t>
      </w:r>
      <w:r>
        <w:t xml:space="preserve"> 9 </w:t>
      </w:r>
      <w:r w:rsidRPr="00CF7AB0">
        <w:t>–</w:t>
      </w:r>
      <w:r>
        <w:t xml:space="preserve"> </w:t>
      </w:r>
      <w:r w:rsidRPr="00B06EBE">
        <w:t>Иконка </w:t>
      </w:r>
      <w:r>
        <w:t>«О</w:t>
      </w:r>
      <w:r w:rsidRPr="00B06EBE">
        <w:t>тсрочк</w:t>
      </w:r>
      <w:r>
        <w:t>а»</w:t>
      </w:r>
    </w:p>
    <w:p w14:paraId="54E4BCB8" w14:textId="55139FA8" w:rsidR="002E3073" w:rsidRDefault="002E3073" w:rsidP="002E3073">
      <w:pPr>
        <w:spacing w:after="0" w:line="360" w:lineRule="exact"/>
        <w:ind w:firstLine="851"/>
        <w:jc w:val="both"/>
      </w:pPr>
    </w:p>
    <w:p w14:paraId="6628C1D2" w14:textId="6CB91AF4" w:rsidR="002E3073" w:rsidRDefault="002E3073" w:rsidP="002E3073">
      <w:pPr>
        <w:spacing w:after="0" w:line="360" w:lineRule="exact"/>
        <w:ind w:firstLine="3119"/>
        <w:jc w:val="both"/>
      </w:pPr>
      <w:r w:rsidRPr="00B06EBE">
        <w:rPr>
          <w:noProof/>
        </w:rPr>
        <w:drawing>
          <wp:anchor distT="0" distB="0" distL="114300" distR="114300" simplePos="0" relativeHeight="251669504" behindDoc="0" locked="0" layoutInCell="1" allowOverlap="1" wp14:anchorId="6CE20C19" wp14:editId="583AF23E">
            <wp:simplePos x="0" y="0"/>
            <wp:positionH relativeFrom="column">
              <wp:posOffset>3055620</wp:posOffset>
            </wp:positionH>
            <wp:positionV relativeFrom="paragraph">
              <wp:posOffset>908897</wp:posOffset>
            </wp:positionV>
            <wp:extent cx="490220" cy="508000"/>
            <wp:effectExtent l="0" t="0" r="5080" b="6350"/>
            <wp:wrapTopAndBottom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022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F7AB0">
        <w:t>Рисунок</w:t>
      </w:r>
      <w:r>
        <w:t xml:space="preserve"> 10 </w:t>
      </w:r>
      <w:r w:rsidRPr="00CF7AB0">
        <w:t>–</w:t>
      </w:r>
      <w:r>
        <w:t xml:space="preserve"> </w:t>
      </w:r>
      <w:r w:rsidRPr="00B06EBE">
        <w:t>Иконка</w:t>
      </w:r>
      <w:r>
        <w:t xml:space="preserve"> «С</w:t>
      </w:r>
      <w:r w:rsidRPr="00B06EBE">
        <w:t>траховк</w:t>
      </w:r>
      <w:r>
        <w:t>а»</w:t>
      </w:r>
    </w:p>
    <w:p w14:paraId="44A09378" w14:textId="7B0793AC" w:rsidR="002E3073" w:rsidRDefault="002E3073" w:rsidP="002E3073">
      <w:pPr>
        <w:spacing w:after="0" w:line="360" w:lineRule="exact"/>
        <w:ind w:firstLine="851"/>
        <w:jc w:val="both"/>
      </w:pPr>
    </w:p>
    <w:p w14:paraId="5F4637EF" w14:textId="77B21814" w:rsidR="002E3073" w:rsidRDefault="002E3073" w:rsidP="002E3073">
      <w:pPr>
        <w:spacing w:after="0" w:line="360" w:lineRule="exact"/>
        <w:ind w:firstLine="3119"/>
        <w:jc w:val="both"/>
      </w:pPr>
      <w:r w:rsidRPr="00CF7AB0">
        <w:t>Рисунок</w:t>
      </w:r>
      <w:r>
        <w:t xml:space="preserve"> </w:t>
      </w:r>
      <w:r w:rsidRPr="00CF7AB0">
        <w:t>1</w:t>
      </w:r>
      <w:r>
        <w:t xml:space="preserve">1 </w:t>
      </w:r>
      <w:r w:rsidRPr="00CF7AB0">
        <w:t>–</w:t>
      </w:r>
      <w:r>
        <w:t xml:space="preserve"> </w:t>
      </w:r>
      <w:r w:rsidRPr="00B06EBE">
        <w:t>Иконка </w:t>
      </w:r>
      <w:r>
        <w:t>«С</w:t>
      </w:r>
      <w:r w:rsidRPr="00B06EBE">
        <w:t>кидки</w:t>
      </w:r>
      <w:r>
        <w:t>»</w:t>
      </w:r>
    </w:p>
    <w:p w14:paraId="23DCC7C2" w14:textId="11BF2E4E" w:rsidR="002E3073" w:rsidRDefault="002E3073" w:rsidP="002E3073">
      <w:pPr>
        <w:spacing w:after="0" w:line="360" w:lineRule="exact"/>
        <w:ind w:firstLine="3119"/>
        <w:jc w:val="both"/>
      </w:pPr>
    </w:p>
    <w:p w14:paraId="2C4AE195" w14:textId="77777777" w:rsidR="00393DC8" w:rsidRDefault="00393DC8" w:rsidP="002E3073">
      <w:pPr>
        <w:spacing w:after="0" w:line="360" w:lineRule="exact"/>
        <w:ind w:firstLine="3119"/>
        <w:jc w:val="both"/>
      </w:pPr>
    </w:p>
    <w:p w14:paraId="4F5D559A" w14:textId="4ADFEFB5" w:rsidR="002E3073" w:rsidRDefault="00393DC8" w:rsidP="00393DC8">
      <w:pPr>
        <w:spacing w:after="0" w:line="360" w:lineRule="exact"/>
        <w:ind w:firstLine="3261"/>
        <w:jc w:val="both"/>
      </w:pPr>
      <w:r w:rsidRPr="00A537E2">
        <w:rPr>
          <w:noProof/>
        </w:rPr>
        <w:lastRenderedPageBreak/>
        <w:drawing>
          <wp:anchor distT="0" distB="0" distL="114300" distR="114300" simplePos="0" relativeHeight="251670528" behindDoc="0" locked="0" layoutInCell="1" allowOverlap="1" wp14:anchorId="3DA1189C" wp14:editId="149C820C">
            <wp:simplePos x="0" y="0"/>
            <wp:positionH relativeFrom="column">
              <wp:posOffset>3051599</wp:posOffset>
            </wp:positionH>
            <wp:positionV relativeFrom="paragraph">
              <wp:posOffset>212</wp:posOffset>
            </wp:positionV>
            <wp:extent cx="374015" cy="359410"/>
            <wp:effectExtent l="0" t="0" r="6985" b="2540"/>
            <wp:wrapTopAndBottom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401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CF7AB0">
        <w:t>Рисунок</w:t>
      </w:r>
      <w:r w:rsidR="002E3073">
        <w:t xml:space="preserve"> </w:t>
      </w:r>
      <w:r w:rsidR="002E3073" w:rsidRPr="00CF7AB0">
        <w:t>1</w:t>
      </w:r>
      <w:r w:rsidR="002E3073">
        <w:t xml:space="preserve">2 </w:t>
      </w:r>
      <w:r w:rsidR="002E3073" w:rsidRPr="00CF7AB0">
        <w:t>–</w:t>
      </w:r>
      <w:r w:rsidR="002E3073">
        <w:t xml:space="preserve"> </w:t>
      </w:r>
      <w:r w:rsidR="002E3073" w:rsidRPr="006B4659">
        <w:t>Иконка</w:t>
      </w:r>
      <w:r w:rsidR="002E3073">
        <w:t xml:space="preserve"> </w:t>
      </w:r>
      <w:r w:rsidR="002E3073" w:rsidRPr="006B4659">
        <w:t>Instagram</w:t>
      </w:r>
    </w:p>
    <w:p w14:paraId="140969C2" w14:textId="214121B9" w:rsidR="00655A13" w:rsidRDefault="00655A13" w:rsidP="002E3073">
      <w:pPr>
        <w:spacing w:after="0" w:line="360" w:lineRule="exact"/>
        <w:ind w:firstLine="3119"/>
        <w:jc w:val="both"/>
      </w:pPr>
    </w:p>
    <w:p w14:paraId="4AA9D42E" w14:textId="15901C93" w:rsidR="002E3073" w:rsidRDefault="00655A13" w:rsidP="002E3073">
      <w:pPr>
        <w:spacing w:after="0" w:line="360" w:lineRule="exact"/>
        <w:ind w:firstLine="3544"/>
        <w:jc w:val="both"/>
      </w:pPr>
      <w:r w:rsidRPr="00A537E2">
        <w:rPr>
          <w:noProof/>
        </w:rPr>
        <w:drawing>
          <wp:anchor distT="0" distB="0" distL="114300" distR="114300" simplePos="0" relativeHeight="251671552" behindDoc="0" locked="0" layoutInCell="1" allowOverlap="1" wp14:anchorId="10840F80" wp14:editId="70D0D8D6">
            <wp:simplePos x="0" y="0"/>
            <wp:positionH relativeFrom="column">
              <wp:posOffset>2997835</wp:posOffset>
            </wp:positionH>
            <wp:positionV relativeFrom="paragraph">
              <wp:posOffset>0</wp:posOffset>
            </wp:positionV>
            <wp:extent cx="496570" cy="316230"/>
            <wp:effectExtent l="0" t="0" r="0" b="7620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316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A537E2">
        <w:rPr>
          <w:noProof/>
        </w:rPr>
        <w:drawing>
          <wp:anchor distT="0" distB="0" distL="114300" distR="114300" simplePos="0" relativeHeight="251672576" behindDoc="0" locked="0" layoutInCell="1" allowOverlap="1" wp14:anchorId="59B62391" wp14:editId="371D303E">
            <wp:simplePos x="0" y="0"/>
            <wp:positionH relativeFrom="column">
              <wp:posOffset>3120390</wp:posOffset>
            </wp:positionH>
            <wp:positionV relativeFrom="paragraph">
              <wp:posOffset>790152</wp:posOffset>
            </wp:positionV>
            <wp:extent cx="367030" cy="323850"/>
            <wp:effectExtent l="0" t="0" r="0" b="0"/>
            <wp:wrapTopAndBottom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03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CF7AB0">
        <w:t>Рисунок</w:t>
      </w:r>
      <w:r w:rsidR="002E3073">
        <w:t xml:space="preserve"> </w:t>
      </w:r>
      <w:r w:rsidR="002E3073" w:rsidRPr="00CF7AB0">
        <w:t>1</w:t>
      </w:r>
      <w:r w:rsidR="002E3073">
        <w:t xml:space="preserve">3 </w:t>
      </w:r>
      <w:r w:rsidR="002E3073" w:rsidRPr="00CF7AB0">
        <w:t>–</w:t>
      </w:r>
      <w:r w:rsidR="002E3073">
        <w:t xml:space="preserve"> </w:t>
      </w:r>
      <w:r w:rsidR="002E3073" w:rsidRPr="006B4659">
        <w:t>Иконка</w:t>
      </w:r>
      <w:r w:rsidR="002E3073">
        <w:t xml:space="preserve"> </w:t>
      </w:r>
      <w:r w:rsidR="002E3073" w:rsidRPr="006B4659">
        <w:t>VK</w:t>
      </w:r>
    </w:p>
    <w:p w14:paraId="25C09E3A" w14:textId="550CBEFB" w:rsidR="002E3073" w:rsidRPr="00CF7AB0" w:rsidRDefault="002E3073" w:rsidP="002E3073">
      <w:pPr>
        <w:spacing w:after="0" w:line="360" w:lineRule="exact"/>
        <w:ind w:firstLine="3544"/>
        <w:jc w:val="both"/>
      </w:pPr>
    </w:p>
    <w:p w14:paraId="703DBD61" w14:textId="44D11181" w:rsidR="002E3073" w:rsidRPr="00CF7AB0" w:rsidRDefault="002E3073" w:rsidP="002E3073">
      <w:pPr>
        <w:spacing w:after="0" w:line="360" w:lineRule="exact"/>
        <w:ind w:firstLine="3119"/>
        <w:jc w:val="both"/>
      </w:pPr>
      <w:r w:rsidRPr="00CF7AB0">
        <w:t>Рисунок</w:t>
      </w:r>
      <w:r>
        <w:t xml:space="preserve"> </w:t>
      </w:r>
      <w:r w:rsidRPr="00CF7AB0">
        <w:t>1</w:t>
      </w:r>
      <w:r>
        <w:t xml:space="preserve">4 </w:t>
      </w:r>
      <w:r w:rsidRPr="00CF7AB0">
        <w:t>–</w:t>
      </w:r>
      <w:r>
        <w:t xml:space="preserve"> </w:t>
      </w:r>
      <w:r w:rsidRPr="006B4659">
        <w:t>Иконка</w:t>
      </w:r>
      <w:r>
        <w:t xml:space="preserve"> </w:t>
      </w:r>
      <w:proofErr w:type="spellStart"/>
      <w:r w:rsidRPr="006B4659">
        <w:t>Telegram</w:t>
      </w:r>
      <w:proofErr w:type="spellEnd"/>
    </w:p>
    <w:p w14:paraId="0B9715D2" w14:textId="409C7D28" w:rsidR="002E3073" w:rsidRPr="00CF7AB0" w:rsidRDefault="002E3073" w:rsidP="002E3073">
      <w:pPr>
        <w:spacing w:after="0" w:line="360" w:lineRule="exact"/>
        <w:ind w:firstLine="3402"/>
        <w:jc w:val="both"/>
      </w:pPr>
    </w:p>
    <w:p w14:paraId="3E2CDC33" w14:textId="5C44A950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t xml:space="preserve"> </w:t>
      </w:r>
      <w:r w:rsidR="002E3073" w:rsidRPr="00A14B19">
        <w:rPr>
          <w:b/>
          <w:bCs/>
        </w:rPr>
        <w:t>Кнопки</w:t>
      </w:r>
      <w:r w:rsidR="002E3073">
        <w:rPr>
          <w:b/>
          <w:bCs/>
        </w:rPr>
        <w:t xml:space="preserve"> </w:t>
      </w:r>
      <w:r w:rsidR="002E3073" w:rsidRPr="00A14B19">
        <w:rPr>
          <w:b/>
          <w:bCs/>
        </w:rPr>
        <w:t>и</w:t>
      </w:r>
      <w:r w:rsidR="002E3073">
        <w:rPr>
          <w:b/>
          <w:bCs/>
        </w:rPr>
        <w:t xml:space="preserve"> </w:t>
      </w:r>
      <w:r w:rsidR="002E3073" w:rsidRPr="00A14B19">
        <w:rPr>
          <w:b/>
          <w:bCs/>
        </w:rPr>
        <w:t>поля</w:t>
      </w:r>
      <w:r w:rsidR="002E3073">
        <w:rPr>
          <w:b/>
          <w:bCs/>
        </w:rPr>
        <w:t xml:space="preserve"> </w:t>
      </w:r>
      <w:r w:rsidR="002E3073" w:rsidRPr="00A14B19">
        <w:rPr>
          <w:b/>
          <w:bCs/>
        </w:rPr>
        <w:t>ввода</w:t>
      </w:r>
    </w:p>
    <w:p w14:paraId="4396EDAE" w14:textId="77777777" w:rsidR="00511732" w:rsidRDefault="00511732" w:rsidP="00511732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5A08723C" w14:textId="12CAB438" w:rsidR="002E3073" w:rsidRDefault="00655A13" w:rsidP="00511732">
      <w:pPr>
        <w:spacing w:after="0" w:line="360" w:lineRule="exact"/>
        <w:ind w:firstLine="851"/>
        <w:jc w:val="both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20D0D27A" wp14:editId="20B8BB3F">
            <wp:simplePos x="0" y="0"/>
            <wp:positionH relativeFrom="column">
              <wp:posOffset>2033270</wp:posOffset>
            </wp:positionH>
            <wp:positionV relativeFrom="paragraph">
              <wp:posOffset>1600835</wp:posOffset>
            </wp:positionV>
            <wp:extent cx="2303780" cy="540385"/>
            <wp:effectExtent l="0" t="0" r="1270" b="0"/>
            <wp:wrapTopAndBottom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3780" cy="540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3DC" w:rsidRPr="002603DC">
        <w:t>На рисунке 15 представлена основная кнопка действия «Смотреть каталог авто». Кнопка выполнена в виде прямоугольника со скруглёнными углами, имеет насыщенный голубой фон и белый текст с жирным начертанием. Элемент расположен в центральной части страницы и предназначен для перехода к разделу с доступными автомобилями. При наведении на кнопку яркость фона усиливается, что акцентирует внимание пользователя.</w:t>
      </w:r>
    </w:p>
    <w:p w14:paraId="57B55AD4" w14:textId="7D67B6FB" w:rsidR="00655A13" w:rsidRDefault="00655A13" w:rsidP="00511732">
      <w:pPr>
        <w:spacing w:after="0" w:line="360" w:lineRule="exact"/>
        <w:ind w:firstLine="851"/>
        <w:jc w:val="both"/>
      </w:pPr>
    </w:p>
    <w:p w14:paraId="11133C3F" w14:textId="77777777" w:rsidR="002E3073" w:rsidRDefault="002E3073" w:rsidP="002E3073">
      <w:pPr>
        <w:spacing w:after="0" w:line="360" w:lineRule="exact"/>
        <w:jc w:val="center"/>
        <w:rPr>
          <w:noProof/>
        </w:rPr>
      </w:pPr>
      <w:r w:rsidRPr="00F76019">
        <w:t xml:space="preserve">Рисунок </w:t>
      </w:r>
      <w:r>
        <w:t>15</w:t>
      </w:r>
      <w:r w:rsidRPr="00F76019">
        <w:t xml:space="preserve"> – Кнопка «Смотреть каталог авто»</w:t>
      </w:r>
    </w:p>
    <w:p w14:paraId="29FAE533" w14:textId="77777777" w:rsidR="002E3073" w:rsidRDefault="002E3073" w:rsidP="002E3073">
      <w:pPr>
        <w:spacing w:after="0" w:line="360" w:lineRule="exact"/>
        <w:ind w:firstLine="2410"/>
        <w:jc w:val="both"/>
      </w:pPr>
    </w:p>
    <w:p w14:paraId="1937A4BB" w14:textId="68F7186C" w:rsidR="002E3073" w:rsidRDefault="002E3073" w:rsidP="002E3073">
      <w:pPr>
        <w:spacing w:after="0" w:line="360" w:lineRule="exact"/>
        <w:ind w:firstLine="851"/>
        <w:jc w:val="both"/>
      </w:pPr>
      <w:r w:rsidRPr="00C50B1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r w:rsidR="002603DC" w:rsidRPr="002603DC">
        <w:t>На рисунке 16 представлена кнопка «Смотреть весь каталог». Кнопка выполнена в виде прямоугольника со скруглёнными углами, имеет насыщенный голубой фон и белый текст с жирным начертанием. Элемент расположен в верхней части страницы каталога и предназначен для перехода к полному перечню автомобилей компании.</w:t>
      </w:r>
    </w:p>
    <w:p w14:paraId="576EBC3A" w14:textId="09D71C8B" w:rsidR="00655A13" w:rsidRPr="00C50B1E" w:rsidRDefault="00655A13" w:rsidP="002E3073">
      <w:pPr>
        <w:spacing w:after="0" w:line="360" w:lineRule="exact"/>
        <w:ind w:firstLine="851"/>
        <w:jc w:val="both"/>
      </w:pPr>
      <w:r w:rsidRPr="00825146">
        <w:rPr>
          <w:noProof/>
        </w:rPr>
        <w:drawing>
          <wp:anchor distT="0" distB="0" distL="114300" distR="114300" simplePos="0" relativeHeight="251674624" behindDoc="0" locked="0" layoutInCell="1" allowOverlap="1" wp14:anchorId="2D6540FF" wp14:editId="6303606A">
            <wp:simplePos x="0" y="0"/>
            <wp:positionH relativeFrom="column">
              <wp:posOffset>2342092</wp:posOffset>
            </wp:positionH>
            <wp:positionV relativeFrom="paragraph">
              <wp:posOffset>231140</wp:posOffset>
            </wp:positionV>
            <wp:extent cx="1797685" cy="437515"/>
            <wp:effectExtent l="0" t="0" r="0" b="635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74D30" w14:textId="77777777" w:rsidR="002E3073" w:rsidRPr="00C50B1E" w:rsidRDefault="002E3073" w:rsidP="002E3073">
      <w:pPr>
        <w:spacing w:after="0" w:line="360" w:lineRule="exact"/>
        <w:jc w:val="center"/>
      </w:pPr>
      <w:r w:rsidRPr="00C50B1E">
        <w:t>Рисунок 1</w:t>
      </w:r>
      <w:r>
        <w:t>6</w:t>
      </w:r>
      <w:r w:rsidRPr="00C50B1E">
        <w:t xml:space="preserve"> – Кнопка «Смотреть весь каталог»</w:t>
      </w:r>
    </w:p>
    <w:p w14:paraId="4118E734" w14:textId="77777777" w:rsidR="002E3073" w:rsidRDefault="002E3073" w:rsidP="002E3073">
      <w:pPr>
        <w:spacing w:after="0" w:line="360" w:lineRule="exact"/>
        <w:jc w:val="both"/>
      </w:pPr>
    </w:p>
    <w:p w14:paraId="02E82900" w14:textId="1396A770" w:rsidR="00655A13" w:rsidRDefault="002603DC" w:rsidP="00941850">
      <w:pPr>
        <w:spacing w:after="0" w:line="360" w:lineRule="exact"/>
        <w:ind w:firstLine="851"/>
        <w:jc w:val="both"/>
      </w:pPr>
      <w:r w:rsidRPr="002603DC">
        <w:t>На рисунке 17 представлена кнопка «Полные характеристики». Кнопка имеет прямоугольную форму со скруглёнными углами, насыщенный голубой фон и белый текст. Элемент расположен в нижней части каждой карточки автомобиля и предназначен для перехода к странице с детальными техническими параметрами выбранной модели.</w:t>
      </w:r>
    </w:p>
    <w:p w14:paraId="5724FC3C" w14:textId="17F6E13B" w:rsidR="002603DC" w:rsidRDefault="00655A13" w:rsidP="00655A13">
      <w:pPr>
        <w:spacing w:after="0" w:line="360" w:lineRule="exact"/>
        <w:jc w:val="center"/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3338E79C" wp14:editId="28090F04">
            <wp:simplePos x="0" y="0"/>
            <wp:positionH relativeFrom="column">
              <wp:posOffset>2163445</wp:posOffset>
            </wp:positionH>
            <wp:positionV relativeFrom="paragraph">
              <wp:posOffset>0</wp:posOffset>
            </wp:positionV>
            <wp:extent cx="1981200" cy="329565"/>
            <wp:effectExtent l="0" t="0" r="0" b="0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29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C50B1E">
        <w:t>Рисунок 1</w:t>
      </w:r>
      <w:r w:rsidR="002E3073">
        <w:t>7</w:t>
      </w:r>
      <w:r w:rsidR="002E3073" w:rsidRPr="00C50B1E">
        <w:t xml:space="preserve"> – Кнопка «Полные характеристики»</w:t>
      </w:r>
    </w:p>
    <w:p w14:paraId="181F2B12" w14:textId="77777777" w:rsidR="00655A13" w:rsidRPr="00C50B1E" w:rsidRDefault="00655A13" w:rsidP="00655A13">
      <w:pPr>
        <w:spacing w:after="0" w:line="360" w:lineRule="exact"/>
        <w:jc w:val="center"/>
      </w:pPr>
    </w:p>
    <w:p w14:paraId="01DD3A64" w14:textId="6AF0AF34" w:rsidR="002E3073" w:rsidRDefault="002E3073" w:rsidP="002E3073">
      <w:pPr>
        <w:spacing w:after="0" w:line="360" w:lineRule="exact"/>
        <w:ind w:firstLine="851"/>
        <w:jc w:val="both"/>
        <w:rPr>
          <w:noProof/>
        </w:rPr>
      </w:pPr>
      <w:r w:rsidRPr="00C50B1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r w:rsidR="002603DC" w:rsidRPr="002603DC">
        <w:rPr>
          <w:noProof/>
        </w:rPr>
        <w:t>На рисунке 18 представлена кнопка «Заказать звонок». Кнопка выполнена в едином стиле с остальными элементами интерфейса: насыщенный голубой фон, белый текст и скруглённые углы. Элемент расположен в блоке «Получить автомобиль легко» и предназначен для вызова модального окна с формой обратной связи.</w:t>
      </w:r>
    </w:p>
    <w:p w14:paraId="608153C6" w14:textId="50CFAF8A" w:rsidR="00655A13" w:rsidRPr="00C50B1E" w:rsidRDefault="00655A13" w:rsidP="002E3073">
      <w:pPr>
        <w:spacing w:after="0" w:line="360" w:lineRule="exact"/>
        <w:ind w:firstLine="851"/>
        <w:jc w:val="both"/>
        <w:rPr>
          <w:noProof/>
        </w:rPr>
      </w:pPr>
      <w:r w:rsidRPr="001721A7">
        <w:rPr>
          <w:noProof/>
        </w:rPr>
        <w:drawing>
          <wp:anchor distT="0" distB="0" distL="114300" distR="114300" simplePos="0" relativeHeight="251676672" behindDoc="0" locked="0" layoutInCell="1" allowOverlap="1" wp14:anchorId="68BF5F8C" wp14:editId="4C006DD9">
            <wp:simplePos x="0" y="0"/>
            <wp:positionH relativeFrom="column">
              <wp:posOffset>2406650</wp:posOffset>
            </wp:positionH>
            <wp:positionV relativeFrom="paragraph">
              <wp:posOffset>228600</wp:posOffset>
            </wp:positionV>
            <wp:extent cx="1581150" cy="392430"/>
            <wp:effectExtent l="0" t="0" r="0" b="762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15D25E" w14:textId="28F92848" w:rsidR="002E3073" w:rsidRDefault="002E3073" w:rsidP="002E3073">
      <w:pPr>
        <w:spacing w:after="0" w:line="360" w:lineRule="exact"/>
        <w:jc w:val="center"/>
        <w:rPr>
          <w:noProof/>
        </w:rPr>
      </w:pPr>
      <w:r w:rsidRPr="00C50B1E">
        <w:rPr>
          <w:noProof/>
        </w:rPr>
        <w:t xml:space="preserve">Рисунок </w:t>
      </w:r>
      <w:r>
        <w:rPr>
          <w:noProof/>
        </w:rPr>
        <w:t>18</w:t>
      </w:r>
      <w:r w:rsidRPr="00C50B1E">
        <w:rPr>
          <w:noProof/>
        </w:rPr>
        <w:t xml:space="preserve"> – Кнопка «Заказать звонок»</w:t>
      </w:r>
    </w:p>
    <w:p w14:paraId="2636A4F7" w14:textId="77777777" w:rsidR="002603DC" w:rsidRDefault="002603DC" w:rsidP="002E3073">
      <w:pPr>
        <w:spacing w:after="0" w:line="360" w:lineRule="exact"/>
        <w:jc w:val="center"/>
        <w:rPr>
          <w:noProof/>
        </w:rPr>
      </w:pPr>
    </w:p>
    <w:p w14:paraId="233410EE" w14:textId="50B17B51" w:rsidR="002E3073" w:rsidRDefault="00655A13" w:rsidP="002E3073">
      <w:pPr>
        <w:spacing w:after="0" w:line="360" w:lineRule="exact"/>
        <w:ind w:firstLine="851"/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6811345F" wp14:editId="6BC135F0">
            <wp:simplePos x="0" y="0"/>
            <wp:positionH relativeFrom="column">
              <wp:posOffset>2402840</wp:posOffset>
            </wp:positionH>
            <wp:positionV relativeFrom="paragraph">
              <wp:posOffset>1146810</wp:posOffset>
            </wp:positionV>
            <wp:extent cx="1570990" cy="438785"/>
            <wp:effectExtent l="0" t="0" r="0" b="0"/>
            <wp:wrapTopAndBottom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70990" cy="43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3073" w:rsidRPr="00C50B1E">
        <w:rPr>
          <w:rFonts w:ascii="Segoe UI" w:eastAsia="Times New Roman" w:hAnsi="Segoe UI" w:cs="Segoe UI"/>
          <w:color w:val="F9FAFB"/>
          <w:sz w:val="24"/>
          <w:szCs w:val="24"/>
          <w:lang w:eastAsia="ru-RU"/>
        </w:rPr>
        <w:t xml:space="preserve"> </w:t>
      </w:r>
      <w:r w:rsidR="002603DC" w:rsidRPr="002603DC">
        <w:rPr>
          <w:noProof/>
        </w:rPr>
        <w:t>На рисунке 19 представлена кнопка отправки данных «Задать вопрос». Она имеет идентичное оформление (голубой фон, белый текст, скруглённые углы) и обеспечивает отправку заполненной формы администратору сайта. При нажатии кнопка визуально реагирует на взаимодействие, подтверждая отправку запроса.</w:t>
      </w:r>
    </w:p>
    <w:p w14:paraId="7AF73C03" w14:textId="05C878C3" w:rsidR="00655A13" w:rsidRPr="00C50B1E" w:rsidRDefault="00655A13" w:rsidP="002E3073">
      <w:pPr>
        <w:spacing w:after="0" w:line="360" w:lineRule="exact"/>
        <w:ind w:firstLine="851"/>
        <w:jc w:val="both"/>
        <w:rPr>
          <w:noProof/>
        </w:rPr>
      </w:pPr>
    </w:p>
    <w:p w14:paraId="1F7A4E75" w14:textId="77777777" w:rsidR="002E3073" w:rsidRPr="00C50B1E" w:rsidRDefault="002E3073" w:rsidP="002E3073">
      <w:pPr>
        <w:spacing w:after="0" w:line="360" w:lineRule="exact"/>
        <w:jc w:val="center"/>
        <w:rPr>
          <w:noProof/>
        </w:rPr>
      </w:pPr>
      <w:r w:rsidRPr="00C50B1E">
        <w:rPr>
          <w:noProof/>
        </w:rPr>
        <w:t xml:space="preserve">Рисунок </w:t>
      </w:r>
      <w:r>
        <w:rPr>
          <w:noProof/>
        </w:rPr>
        <w:t>19</w:t>
      </w:r>
      <w:r w:rsidRPr="00C50B1E">
        <w:rPr>
          <w:noProof/>
        </w:rPr>
        <w:t xml:space="preserve"> – Кнопка «</w:t>
      </w:r>
      <w:r w:rsidRPr="00C50B1E">
        <w:t>Задать</w:t>
      </w:r>
      <w:r w:rsidRPr="00C50B1E">
        <w:rPr>
          <w:noProof/>
        </w:rPr>
        <w:t xml:space="preserve"> вопрос»</w:t>
      </w:r>
    </w:p>
    <w:p w14:paraId="3220A9BC" w14:textId="740E5FC1" w:rsidR="002E3073" w:rsidRDefault="002E3073" w:rsidP="002E3073">
      <w:pPr>
        <w:spacing w:after="0" w:line="360" w:lineRule="exact"/>
        <w:ind w:firstLine="851"/>
        <w:jc w:val="both"/>
      </w:pPr>
    </w:p>
    <w:p w14:paraId="2A1C52DC" w14:textId="2DC656EF" w:rsidR="002E3073" w:rsidRDefault="002603DC" w:rsidP="002E3073">
      <w:pPr>
        <w:spacing w:after="0" w:line="360" w:lineRule="exact"/>
        <w:ind w:firstLine="851"/>
        <w:jc w:val="both"/>
        <w:rPr>
          <w:noProof/>
        </w:rPr>
      </w:pPr>
      <w:r w:rsidRPr="002603DC">
        <w:rPr>
          <w:noProof/>
        </w:rPr>
        <w:t>На рисунке 20 представлена форма обратной связи. Поля ввода для данных «Ваше имя», «Номер телефона» и «Ваш вопрос» выполнены в виде прямоугольников со скруглёнными углами и серой рамкой. При наведении или переходе в состояние фокуса рамка поля окрашивается в голубой цвет. Ниже расположен чекбокс «Согласие на обработку персональных данных» с синим маркером активации, обеспечивающий соблюдение правовых норм сбора информации.</w:t>
      </w:r>
    </w:p>
    <w:p w14:paraId="47CBC066" w14:textId="2D01E824" w:rsidR="00655A13" w:rsidRPr="00C50B1E" w:rsidRDefault="00941850" w:rsidP="002E3073">
      <w:pPr>
        <w:spacing w:after="0" w:line="360" w:lineRule="exact"/>
        <w:ind w:firstLine="851"/>
        <w:jc w:val="both"/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33DDBE06" wp14:editId="38581795">
            <wp:simplePos x="0" y="0"/>
            <wp:positionH relativeFrom="column">
              <wp:posOffset>2244936</wp:posOffset>
            </wp:positionH>
            <wp:positionV relativeFrom="paragraph">
              <wp:posOffset>279823</wp:posOffset>
            </wp:positionV>
            <wp:extent cx="1903095" cy="1172845"/>
            <wp:effectExtent l="0" t="0" r="1905" b="8255"/>
            <wp:wrapTopAndBottom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03095" cy="1172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3994A" w14:textId="6C2F4C94" w:rsidR="002E3073" w:rsidRDefault="002E3073" w:rsidP="002E3073">
      <w:pPr>
        <w:spacing w:after="0" w:line="360" w:lineRule="exact"/>
        <w:jc w:val="center"/>
      </w:pPr>
      <w:r w:rsidRPr="00C50B1E">
        <w:t>Рисунок 2</w:t>
      </w:r>
      <w:r>
        <w:t>0</w:t>
      </w:r>
      <w:r w:rsidRPr="00C50B1E">
        <w:t xml:space="preserve"> – Форма обратной связи с кнопкой «Задать вопрос»</w:t>
      </w:r>
    </w:p>
    <w:p w14:paraId="5ABA7C77" w14:textId="575754FA" w:rsidR="00B30B93" w:rsidRDefault="00B30B93" w:rsidP="002E3073">
      <w:pPr>
        <w:spacing w:after="0" w:line="360" w:lineRule="exact"/>
        <w:jc w:val="center"/>
      </w:pPr>
    </w:p>
    <w:p w14:paraId="7A02D71D" w14:textId="77777777" w:rsidR="00941850" w:rsidRPr="00C50B1E" w:rsidRDefault="00941850" w:rsidP="002E3073">
      <w:pPr>
        <w:spacing w:after="0" w:line="360" w:lineRule="exact"/>
        <w:jc w:val="center"/>
      </w:pPr>
    </w:p>
    <w:p w14:paraId="6E3C7DC7" w14:textId="506D3F0F" w:rsidR="002E3073" w:rsidRDefault="00511732" w:rsidP="00511732">
      <w:pPr>
        <w:pStyle w:val="af1"/>
        <w:numPr>
          <w:ilvl w:val="0"/>
          <w:numId w:val="211"/>
        </w:numPr>
        <w:spacing w:after="0" w:line="360" w:lineRule="exact"/>
        <w:ind w:left="0" w:firstLine="851"/>
        <w:jc w:val="both"/>
        <w:rPr>
          <w:b/>
          <w:bCs/>
        </w:rPr>
      </w:pPr>
      <w:r>
        <w:rPr>
          <w:b/>
          <w:bCs/>
        </w:rPr>
        <w:lastRenderedPageBreak/>
        <w:t xml:space="preserve"> </w:t>
      </w:r>
      <w:r w:rsidR="00B30B93" w:rsidRPr="00B30B93">
        <w:rPr>
          <w:b/>
          <w:bCs/>
        </w:rPr>
        <w:t>Компоненты</w:t>
      </w:r>
    </w:p>
    <w:p w14:paraId="0421D6EC" w14:textId="69E4310A" w:rsidR="001A108F" w:rsidRPr="00B30B93" w:rsidRDefault="001A108F" w:rsidP="002E3073">
      <w:pPr>
        <w:spacing w:after="0" w:line="360" w:lineRule="exact"/>
        <w:ind w:firstLine="851"/>
        <w:jc w:val="both"/>
        <w:rPr>
          <w:b/>
          <w:bCs/>
        </w:rPr>
      </w:pPr>
    </w:p>
    <w:p w14:paraId="4AF247B8" w14:textId="66D5F84D" w:rsidR="002E3073" w:rsidRDefault="00941850" w:rsidP="002E3073">
      <w:pPr>
        <w:spacing w:after="0" w:line="360" w:lineRule="exact"/>
        <w:ind w:firstLine="851"/>
        <w:jc w:val="both"/>
      </w:pPr>
      <w:r w:rsidRPr="00EB592B">
        <w:rPr>
          <w:noProof/>
        </w:rPr>
        <w:drawing>
          <wp:anchor distT="0" distB="0" distL="114300" distR="114300" simplePos="0" relativeHeight="251679744" behindDoc="0" locked="0" layoutInCell="1" allowOverlap="1" wp14:anchorId="29400740" wp14:editId="4E52991B">
            <wp:simplePos x="0" y="0"/>
            <wp:positionH relativeFrom="column">
              <wp:posOffset>614045</wp:posOffset>
            </wp:positionH>
            <wp:positionV relativeFrom="paragraph">
              <wp:posOffset>2171912</wp:posOffset>
            </wp:positionV>
            <wp:extent cx="5243195" cy="1090930"/>
            <wp:effectExtent l="0" t="0" r="0" b="0"/>
            <wp:wrapTopAndBottom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319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3DC" w:rsidRPr="002603DC">
        <w:t>На рисунке 21 представлена шапка сайта. Шапка выполнена в светлых тонах и содержит логотип компании «Бери Рули», навигационное меню с выпадающими списками, контактную информацию и иконку личного кабинета. В верхней части панели расположены адрес, номер телефона для связи и ссылка «Заказать звонок». Меню включает разделы: «Каталог автомобилей», «Варианты покупки», «Дубликаты госномеров», «Истории выкупа», «О компании», «Контакты» и «Личный кабинет». Для ряда пунктов реализованы выпадающие списки с подразделами, такими как «Аренда с выкупом», «Рассрочка» и «В кредит».</w:t>
      </w:r>
    </w:p>
    <w:p w14:paraId="6CD61539" w14:textId="29312058" w:rsidR="00655A13" w:rsidRDefault="00655A13" w:rsidP="002E3073">
      <w:pPr>
        <w:spacing w:after="0" w:line="360" w:lineRule="exact"/>
        <w:ind w:firstLine="851"/>
        <w:jc w:val="both"/>
      </w:pPr>
    </w:p>
    <w:p w14:paraId="4BB62AB8" w14:textId="03B67617" w:rsidR="002E3073" w:rsidRDefault="002E3073" w:rsidP="002E3073">
      <w:pPr>
        <w:spacing w:after="0" w:line="360" w:lineRule="exact"/>
        <w:jc w:val="center"/>
      </w:pPr>
      <w:r w:rsidRPr="00C50B1E">
        <w:t xml:space="preserve">Рисунок </w:t>
      </w:r>
      <w:r>
        <w:t>21</w:t>
      </w:r>
      <w:r w:rsidRPr="00C50B1E">
        <w:t xml:space="preserve"> – Шапка сайта</w:t>
      </w:r>
    </w:p>
    <w:p w14:paraId="16AB474F" w14:textId="77777777" w:rsidR="00655A13" w:rsidRPr="00C50B1E" w:rsidRDefault="00655A13" w:rsidP="002E3073">
      <w:pPr>
        <w:spacing w:after="0" w:line="360" w:lineRule="exact"/>
        <w:jc w:val="center"/>
      </w:pPr>
    </w:p>
    <w:p w14:paraId="1399792B" w14:textId="0E455D3F" w:rsidR="00655A13" w:rsidRDefault="00655A13" w:rsidP="002E3073">
      <w:pPr>
        <w:spacing w:after="0" w:line="360" w:lineRule="exact"/>
        <w:ind w:firstLine="851"/>
        <w:jc w:val="both"/>
        <w:rPr>
          <w:noProof/>
        </w:rPr>
      </w:pPr>
      <w:r w:rsidRPr="00553E07">
        <w:rPr>
          <w:noProof/>
        </w:rPr>
        <w:drawing>
          <wp:anchor distT="0" distB="0" distL="114300" distR="114300" simplePos="0" relativeHeight="251680768" behindDoc="0" locked="0" layoutInCell="1" allowOverlap="1" wp14:anchorId="252C3589" wp14:editId="1609C1A8">
            <wp:simplePos x="0" y="0"/>
            <wp:positionH relativeFrom="column">
              <wp:posOffset>1609090</wp:posOffset>
            </wp:positionH>
            <wp:positionV relativeFrom="paragraph">
              <wp:posOffset>921385</wp:posOffset>
            </wp:positionV>
            <wp:extent cx="3142615" cy="555625"/>
            <wp:effectExtent l="0" t="0" r="635" b="0"/>
            <wp:wrapTopAndBottom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3DC" w:rsidRPr="002603DC">
        <w:rPr>
          <w:noProof/>
        </w:rPr>
        <w:t>На рисунке 22 представлена верхняя информационная панель. Панель содержит иконку геолокации, адрес компании, контактный номер телефона, а также ссылки «Выбрать город» и «Заказать звонок».</w:t>
      </w:r>
      <w:r w:rsidRPr="00655A13">
        <w:rPr>
          <w:noProof/>
        </w:rPr>
        <w:t xml:space="preserve"> </w:t>
      </w:r>
    </w:p>
    <w:p w14:paraId="2691BC9F" w14:textId="2BE51437" w:rsidR="002E3073" w:rsidRPr="00C50B1E" w:rsidRDefault="002E3073" w:rsidP="002E3073">
      <w:pPr>
        <w:spacing w:after="0" w:line="360" w:lineRule="exact"/>
        <w:ind w:firstLine="851"/>
        <w:jc w:val="both"/>
      </w:pPr>
    </w:p>
    <w:p w14:paraId="0AE7D6F1" w14:textId="67F6F503" w:rsidR="002E3073" w:rsidRDefault="002E3073" w:rsidP="002603DC">
      <w:pPr>
        <w:spacing w:after="0" w:line="360" w:lineRule="exact"/>
        <w:jc w:val="center"/>
      </w:pPr>
      <w:r w:rsidRPr="00C50B1E">
        <w:t xml:space="preserve">Рисунок </w:t>
      </w:r>
      <w:r>
        <w:t>22</w:t>
      </w:r>
      <w:r w:rsidRPr="00C50B1E">
        <w:t xml:space="preserve"> – Верхняя информационная панель сайта</w:t>
      </w:r>
    </w:p>
    <w:p w14:paraId="18BDE517" w14:textId="77777777" w:rsidR="00655A13" w:rsidRPr="00C50B1E" w:rsidRDefault="00655A13" w:rsidP="002603DC">
      <w:pPr>
        <w:spacing w:after="0" w:line="360" w:lineRule="exact"/>
        <w:jc w:val="center"/>
      </w:pPr>
    </w:p>
    <w:p w14:paraId="7B2DA2BB" w14:textId="6CE96CAD" w:rsidR="002E3073" w:rsidRDefault="002603DC" w:rsidP="002E3073">
      <w:pPr>
        <w:spacing w:after="0" w:line="360" w:lineRule="exact"/>
        <w:ind w:firstLine="851"/>
        <w:jc w:val="both"/>
        <w:rPr>
          <w:noProof/>
        </w:rPr>
      </w:pPr>
      <w:r w:rsidRPr="002603DC">
        <w:rPr>
          <w:noProof/>
        </w:rPr>
        <w:t>На рисунке 23 представлен главный баннер сайта. Баннер содержит заголовок «Аренда автомобиля с выкупом в Ставрополе от 530 ₽ в сутки», подзаголовок и кнопку «Смотреть каталог авто». Справа расположено изображение автомобиля с фирменным номером «Бери Рули». Блок выполнен в светлых тонах с голубыми акцентами.</w:t>
      </w:r>
    </w:p>
    <w:p w14:paraId="2543E713" w14:textId="51FB07A2" w:rsidR="00655A13" w:rsidRPr="002603DC" w:rsidRDefault="00755B71" w:rsidP="002E3073">
      <w:pPr>
        <w:spacing w:after="0" w:line="360" w:lineRule="exact"/>
        <w:ind w:firstLine="851"/>
        <w:jc w:val="both"/>
      </w:pPr>
      <w:r w:rsidRPr="002603DC">
        <w:rPr>
          <w:noProof/>
        </w:rPr>
        <w:drawing>
          <wp:anchor distT="0" distB="0" distL="114300" distR="114300" simplePos="0" relativeHeight="251681792" behindDoc="0" locked="0" layoutInCell="1" allowOverlap="1" wp14:anchorId="4390453F" wp14:editId="6B2B11FD">
            <wp:simplePos x="0" y="0"/>
            <wp:positionH relativeFrom="column">
              <wp:posOffset>1122469</wp:posOffset>
            </wp:positionH>
            <wp:positionV relativeFrom="paragraph">
              <wp:posOffset>234315</wp:posOffset>
            </wp:positionV>
            <wp:extent cx="4238625" cy="1151890"/>
            <wp:effectExtent l="0" t="0" r="9525" b="0"/>
            <wp:wrapTopAndBottom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1CDB0" w14:textId="435D1E6A" w:rsidR="002E3073" w:rsidRPr="00C50B1E" w:rsidRDefault="002E3073" w:rsidP="00655A13">
      <w:pPr>
        <w:spacing w:after="0" w:line="360" w:lineRule="exact"/>
        <w:jc w:val="center"/>
      </w:pPr>
      <w:r w:rsidRPr="00C50B1E">
        <w:t xml:space="preserve">Рисунок </w:t>
      </w:r>
      <w:r>
        <w:t>23</w:t>
      </w:r>
      <w:r w:rsidRPr="00C50B1E">
        <w:t xml:space="preserve"> – Главный баннер сайта</w:t>
      </w:r>
    </w:p>
    <w:p w14:paraId="6FFCC3EF" w14:textId="7B386689" w:rsidR="002E3073" w:rsidRDefault="00655A13" w:rsidP="002E3073">
      <w:pPr>
        <w:spacing w:after="0" w:line="360" w:lineRule="exact"/>
        <w:ind w:firstLine="851"/>
        <w:jc w:val="both"/>
        <w:rPr>
          <w:noProof/>
        </w:rPr>
      </w:pPr>
      <w:r w:rsidRPr="00ED3123">
        <w:rPr>
          <w:noProof/>
        </w:rPr>
        <w:lastRenderedPageBreak/>
        <w:drawing>
          <wp:anchor distT="0" distB="0" distL="114300" distR="114300" simplePos="0" relativeHeight="251682816" behindDoc="0" locked="0" layoutInCell="1" allowOverlap="1" wp14:anchorId="4CEA6F6E" wp14:editId="6C9E8799">
            <wp:simplePos x="0" y="0"/>
            <wp:positionH relativeFrom="column">
              <wp:posOffset>939800</wp:posOffset>
            </wp:positionH>
            <wp:positionV relativeFrom="paragraph">
              <wp:posOffset>1375410</wp:posOffset>
            </wp:positionV>
            <wp:extent cx="4552950" cy="2544445"/>
            <wp:effectExtent l="0" t="0" r="0" b="8255"/>
            <wp:wrapTopAndBottom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03DC" w:rsidRPr="002603DC">
        <w:rPr>
          <w:noProof/>
        </w:rPr>
        <w:t>На рисунке 24 представлен блок каталога автомобилей. Блок содержит карточки с фотографиями автомобилей, названием модели, годом выпуска, ценами по вариантам оплаты и кнопкой «Полные характеристики». Верхняя часть страницы содержит заголовок «Каталог автомобилей с пробегом» и кнопку «Смотреть весь каталог».</w:t>
      </w:r>
    </w:p>
    <w:p w14:paraId="3D16E91E" w14:textId="7E96D363" w:rsidR="00655A13" w:rsidRPr="00C50B1E" w:rsidRDefault="00655A13" w:rsidP="002E3073">
      <w:pPr>
        <w:spacing w:after="0" w:line="360" w:lineRule="exact"/>
        <w:ind w:firstLine="851"/>
        <w:jc w:val="both"/>
      </w:pPr>
    </w:p>
    <w:p w14:paraId="4EF59059" w14:textId="2A7D0981" w:rsidR="002E3073" w:rsidRDefault="002E3073" w:rsidP="002E3073">
      <w:pPr>
        <w:spacing w:after="0" w:line="360" w:lineRule="exact"/>
        <w:jc w:val="center"/>
      </w:pPr>
      <w:r w:rsidRPr="00C50B1E">
        <w:t xml:space="preserve">Рисунок </w:t>
      </w:r>
      <w:r>
        <w:t>24</w:t>
      </w:r>
      <w:r w:rsidRPr="00C50B1E">
        <w:t xml:space="preserve"> – Каталог автомобилей</w:t>
      </w:r>
    </w:p>
    <w:p w14:paraId="56837475" w14:textId="77777777" w:rsidR="00655A13" w:rsidRDefault="00655A13" w:rsidP="002E3073">
      <w:pPr>
        <w:spacing w:after="0" w:line="360" w:lineRule="exact"/>
        <w:jc w:val="center"/>
      </w:pPr>
    </w:p>
    <w:p w14:paraId="3DAF8F28" w14:textId="554617AD" w:rsidR="002E3073" w:rsidRDefault="00655A13" w:rsidP="002E3073">
      <w:pPr>
        <w:spacing w:after="0" w:line="360" w:lineRule="exact"/>
        <w:ind w:firstLine="851"/>
        <w:jc w:val="both"/>
        <w:rPr>
          <w:noProof/>
        </w:rPr>
      </w:pPr>
      <w:r w:rsidRPr="00ED3123">
        <w:rPr>
          <w:noProof/>
        </w:rPr>
        <w:drawing>
          <wp:anchor distT="0" distB="0" distL="114300" distR="114300" simplePos="0" relativeHeight="251683840" behindDoc="0" locked="0" layoutInCell="1" allowOverlap="1" wp14:anchorId="18981098" wp14:editId="158A4FC7">
            <wp:simplePos x="0" y="0"/>
            <wp:positionH relativeFrom="column">
              <wp:posOffset>328295</wp:posOffset>
            </wp:positionH>
            <wp:positionV relativeFrom="paragraph">
              <wp:posOffset>1148080</wp:posOffset>
            </wp:positionV>
            <wp:extent cx="5620385" cy="2343150"/>
            <wp:effectExtent l="0" t="0" r="0" b="0"/>
            <wp:wrapTopAndBottom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2038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03DC" w:rsidRPr="002603DC">
        <w:rPr>
          <w:noProof/>
        </w:rPr>
        <w:t>На рисунке 25 представлен блок «Получить автомобиль легко». Блок содержит четыре карточки с описанием этапов оформления аренды: выбор автомобиля, расчёт платежей, заключение договора и передача ключей. В нижней части расположена кнопка «Заказать звонок».</w:t>
      </w:r>
    </w:p>
    <w:p w14:paraId="1E211FAB" w14:textId="1AA20929" w:rsidR="00655A13" w:rsidRPr="00C50B1E" w:rsidRDefault="00655A13" w:rsidP="002E3073">
      <w:pPr>
        <w:spacing w:after="0" w:line="360" w:lineRule="exact"/>
        <w:ind w:firstLine="851"/>
        <w:jc w:val="both"/>
      </w:pPr>
    </w:p>
    <w:p w14:paraId="1313CFCB" w14:textId="387BC007" w:rsidR="002E3073" w:rsidRDefault="002E3073" w:rsidP="002E3073">
      <w:pPr>
        <w:spacing w:after="0" w:line="360" w:lineRule="exact"/>
        <w:jc w:val="center"/>
      </w:pPr>
      <w:r w:rsidRPr="00C50B1E">
        <w:t xml:space="preserve">Рисунок </w:t>
      </w:r>
      <w:r>
        <w:t>25</w:t>
      </w:r>
      <w:r w:rsidRPr="00C50B1E">
        <w:t xml:space="preserve"> – Блок «Получить автомобиль легко»</w:t>
      </w:r>
    </w:p>
    <w:p w14:paraId="7A17658D" w14:textId="77777777" w:rsidR="002E3073" w:rsidRDefault="002E3073" w:rsidP="002E3073">
      <w:pPr>
        <w:spacing w:after="0" w:line="360" w:lineRule="exact"/>
        <w:jc w:val="center"/>
      </w:pPr>
    </w:p>
    <w:p w14:paraId="6E9FC503" w14:textId="5A500538" w:rsidR="002E3073" w:rsidRDefault="001A108F" w:rsidP="002E3073">
      <w:pPr>
        <w:spacing w:after="0" w:line="360" w:lineRule="exact"/>
        <w:ind w:firstLine="851"/>
        <w:jc w:val="both"/>
        <w:rPr>
          <w:noProof/>
        </w:rPr>
      </w:pPr>
      <w:r>
        <w:t>Н</w:t>
      </w:r>
      <w:r w:rsidR="002603DC" w:rsidRPr="002603DC">
        <w:rPr>
          <w:noProof/>
        </w:rPr>
        <w:t xml:space="preserve">а рисунке 26 представлен блок формы обратной связи. Форма содержит текстовую часть с контактными данными, временем приёма звонков, а также поля </w:t>
      </w:r>
      <w:r w:rsidR="002603DC" w:rsidRPr="002603DC">
        <w:rPr>
          <w:noProof/>
        </w:rPr>
        <w:lastRenderedPageBreak/>
        <w:t>для ввода имени, номера телефона и вопроса. Внизу расположен чекбокс согласия на обработку персональных данных и кнопка «Задать вопрос»</w:t>
      </w:r>
    </w:p>
    <w:p w14:paraId="40067215" w14:textId="1D5BC28B" w:rsidR="00655A13" w:rsidRPr="00C50B1E" w:rsidRDefault="00655A13" w:rsidP="002E3073">
      <w:pPr>
        <w:spacing w:after="0" w:line="360" w:lineRule="exact"/>
        <w:ind w:firstLine="851"/>
        <w:jc w:val="both"/>
      </w:pPr>
      <w:r w:rsidRPr="00F76019">
        <w:rPr>
          <w:noProof/>
        </w:rPr>
        <w:drawing>
          <wp:anchor distT="0" distB="0" distL="114300" distR="114300" simplePos="0" relativeHeight="251684864" behindDoc="0" locked="0" layoutInCell="1" allowOverlap="1" wp14:anchorId="4260720A" wp14:editId="0B22911D">
            <wp:simplePos x="0" y="0"/>
            <wp:positionH relativeFrom="column">
              <wp:posOffset>0</wp:posOffset>
            </wp:positionH>
            <wp:positionV relativeFrom="paragraph">
              <wp:posOffset>233680</wp:posOffset>
            </wp:positionV>
            <wp:extent cx="6300470" cy="2042795"/>
            <wp:effectExtent l="0" t="0" r="5080" b="0"/>
            <wp:wrapTopAndBottom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55E86C" w14:textId="7D07552E" w:rsidR="002E3073" w:rsidRDefault="002E3073" w:rsidP="002E3073">
      <w:pPr>
        <w:spacing w:after="0" w:line="360" w:lineRule="exact"/>
        <w:jc w:val="center"/>
      </w:pPr>
      <w:r w:rsidRPr="00C50B1E">
        <w:t>Рисунок 2</w:t>
      </w:r>
      <w:r>
        <w:t>6</w:t>
      </w:r>
      <w:r w:rsidRPr="00C50B1E">
        <w:t xml:space="preserve"> – Блок формы обратной связи</w:t>
      </w:r>
    </w:p>
    <w:p w14:paraId="34C2331A" w14:textId="6D0F8210" w:rsidR="002E3073" w:rsidRPr="00C50B1E" w:rsidRDefault="002E3073" w:rsidP="002E3073">
      <w:pPr>
        <w:spacing w:after="0" w:line="360" w:lineRule="exact"/>
        <w:ind w:firstLine="1134"/>
        <w:jc w:val="both"/>
      </w:pPr>
    </w:p>
    <w:p w14:paraId="192F4B4F" w14:textId="4F712FC1" w:rsidR="002E3073" w:rsidRDefault="00FA7E76" w:rsidP="002E3073">
      <w:pPr>
        <w:spacing w:after="0" w:line="360" w:lineRule="exact"/>
        <w:ind w:firstLine="851"/>
        <w:jc w:val="both"/>
      </w:pPr>
      <w:r w:rsidRPr="00F76019">
        <w:rPr>
          <w:noProof/>
        </w:rPr>
        <w:drawing>
          <wp:anchor distT="0" distB="0" distL="114300" distR="114300" simplePos="0" relativeHeight="251685888" behindDoc="0" locked="0" layoutInCell="1" allowOverlap="1" wp14:anchorId="6DBCE9AA" wp14:editId="2DC81355">
            <wp:simplePos x="0" y="0"/>
            <wp:positionH relativeFrom="column">
              <wp:posOffset>-87630</wp:posOffset>
            </wp:positionH>
            <wp:positionV relativeFrom="paragraph">
              <wp:posOffset>1375410</wp:posOffset>
            </wp:positionV>
            <wp:extent cx="6300470" cy="1759585"/>
            <wp:effectExtent l="0" t="0" r="5080" b="0"/>
            <wp:wrapTopAndBottom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603DC" w:rsidRPr="002603DC">
        <w:t>На рисунке 27 представлен подвал сайта. Подвал содержит контактную информацию, навигационные ссылки по разделам «О Бери Рули», «Каталог авто», «Аренда с выкупом», «История выкупа», «Дубликаты гос. номеров» и «Контакты». В нижней части расположены ссылки на пользовательское соглашение, политику конфиденциальности, реквизиты, копирайт и упоминание разработчика.</w:t>
      </w:r>
    </w:p>
    <w:p w14:paraId="72D9248B" w14:textId="068FA31C" w:rsidR="00FA7E76" w:rsidRPr="00C50B1E" w:rsidRDefault="00FA7E76" w:rsidP="002E3073">
      <w:pPr>
        <w:spacing w:after="0" w:line="360" w:lineRule="exact"/>
        <w:ind w:firstLine="851"/>
        <w:jc w:val="both"/>
      </w:pPr>
    </w:p>
    <w:p w14:paraId="4668DE88" w14:textId="585445B2" w:rsidR="002E3073" w:rsidRPr="00C50B1E" w:rsidRDefault="002E3073" w:rsidP="002E3073">
      <w:pPr>
        <w:spacing w:after="0" w:line="360" w:lineRule="exact"/>
        <w:jc w:val="center"/>
      </w:pPr>
      <w:r w:rsidRPr="00C50B1E">
        <w:t>Рисунок 2</w:t>
      </w:r>
      <w:r>
        <w:t>7</w:t>
      </w:r>
      <w:r w:rsidRPr="00C50B1E">
        <w:t xml:space="preserve"> – Подвал сайта</w:t>
      </w:r>
    </w:p>
    <w:p w14:paraId="402DD029" w14:textId="77777777" w:rsidR="002E3073" w:rsidRDefault="002E3073" w:rsidP="002E3073">
      <w:pPr>
        <w:spacing w:after="0" w:line="360" w:lineRule="exact"/>
        <w:ind w:firstLine="1134"/>
        <w:jc w:val="both"/>
      </w:pPr>
    </w:p>
    <w:p w14:paraId="38979D0C" w14:textId="49E7D0DB" w:rsidR="002E3073" w:rsidRDefault="00B30B93" w:rsidP="00844797">
      <w:pPr>
        <w:pStyle w:val="af1"/>
        <w:numPr>
          <w:ilvl w:val="0"/>
          <w:numId w:val="210"/>
        </w:numPr>
        <w:spacing w:after="0" w:line="360" w:lineRule="exact"/>
        <w:ind w:left="0" w:firstLine="851"/>
        <w:jc w:val="both"/>
        <w:rPr>
          <w:b/>
          <w:bCs/>
        </w:rPr>
      </w:pPr>
      <w:r w:rsidRPr="00B30B93">
        <w:rPr>
          <w:b/>
          <w:bCs/>
        </w:rPr>
        <w:t>Тест-кейсы</w:t>
      </w:r>
    </w:p>
    <w:p w14:paraId="078F6DFF" w14:textId="77777777" w:rsidR="00844797" w:rsidRPr="00B30B93" w:rsidRDefault="00844797" w:rsidP="00844797">
      <w:pPr>
        <w:pStyle w:val="af1"/>
        <w:spacing w:after="0" w:line="360" w:lineRule="exact"/>
        <w:ind w:left="851"/>
        <w:jc w:val="both"/>
        <w:rPr>
          <w:b/>
          <w:bCs/>
        </w:rPr>
      </w:pPr>
    </w:p>
    <w:p w14:paraId="2ED52996" w14:textId="77777777" w:rsidR="00B30B93" w:rsidRPr="00B30B93" w:rsidRDefault="00B30B93" w:rsidP="00B30B93">
      <w:pPr>
        <w:spacing w:after="0" w:line="360" w:lineRule="exact"/>
        <w:ind w:firstLine="851"/>
        <w:jc w:val="both"/>
      </w:pPr>
      <w:r w:rsidRPr="00B30B93">
        <w:t>Тест-кейсы представляют собой сценарии проверки функциональности сайта, разработанные на основе требований к программному продукту. Каждый тест-кейс содержит уникальный идентификатор, приоритет, описание шагов выполнения, ожидаемый результат, фактический результат и статус прохождения тестирования.</w:t>
      </w:r>
    </w:p>
    <w:p w14:paraId="42A929BF" w14:textId="77777777" w:rsidR="00B30B93" w:rsidRPr="00B30B93" w:rsidRDefault="00B30B93" w:rsidP="00B30B93">
      <w:pPr>
        <w:spacing w:after="0" w:line="360" w:lineRule="exact"/>
        <w:ind w:firstLine="851"/>
        <w:jc w:val="both"/>
      </w:pPr>
      <w:r w:rsidRPr="00B30B93">
        <w:t>В ходе проверки разработанного сайта «Бери Рули» были протестированы следующие функциональные блоки:</w:t>
      </w:r>
    </w:p>
    <w:p w14:paraId="6EB35E73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lastRenderedPageBreak/>
        <w:t>плавная прокрутка к разделам страницы по клику на элементы навигации;</w:t>
      </w:r>
    </w:p>
    <w:p w14:paraId="723B485A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работа слайдера (карусели) с фотографиями автопарка;</w:t>
      </w:r>
    </w:p>
    <w:p w14:paraId="67539828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корректность переключения слайдов с помощью кнопок управления;</w:t>
      </w:r>
    </w:p>
    <w:p w14:paraId="0D01334A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функционирование выпадающих списков (</w:t>
      </w:r>
      <w:proofErr w:type="spellStart"/>
      <w:r w:rsidRPr="00B30B93">
        <w:t>Dropdown</w:t>
      </w:r>
      <w:proofErr w:type="spellEnd"/>
      <w:r w:rsidRPr="00B30B93">
        <w:t>) в навигационном меню;</w:t>
      </w:r>
    </w:p>
    <w:p w14:paraId="021961EC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валидация полей формы обратной связи и корректность обработки данных;</w:t>
      </w:r>
    </w:p>
    <w:p w14:paraId="22CE4B84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открытие и закрытие модального окна «Обратный звонок»;</w:t>
      </w:r>
    </w:p>
    <w:p w14:paraId="5F33C3F2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раскрытие и сворачивание панелей аккордеона в разделе с вопросами;</w:t>
      </w:r>
    </w:p>
    <w:p w14:paraId="5FF10636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отображение и автоматическое исчезновение всплывающего уведомления (</w:t>
      </w:r>
      <w:proofErr w:type="spellStart"/>
      <w:r w:rsidRPr="00B30B93">
        <w:t>Toast</w:t>
      </w:r>
      <w:proofErr w:type="spellEnd"/>
      <w:r w:rsidRPr="00B30B93">
        <w:t>);</w:t>
      </w:r>
    </w:p>
    <w:p w14:paraId="3C8823A7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работа мобильного меню (</w:t>
      </w:r>
      <w:proofErr w:type="spellStart"/>
      <w:r w:rsidRPr="00B30B93">
        <w:t>Offcanvas</w:t>
      </w:r>
      <w:proofErr w:type="spellEnd"/>
      <w:r w:rsidRPr="00B30B93">
        <w:t>) на различных разрешениях экранов;</w:t>
      </w:r>
    </w:p>
    <w:p w14:paraId="4DCC95EF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корректность работы элементов интерактивного взаимодействия (чекбокс согласия, кнопки отправки).</w:t>
      </w:r>
    </w:p>
    <w:p w14:paraId="3CA0CA9D" w14:textId="77777777" w:rsidR="00B30B93" w:rsidRPr="00B30B93" w:rsidRDefault="00B30B93" w:rsidP="00B30B93">
      <w:pPr>
        <w:spacing w:after="0" w:line="360" w:lineRule="exact"/>
        <w:ind w:firstLine="851"/>
        <w:jc w:val="both"/>
      </w:pPr>
      <w:r w:rsidRPr="00B30B93">
        <w:t>Тест-кейсы разделены по следующим уровням приоритета:</w:t>
      </w:r>
    </w:p>
    <w:p w14:paraId="7F89CC3D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крайне высокий – проверка критического функционала, влияющего на конверсию и связь с клиентом (валидация форм, работа модальных окон, навигация);</w:t>
      </w:r>
    </w:p>
    <w:p w14:paraId="646D2CE1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высокий – проверка основного функционала, обеспечивающего удобство изучения каталога и условий аренды (аккордеон, выпадающие списки, слайдеры);</w:t>
      </w:r>
    </w:p>
    <w:p w14:paraId="4B5FA328" w14:textId="77777777" w:rsidR="00B30B93" w:rsidRPr="00B30B93" w:rsidRDefault="00B30B93" w:rsidP="00B30B93">
      <w:pPr>
        <w:numPr>
          <w:ilvl w:val="0"/>
          <w:numId w:val="204"/>
        </w:numPr>
        <w:tabs>
          <w:tab w:val="clear" w:pos="720"/>
          <w:tab w:val="num" w:pos="426"/>
          <w:tab w:val="left" w:pos="993"/>
        </w:tabs>
        <w:spacing w:after="0" w:line="360" w:lineRule="exact"/>
        <w:ind w:left="0" w:firstLine="851"/>
        <w:jc w:val="both"/>
      </w:pPr>
      <w:r w:rsidRPr="00B30B93">
        <w:t>средний – проверка второстепенного функционала, улучшающего пользовательский опыт (всплывающие уведомления, индикаторы состояния, стилизация элементов).</w:t>
      </w:r>
    </w:p>
    <w:p w14:paraId="2F031331" w14:textId="77777777" w:rsidR="00B30B93" w:rsidRPr="00B30B93" w:rsidRDefault="00B30B93" w:rsidP="00B30B93">
      <w:pPr>
        <w:spacing w:after="0" w:line="360" w:lineRule="exact"/>
        <w:ind w:firstLine="851"/>
        <w:jc w:val="both"/>
      </w:pPr>
      <w:r w:rsidRPr="00B30B93">
        <w:t>Разработанные тест-кейсы и подробные результаты тестирования представлены в Приложении Б.</w:t>
      </w:r>
    </w:p>
    <w:p w14:paraId="44CA4F6A" w14:textId="4C7AD57E" w:rsidR="001A2809" w:rsidRDefault="001A2809">
      <w:r>
        <w:br w:type="page"/>
      </w:r>
    </w:p>
    <w:p w14:paraId="3FE84B15" w14:textId="6119313A" w:rsidR="001A2809" w:rsidRPr="001A2809" w:rsidRDefault="001A2809" w:rsidP="00511732">
      <w:pPr>
        <w:pStyle w:val="af1"/>
        <w:numPr>
          <w:ilvl w:val="0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1A2809">
        <w:rPr>
          <w:b/>
          <w:bCs/>
        </w:rPr>
        <w:lastRenderedPageBreak/>
        <w:t>Реализация</w:t>
      </w:r>
    </w:p>
    <w:p w14:paraId="4D952E82" w14:textId="39607AD4" w:rsidR="001A2809" w:rsidRPr="001A2809" w:rsidRDefault="001A2809" w:rsidP="001A2809">
      <w:pPr>
        <w:spacing w:after="0" w:line="360" w:lineRule="exact"/>
        <w:ind w:firstLine="851"/>
        <w:jc w:val="both"/>
        <w:rPr>
          <w:b/>
          <w:bCs/>
        </w:rPr>
      </w:pPr>
      <w:r w:rsidRPr="001A2809">
        <w:rPr>
          <w:b/>
          <w:bCs/>
        </w:rPr>
        <w:t xml:space="preserve">3.1 Реализация с помощью технологий FLEXBOX/GRID CSS </w:t>
      </w:r>
    </w:p>
    <w:p w14:paraId="51CEB309" w14:textId="77777777" w:rsidR="001A2809" w:rsidRDefault="001A2809" w:rsidP="001A2809">
      <w:pPr>
        <w:spacing w:after="0" w:line="360" w:lineRule="exact"/>
        <w:ind w:firstLine="851"/>
        <w:jc w:val="both"/>
      </w:pPr>
    </w:p>
    <w:p w14:paraId="35C9BF43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Для вёрстки сайта «Бери Рули» использовались нативные технологии CSS </w:t>
      </w:r>
      <w:proofErr w:type="spellStart"/>
      <w:r w:rsidRPr="00FA7E76">
        <w:t>Flexbox</w:t>
      </w:r>
      <w:proofErr w:type="spellEnd"/>
      <w:r w:rsidRPr="00FA7E76">
        <w:t xml:space="preserve"> и CSS Grid. На базе двухмерной модульной сетки CSS Grid был спроектирован основной каркас страницы и каталог автомобилей, что позволило четко распределить элементы по строкам и столбцам. Технология CSS </w:t>
      </w:r>
      <w:proofErr w:type="spellStart"/>
      <w:r w:rsidRPr="00FA7E76">
        <w:t>Flexbox</w:t>
      </w:r>
      <w:proofErr w:type="spellEnd"/>
      <w:r w:rsidRPr="00FA7E76">
        <w:t xml:space="preserve"> применялась для компонентов, где требовалось линейное выравнивание контента, центрирование объектов или аккуратное распределение пространства. Комбинация этих инструментов позволила создать гибкую, адаптивную структуру без использования сторонних фреймворков.</w:t>
      </w:r>
    </w:p>
    <w:p w14:paraId="17BB4D7A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Для фиксации, распределения и выравнивания элементов навигации и контактной информации в шапке сайта использовался </w:t>
      </w:r>
      <w:proofErr w:type="spellStart"/>
      <w:r w:rsidRPr="00FA7E76">
        <w:t>Flexbox</w:t>
      </w:r>
      <w:proofErr w:type="spellEnd"/>
      <w:r w:rsidRPr="00FA7E76">
        <w:t>. При переходе на планшетные и мобильные устройства логика отображения перестраивается с помощью медиа-запросов, благодаря чему второстепенные пункты меню скрываются или перегруппировываются для обеспечения удобства управления.</w:t>
      </w:r>
    </w:p>
    <w:p w14:paraId="0797F686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Для презентационной части главной страницы, а именно для главного баннера, также был применен </w:t>
      </w:r>
      <w:proofErr w:type="spellStart"/>
      <w:r w:rsidRPr="00FA7E76">
        <w:t>Flexbox</w:t>
      </w:r>
      <w:proofErr w:type="spellEnd"/>
      <w:r w:rsidRPr="00FA7E76">
        <w:t>. Внутри него по горизонтальной оси расположены текстовый блок с заголовком и кнопка целевого действия «Смотреть каталог авто», что обеспечивает их корректное позиционирование при изменении ширины экрана.</w:t>
      </w:r>
    </w:p>
    <w:p w14:paraId="6BD924CE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Для создания сетки блока каталога автомобилей использовался CSS Grid. Карточки автомобилей содержат изображения, технические характеристики, ценовые показатели и кнопку для просмотра полных характеристик. Для элементов этих карточек реализованы интерактивные </w:t>
      </w:r>
      <w:proofErr w:type="spellStart"/>
      <w:r w:rsidRPr="00FA7E76">
        <w:t>hover</w:t>
      </w:r>
      <w:proofErr w:type="spellEnd"/>
      <w:r w:rsidRPr="00FA7E76">
        <w:t>-эффекты, включающие увеличение тени и легкое поднятие блока, что повышает общую отзывчивость интерфейса.</w:t>
      </w:r>
    </w:p>
    <w:p w14:paraId="0465E089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Блок «Получить автомобиль легко» спроектирован с помощью комбинации Grid и </w:t>
      </w:r>
      <w:proofErr w:type="spellStart"/>
      <w:r w:rsidRPr="00FA7E76">
        <w:t>Flexbox</w:t>
      </w:r>
      <w:proofErr w:type="spellEnd"/>
      <w:r w:rsidRPr="00FA7E76">
        <w:t xml:space="preserve">. Сетка распределяет карточки с шагами процесса аренды, а </w:t>
      </w:r>
      <w:proofErr w:type="spellStart"/>
      <w:r w:rsidRPr="00FA7E76">
        <w:t>Flexbox</w:t>
      </w:r>
      <w:proofErr w:type="spellEnd"/>
      <w:r w:rsidRPr="00FA7E76">
        <w:t xml:space="preserve"> внутри каждой карточки отвечает за выравнивание иконок и пояснительного текста. При переходе на мобильные устройства медиа-запросы перестраивают многоколоночную сетку в один вертикальный ряд.</w:t>
      </w:r>
    </w:p>
    <w:p w14:paraId="5363983F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Разметка блока формы обратной связи реализована с помощью </w:t>
      </w:r>
      <w:proofErr w:type="spellStart"/>
      <w:r w:rsidRPr="00FA7E76">
        <w:t>Flexbox</w:t>
      </w:r>
      <w:proofErr w:type="spellEnd"/>
      <w:r w:rsidRPr="00FA7E76">
        <w:t>, что позволяет корректно разместить текстовую область с контактами и форму ввода. При адаптации под мобильные экраны элементы формы выстраиваются в вертикальную колонку для удобства заполнения пользователем.</w:t>
      </w:r>
    </w:p>
    <w:p w14:paraId="61611F75" w14:textId="13AFB7F8" w:rsidR="001A2809" w:rsidRPr="001A2809" w:rsidRDefault="00FA7E76" w:rsidP="00FA7E76">
      <w:pPr>
        <w:spacing w:after="0" w:line="360" w:lineRule="exact"/>
        <w:ind w:firstLine="851"/>
        <w:jc w:val="both"/>
      </w:pPr>
      <w:r w:rsidRPr="00FA7E76">
        <w:t xml:space="preserve">Подвал сайта спроектирован как сквозной структурный элемент. Секция выполнена с использованием семантического тега </w:t>
      </w:r>
      <w:proofErr w:type="spellStart"/>
      <w:r w:rsidRPr="00FA7E76">
        <w:t>footer</w:t>
      </w:r>
      <w:proofErr w:type="spellEnd"/>
      <w:r w:rsidRPr="00FA7E76">
        <w:t xml:space="preserve"> и структурирована с помощью CSS </w:t>
      </w:r>
      <w:proofErr w:type="spellStart"/>
      <w:r w:rsidRPr="00FA7E76">
        <w:t>Flexbox</w:t>
      </w:r>
      <w:proofErr w:type="spellEnd"/>
      <w:r w:rsidRPr="00FA7E76">
        <w:t xml:space="preserve">. Внутри блока сгруппированы навигационные ссылки, </w:t>
      </w:r>
      <w:r w:rsidRPr="00FA7E76">
        <w:lastRenderedPageBreak/>
        <w:t>контактные данные, юридическая информация и иконки социальных сетей, что обеспечивает единообразное отображение на всех типах устройств. Использование данных технологий обеспечило высокую производительность сайта и чистоту кода. Полный HTML и CSS код представлен в приложении к отчету.</w:t>
      </w:r>
    </w:p>
    <w:p w14:paraId="1F5D2528" w14:textId="77777777" w:rsidR="004942B1" w:rsidRDefault="004942B1" w:rsidP="00333A90">
      <w:pPr>
        <w:spacing w:after="0" w:line="360" w:lineRule="exact"/>
        <w:ind w:firstLine="851"/>
        <w:jc w:val="both"/>
      </w:pPr>
    </w:p>
    <w:p w14:paraId="5F0A2CD8" w14:textId="14303DB3" w:rsidR="001A2809" w:rsidRPr="00FA7E76" w:rsidRDefault="001A2809" w:rsidP="00FA7E76">
      <w:pPr>
        <w:pStyle w:val="af1"/>
        <w:numPr>
          <w:ilvl w:val="1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FA7E76">
        <w:rPr>
          <w:b/>
          <w:bCs/>
        </w:rPr>
        <w:t xml:space="preserve">Реализация с помощью CSS-фреймворка </w:t>
      </w:r>
      <w:proofErr w:type="spellStart"/>
      <w:r w:rsidRPr="00FA7E76">
        <w:rPr>
          <w:b/>
          <w:bCs/>
        </w:rPr>
        <w:t>Bootstrap</w:t>
      </w:r>
      <w:proofErr w:type="spellEnd"/>
      <w:r w:rsidRPr="00FA7E76">
        <w:rPr>
          <w:b/>
          <w:bCs/>
        </w:rPr>
        <w:t xml:space="preserve"> 5</w:t>
      </w:r>
    </w:p>
    <w:p w14:paraId="102A0352" w14:textId="77777777" w:rsidR="00FA7E76" w:rsidRPr="00FA7E76" w:rsidRDefault="00FA7E76" w:rsidP="00FA7E76">
      <w:pPr>
        <w:spacing w:after="0" w:line="360" w:lineRule="exact"/>
        <w:jc w:val="both"/>
        <w:rPr>
          <w:b/>
          <w:bCs/>
        </w:rPr>
      </w:pPr>
    </w:p>
    <w:p w14:paraId="3D94A119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Второй этап реализации сайта «Бери Рули» был выполнен с использованием CSS-фреймворка </w:t>
      </w:r>
      <w:proofErr w:type="spellStart"/>
      <w:r w:rsidRPr="00FA7E76">
        <w:t>Bootstrap</w:t>
      </w:r>
      <w:proofErr w:type="spellEnd"/>
      <w:r w:rsidRPr="00FA7E76">
        <w:t xml:space="preserve"> 5, что позволило существенно ускорить процесс разработки за счёт применения готовых компонентов и унифицированной системы адаптивной сетки при сохранении гибкости настройки под макет </w:t>
      </w:r>
      <w:proofErr w:type="spellStart"/>
      <w:r w:rsidRPr="00FA7E76">
        <w:t>Figma</w:t>
      </w:r>
      <w:proofErr w:type="spellEnd"/>
      <w:r w:rsidRPr="00FA7E76">
        <w:t>. Для построения структуры страницы использовалась стандартная 12-колоночная система, основанная на контейнерах (.</w:t>
      </w:r>
      <w:proofErr w:type="spellStart"/>
      <w:r w:rsidRPr="00FA7E76">
        <w:t>container</w:t>
      </w:r>
      <w:proofErr w:type="spellEnd"/>
      <w:r w:rsidRPr="00FA7E76">
        <w:t>), рядах (.</w:t>
      </w:r>
      <w:proofErr w:type="spellStart"/>
      <w:r w:rsidRPr="00FA7E76">
        <w:t>row</w:t>
      </w:r>
      <w:proofErr w:type="spellEnd"/>
      <w:r w:rsidRPr="00FA7E76">
        <w:t xml:space="preserve">) и адаптивных колонках </w:t>
      </w:r>
      <w:proofErr w:type="gramStart"/>
      <w:r w:rsidRPr="00FA7E76">
        <w:t>(.</w:t>
      </w:r>
      <w:proofErr w:type="spellStart"/>
      <w:r w:rsidRPr="00FA7E76">
        <w:t>col</w:t>
      </w:r>
      <w:proofErr w:type="spellEnd"/>
      <w:proofErr w:type="gramEnd"/>
      <w:r w:rsidRPr="00FA7E76">
        <w:t xml:space="preserve">-*). Использование встроенных </w:t>
      </w:r>
      <w:proofErr w:type="spellStart"/>
      <w:r w:rsidRPr="00FA7E76">
        <w:t>брейкпойнтов</w:t>
      </w:r>
      <w:proofErr w:type="spellEnd"/>
      <w:r w:rsidRPr="00FA7E76">
        <w:t xml:space="preserve"> (</w:t>
      </w:r>
      <w:proofErr w:type="gramStart"/>
      <w:r w:rsidRPr="00FA7E76">
        <w:t>классы .</w:t>
      </w:r>
      <w:proofErr w:type="spellStart"/>
      <w:r w:rsidRPr="00FA7E76">
        <w:t>col</w:t>
      </w:r>
      <w:proofErr w:type="gramEnd"/>
      <w:r w:rsidRPr="00FA7E76">
        <w:t>-md</w:t>
      </w:r>
      <w:proofErr w:type="spellEnd"/>
      <w:r w:rsidRPr="00FA7E76">
        <w:t>-*, .</w:t>
      </w:r>
      <w:proofErr w:type="spellStart"/>
      <w:r w:rsidRPr="00FA7E76">
        <w:t>col-lg</w:t>
      </w:r>
      <w:proofErr w:type="spellEnd"/>
      <w:r w:rsidRPr="00FA7E76">
        <w:t>-*, .</w:t>
      </w:r>
      <w:proofErr w:type="spellStart"/>
      <w:r w:rsidRPr="00FA7E76">
        <w:t>col-xl</w:t>
      </w:r>
      <w:proofErr w:type="spellEnd"/>
      <w:r w:rsidRPr="00FA7E76">
        <w:t xml:space="preserve">-*) обеспечило автоматическую перестройку контента в вертикальную последовательность на мобильных устройствах, а утилиты отступов g-* позволили избежать избыточных </w:t>
      </w:r>
      <w:proofErr w:type="spellStart"/>
      <w:r w:rsidRPr="00FA7E76">
        <w:t>кастомных</w:t>
      </w:r>
      <w:proofErr w:type="spellEnd"/>
      <w:r w:rsidRPr="00FA7E76">
        <w:t xml:space="preserve"> CSS-правил. Для вертикального и горизонтального выравнивания применялись системные утилиты </w:t>
      </w:r>
      <w:proofErr w:type="spellStart"/>
      <w:r w:rsidRPr="00FA7E76">
        <w:t>Bootstrap</w:t>
      </w:r>
      <w:proofErr w:type="spellEnd"/>
      <w:r w:rsidRPr="00FA7E76">
        <w:t xml:space="preserve">, такие </w:t>
      </w:r>
      <w:proofErr w:type="gramStart"/>
      <w:r w:rsidRPr="00FA7E76">
        <w:t>как .</w:t>
      </w:r>
      <w:proofErr w:type="spellStart"/>
      <w:r w:rsidRPr="00FA7E76">
        <w:t>align</w:t>
      </w:r>
      <w:proofErr w:type="gramEnd"/>
      <w:r w:rsidRPr="00FA7E76">
        <w:t>-items-center</w:t>
      </w:r>
      <w:proofErr w:type="spellEnd"/>
      <w:r w:rsidRPr="00FA7E76">
        <w:t xml:space="preserve"> и .</w:t>
      </w:r>
      <w:proofErr w:type="spellStart"/>
      <w:r w:rsidRPr="00FA7E76">
        <w:t>justify-content-between</w:t>
      </w:r>
      <w:proofErr w:type="spellEnd"/>
      <w:r w:rsidRPr="00FA7E76">
        <w:t>.</w:t>
      </w:r>
    </w:p>
    <w:p w14:paraId="09F518B2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В рамках интеграции функциональных элементов были задействованы и настроены ключевые компоненты фреймворка. Адаптивная навигация реализована через </w:t>
      </w:r>
      <w:proofErr w:type="spellStart"/>
      <w:r w:rsidRPr="00FA7E76">
        <w:t>Navbar</w:t>
      </w:r>
      <w:proofErr w:type="spellEnd"/>
      <w:r w:rsidRPr="00FA7E76">
        <w:t xml:space="preserve"> с интеграцией </w:t>
      </w:r>
      <w:proofErr w:type="spellStart"/>
      <w:r w:rsidRPr="00FA7E76">
        <w:t>Offcanvas</w:t>
      </w:r>
      <w:proofErr w:type="spellEnd"/>
      <w:r w:rsidRPr="00FA7E76">
        <w:t xml:space="preserve"> для мобильного меню, обеспечивающего удобство доступа на узких экранах. Структура разделов «Аренда с выкупом», «Рассрочка» и «Кредит» реализована с помощью выпадающих списков </w:t>
      </w:r>
      <w:proofErr w:type="spellStart"/>
      <w:r w:rsidRPr="00FA7E76">
        <w:t>Dropdown</w:t>
      </w:r>
      <w:proofErr w:type="spellEnd"/>
      <w:r w:rsidRPr="00FA7E76">
        <w:t xml:space="preserve">. Для взаимодействия с пользователем внедрены модальные окна </w:t>
      </w:r>
      <w:proofErr w:type="spellStart"/>
      <w:r w:rsidRPr="00FA7E76">
        <w:t>Modal</w:t>
      </w:r>
      <w:proofErr w:type="spellEnd"/>
      <w:r w:rsidRPr="00FA7E76">
        <w:t xml:space="preserve"> (форма обратного звонка) и всплывающие уведомления </w:t>
      </w:r>
      <w:proofErr w:type="spellStart"/>
      <w:r w:rsidRPr="00FA7E76">
        <w:t>Toast</w:t>
      </w:r>
      <w:proofErr w:type="spellEnd"/>
      <w:r w:rsidRPr="00FA7E76">
        <w:t xml:space="preserve">, информирующие об акциях. Демонстрация автопарка реализована посредством </w:t>
      </w:r>
      <w:proofErr w:type="spellStart"/>
      <w:r w:rsidRPr="00FA7E76">
        <w:t>Carousel</w:t>
      </w:r>
      <w:proofErr w:type="spellEnd"/>
      <w:r w:rsidRPr="00FA7E76">
        <w:t xml:space="preserve"> с </w:t>
      </w:r>
      <w:proofErr w:type="spellStart"/>
      <w:r w:rsidRPr="00FA7E76">
        <w:t>кастомной</w:t>
      </w:r>
      <w:proofErr w:type="spellEnd"/>
      <w:r w:rsidRPr="00FA7E76">
        <w:t xml:space="preserve"> навигацией, а описание преимуществ и каталога техники — с помощью компонента </w:t>
      </w:r>
      <w:proofErr w:type="spellStart"/>
      <w:r w:rsidRPr="00FA7E76">
        <w:t>Cards</w:t>
      </w:r>
      <w:proofErr w:type="spellEnd"/>
      <w:r w:rsidRPr="00FA7E76">
        <w:t xml:space="preserve">. Дополнительное удобство обеспечивают </w:t>
      </w:r>
      <w:proofErr w:type="spellStart"/>
      <w:r w:rsidRPr="00FA7E76">
        <w:t>Tooltips</w:t>
      </w:r>
      <w:proofErr w:type="spellEnd"/>
      <w:r w:rsidRPr="00FA7E76">
        <w:t xml:space="preserve"> для пояснений в каталоге и </w:t>
      </w:r>
      <w:proofErr w:type="spellStart"/>
      <w:r w:rsidRPr="00FA7E76">
        <w:t>Accordion</w:t>
      </w:r>
      <w:proofErr w:type="spellEnd"/>
      <w:r w:rsidRPr="00FA7E76">
        <w:t xml:space="preserve"> в блоке FAQ для компактного размещения ответов на вопросы. Элементы ввода данных в формах были стилизованы с учетом встроенной валидации и эффектов фокуса.</w:t>
      </w:r>
    </w:p>
    <w:p w14:paraId="1AC12BA0" w14:textId="77777777" w:rsidR="00FA7E76" w:rsidRPr="00FA7E76" w:rsidRDefault="00FA7E76" w:rsidP="00FA7E76">
      <w:pPr>
        <w:spacing w:after="0" w:line="360" w:lineRule="exact"/>
        <w:ind w:firstLine="851"/>
        <w:jc w:val="both"/>
      </w:pPr>
      <w:r w:rsidRPr="00FA7E76">
        <w:t xml:space="preserve">Все виджеты прошли глубокую кастомизацию для полного соответствия макету </w:t>
      </w:r>
      <w:proofErr w:type="spellStart"/>
      <w:r w:rsidRPr="00FA7E76">
        <w:t>Figma</w:t>
      </w:r>
      <w:proofErr w:type="spellEnd"/>
      <w:r w:rsidRPr="00FA7E76">
        <w:t xml:space="preserve">. Были адаптированы цвета кнопок, гарнитуры шрифтов и радиусы скругления углов, что позволило внедрить элементы фреймворка в фирменную голубую палитру «Бери Рули» без потери индивидуальности бренда. В результате интеграции </w:t>
      </w:r>
      <w:proofErr w:type="spellStart"/>
      <w:r w:rsidRPr="00FA7E76">
        <w:t>Bootstrap</w:t>
      </w:r>
      <w:proofErr w:type="spellEnd"/>
      <w:r w:rsidRPr="00FA7E76">
        <w:t xml:space="preserve"> удалось объединить стандартизированные решения с </w:t>
      </w:r>
      <w:r w:rsidRPr="00FA7E76">
        <w:lastRenderedPageBreak/>
        <w:t>уникальным дизайном, обеспечив высокую адаптивность и сократив время разработки без ущерба для качества веб-стандартов.</w:t>
      </w:r>
    </w:p>
    <w:p w14:paraId="6D59D48C" w14:textId="77777777" w:rsidR="001A2809" w:rsidRPr="00E73572" w:rsidRDefault="001A2809" w:rsidP="00333A90">
      <w:pPr>
        <w:spacing w:after="0" w:line="360" w:lineRule="exact"/>
        <w:ind w:firstLine="851"/>
        <w:jc w:val="both"/>
      </w:pPr>
    </w:p>
    <w:p w14:paraId="16F7107C" w14:textId="0D5C9633" w:rsidR="004B77AB" w:rsidRPr="00FA7E76" w:rsidRDefault="004B77AB" w:rsidP="00FA7E76">
      <w:pPr>
        <w:pStyle w:val="af1"/>
        <w:numPr>
          <w:ilvl w:val="1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FA7E76">
        <w:rPr>
          <w:b/>
          <w:bCs/>
        </w:rPr>
        <w:t xml:space="preserve">Спецификация файлов проекта </w:t>
      </w:r>
    </w:p>
    <w:p w14:paraId="782C1798" w14:textId="77777777" w:rsidR="004B77AB" w:rsidRPr="001E23F1" w:rsidRDefault="004B77AB" w:rsidP="00333A90">
      <w:pPr>
        <w:spacing w:after="0" w:line="360" w:lineRule="exact"/>
        <w:ind w:firstLine="851"/>
        <w:jc w:val="both"/>
      </w:pPr>
    </w:p>
    <w:p w14:paraId="3BE09AA5" w14:textId="673024D6" w:rsidR="001E23F1" w:rsidRDefault="00944454" w:rsidP="00333A90">
      <w:pPr>
        <w:spacing w:after="0" w:line="360" w:lineRule="exact"/>
        <w:ind w:firstLine="851"/>
        <w:jc w:val="both"/>
      </w:pPr>
      <w:r w:rsidRPr="00944454">
        <w:t xml:space="preserve">Для обеспечения логической организации структуры проекта все файлы распределены по функциональным папкам. Ниже представлены таблицы, отражающие структуру файлов для двух вариантов реализации сайта. </w:t>
      </w:r>
      <w:r>
        <w:t xml:space="preserve">В таблице 3 представлена структура файлов сайта с ручной версткой, а в таблице 4 – с </w:t>
      </w:r>
      <w:r>
        <w:rPr>
          <w:lang w:val="en-US"/>
        </w:rPr>
        <w:t>Bootstrap</w:t>
      </w:r>
      <w:r w:rsidRPr="00944454">
        <w:t>.</w:t>
      </w:r>
    </w:p>
    <w:p w14:paraId="704EBD72" w14:textId="77777777" w:rsidR="00944454" w:rsidRPr="00944454" w:rsidRDefault="00944454" w:rsidP="00333A90">
      <w:pPr>
        <w:spacing w:after="0" w:line="360" w:lineRule="exact"/>
        <w:ind w:firstLine="851"/>
        <w:jc w:val="both"/>
      </w:pPr>
    </w:p>
    <w:p w14:paraId="486BA748" w14:textId="2A2BE6AD" w:rsidR="001E23F1" w:rsidRPr="00944454" w:rsidRDefault="00944454" w:rsidP="00944454">
      <w:pPr>
        <w:spacing w:after="0" w:line="360" w:lineRule="exact"/>
        <w:ind w:firstLine="851"/>
        <w:jc w:val="both"/>
      </w:pPr>
      <w:r w:rsidRPr="00E84ECE">
        <w:t xml:space="preserve">Таблица </w:t>
      </w:r>
      <w:r>
        <w:t xml:space="preserve">3 </w:t>
      </w:r>
      <w:r w:rsidRPr="00E84ECE">
        <w:t>– Структура файлов проекта</w:t>
      </w:r>
      <w:r>
        <w:t xml:space="preserve"> с</w:t>
      </w:r>
      <w:r w:rsidRPr="00944454">
        <w:t xml:space="preserve"> </w:t>
      </w:r>
      <w:r>
        <w:t>ручной версткой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3304"/>
        <w:gridCol w:w="1227"/>
        <w:gridCol w:w="5387"/>
      </w:tblGrid>
      <w:tr w:rsidR="00944454" w:rsidRPr="00274B68" w14:paraId="59EE72AC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026564" w14:textId="77777777" w:rsidR="00944454" w:rsidRPr="00274B68" w:rsidRDefault="00944454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Имя файла/папки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F85B55" w14:textId="77777777" w:rsidR="00944454" w:rsidRPr="00274B68" w:rsidRDefault="00944454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6D4B9F2" w14:textId="77777777" w:rsidR="00944454" w:rsidRPr="00274B68" w:rsidRDefault="00944454" w:rsidP="0065092B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944454" w:rsidRPr="00274B68" w14:paraId="4AC438A9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BB210C5" w14:textId="08961B00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cars.html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93A18B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4D281A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 xml:space="preserve">Файл </w:t>
            </w:r>
            <w:r w:rsidRPr="00274B68">
              <w:rPr>
                <w:sz w:val="24"/>
                <w:szCs w:val="24"/>
                <w:lang w:val="en-US"/>
              </w:rPr>
              <w:t xml:space="preserve">html </w:t>
            </w:r>
            <w:r w:rsidRPr="00274B68">
              <w:rPr>
                <w:sz w:val="24"/>
                <w:szCs w:val="24"/>
              </w:rPr>
              <w:t>с кодом</w:t>
            </w:r>
          </w:p>
        </w:tc>
      </w:tr>
      <w:tr w:rsidR="00944454" w:rsidRPr="00274B68" w14:paraId="13175B16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64BE7B57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A8EB189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4F3DDB6A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 xml:space="preserve">Папка с 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</w:rPr>
              <w:t xml:space="preserve"> стилями</w:t>
            </w:r>
          </w:p>
        </w:tc>
      </w:tr>
      <w:tr w:rsidR="00944454" w:rsidRPr="00274B68" w14:paraId="753A63EC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020E0BD9" w14:textId="582E84C4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  <w:lang w:val="en-US"/>
              </w:rPr>
              <w:t>/style.css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FE947CA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637406EB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Файд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</w:rPr>
              <w:t xml:space="preserve"> со стилями</w:t>
            </w:r>
          </w:p>
        </w:tc>
      </w:tr>
      <w:tr w:rsidR="00944454" w:rsidRPr="00274B68" w14:paraId="05ECDE98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5C184CEB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font/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2B4BBAB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13462B0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 с шрифтами</w:t>
            </w:r>
          </w:p>
        </w:tc>
      </w:tr>
      <w:tr w:rsidR="00944454" w:rsidRPr="00274B68" w14:paraId="729ACE30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6B243227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font/*.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ttf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6A4E03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5E3A033B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шрифтов</w:t>
            </w:r>
          </w:p>
        </w:tc>
      </w:tr>
      <w:tr w:rsidR="00944454" w:rsidRPr="00274B68" w14:paraId="2CEED9E4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37E50CE3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icon/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92C2745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5DEB74DB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 с иконками</w:t>
            </w:r>
          </w:p>
        </w:tc>
      </w:tr>
      <w:tr w:rsidR="00944454" w:rsidRPr="00274B68" w14:paraId="347372A2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6229BB9F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icon/*.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svg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60F9AA6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4FACD4FB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иконок</w:t>
            </w:r>
          </w:p>
        </w:tc>
      </w:tr>
      <w:tr w:rsidR="00944454" w:rsidRPr="00274B68" w14:paraId="767CEF44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4C017556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EFF3ED4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511A3C02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 с картинками</w:t>
            </w:r>
          </w:p>
        </w:tc>
      </w:tr>
      <w:tr w:rsidR="00944454" w:rsidRPr="00274B68" w14:paraId="0D767DC7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31F3FC0A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image/*.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818DAAE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6C8A3740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картинок</w:t>
            </w:r>
          </w:p>
        </w:tc>
      </w:tr>
      <w:tr w:rsidR="00944454" w:rsidRPr="00274B68" w14:paraId="1972A9C3" w14:textId="77777777" w:rsidTr="00FA7E76">
        <w:tc>
          <w:tcPr>
            <w:tcW w:w="33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5C3E196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image/*.jpg</w:t>
            </w:r>
          </w:p>
        </w:tc>
        <w:tc>
          <w:tcPr>
            <w:tcW w:w="12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B1E401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84A9CB" w14:textId="77777777" w:rsidR="00944454" w:rsidRPr="00274B68" w:rsidRDefault="00944454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картинок</w:t>
            </w:r>
          </w:p>
        </w:tc>
      </w:tr>
    </w:tbl>
    <w:p w14:paraId="22684A98" w14:textId="77777777" w:rsidR="00944454" w:rsidRPr="00944454" w:rsidRDefault="00944454" w:rsidP="00333A90">
      <w:pPr>
        <w:spacing w:after="0" w:line="360" w:lineRule="exact"/>
        <w:ind w:firstLine="851"/>
        <w:jc w:val="both"/>
        <w:rPr>
          <w:lang w:val="en-US"/>
        </w:rPr>
      </w:pPr>
    </w:p>
    <w:p w14:paraId="020BCAC7" w14:textId="4A39894A" w:rsidR="00E84ECE" w:rsidRPr="00E73572" w:rsidRDefault="00E84ECE" w:rsidP="00333A90">
      <w:pPr>
        <w:spacing w:after="0" w:line="360" w:lineRule="exact"/>
        <w:ind w:firstLine="851"/>
        <w:jc w:val="both"/>
      </w:pPr>
      <w:r w:rsidRPr="00E84ECE">
        <w:t xml:space="preserve">Таблица </w:t>
      </w:r>
      <w:r w:rsidR="00944454" w:rsidRPr="00944454">
        <w:t>4</w:t>
      </w:r>
      <w:r w:rsidRPr="00E84ECE">
        <w:t xml:space="preserve"> – Структура файлов проекта</w:t>
      </w:r>
      <w:r w:rsidR="00E73572">
        <w:t xml:space="preserve"> с </w:t>
      </w:r>
      <w:r w:rsidR="00E73572">
        <w:rPr>
          <w:lang w:val="en-US"/>
        </w:rPr>
        <w:t>Bootstrap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3304"/>
        <w:gridCol w:w="1227"/>
        <w:gridCol w:w="5387"/>
      </w:tblGrid>
      <w:tr w:rsidR="00E84ECE" w:rsidRPr="00274B68" w14:paraId="03B108A6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CA6535" w14:textId="0720385A" w:rsidR="00E84ECE" w:rsidRPr="00274B68" w:rsidRDefault="00E73572" w:rsidP="00E73572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Имя файла/папки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99824F" w14:textId="28E0CE45" w:rsidR="00E84ECE" w:rsidRPr="00274B68" w:rsidRDefault="00E73572" w:rsidP="00E73572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A290BA8" w14:textId="244BE56A" w:rsidR="00E84ECE" w:rsidRPr="00274B68" w:rsidRDefault="00E73572" w:rsidP="00E73572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E84ECE" w:rsidRPr="00274B68" w14:paraId="65D5F368" w14:textId="77777777" w:rsidTr="00FA7E76">
        <w:tc>
          <w:tcPr>
            <w:tcW w:w="3304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9A568E6" w14:textId="37512BF0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bootcars.html</w:t>
            </w:r>
          </w:p>
        </w:tc>
        <w:tc>
          <w:tcPr>
            <w:tcW w:w="122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9B619EC" w14:textId="6999FFAB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7A0D2874" w14:textId="59A1AD16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 xml:space="preserve">Файл </w:t>
            </w:r>
            <w:r w:rsidRPr="00274B68">
              <w:rPr>
                <w:sz w:val="24"/>
                <w:szCs w:val="24"/>
                <w:lang w:val="en-US"/>
              </w:rPr>
              <w:t xml:space="preserve">html </w:t>
            </w:r>
            <w:r w:rsidRPr="00274B68">
              <w:rPr>
                <w:sz w:val="24"/>
                <w:szCs w:val="24"/>
              </w:rPr>
              <w:t>с кодом</w:t>
            </w:r>
          </w:p>
        </w:tc>
      </w:tr>
      <w:tr w:rsidR="00E84ECE" w:rsidRPr="00274B68" w14:paraId="2E47D431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5BE7D3FE" w14:textId="22BE9656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  <w:lang w:val="en-US"/>
              </w:rPr>
              <w:t>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67BC90BC" w14:textId="1666DBB6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480977DA" w14:textId="37EB98A9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 xml:space="preserve">Папка с 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</w:rPr>
              <w:t xml:space="preserve"> стилями</w:t>
            </w:r>
          </w:p>
        </w:tc>
      </w:tr>
      <w:tr w:rsidR="001E23F1" w:rsidRPr="00274B68" w14:paraId="65CD0A52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2C640E8F" w14:textId="2BCBD293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  <w:lang w:val="en-US"/>
              </w:rPr>
              <w:t>/bootstrap.css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158F60A3" w14:textId="216FFC12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387B1B24" w14:textId="3B3E48A2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proofErr w:type="spellStart"/>
            <w:r w:rsidRPr="00274B68">
              <w:rPr>
                <w:sz w:val="24"/>
                <w:szCs w:val="24"/>
              </w:rPr>
              <w:t>Файд</w:t>
            </w:r>
            <w:proofErr w:type="spellEnd"/>
            <w:r w:rsidRPr="00274B68">
              <w:rPr>
                <w:sz w:val="24"/>
                <w:szCs w:val="24"/>
              </w:rPr>
              <w:t xml:space="preserve"> 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css</w:t>
            </w:r>
            <w:proofErr w:type="spellEnd"/>
            <w:r w:rsidRPr="00274B68">
              <w:rPr>
                <w:sz w:val="24"/>
                <w:szCs w:val="24"/>
              </w:rPr>
              <w:t xml:space="preserve"> со стилями</w:t>
            </w:r>
          </w:p>
        </w:tc>
      </w:tr>
      <w:tr w:rsidR="00E84ECE" w:rsidRPr="00274B68" w14:paraId="1BCE0362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14A42828" w14:textId="7164D87F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font/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78A53D87" w14:textId="2A1F99E8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76364A51" w14:textId="31BB3D68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 с шрифтами</w:t>
            </w:r>
          </w:p>
        </w:tc>
      </w:tr>
      <w:tr w:rsidR="001E23F1" w:rsidRPr="00274B68" w14:paraId="60665E61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5627099B" w14:textId="72E78F41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font/*.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ttf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32A85494" w14:textId="058C5FEB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7EC1805D" w14:textId="22B6B733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шрифтов</w:t>
            </w:r>
          </w:p>
        </w:tc>
      </w:tr>
      <w:tr w:rsidR="00E84ECE" w:rsidRPr="00274B68" w14:paraId="10DDC146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4964871D" w14:textId="1CB1F3DF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icon/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30A04C70" w14:textId="35312A34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10A1238E" w14:textId="6DD5461E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 с иконками</w:t>
            </w:r>
          </w:p>
        </w:tc>
      </w:tr>
      <w:tr w:rsidR="001E23F1" w:rsidRPr="00274B68" w14:paraId="2CDE7097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2317AC6B" w14:textId="650AC36D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icon/*.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svg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5E3E441C" w14:textId="33B0C37E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15C7CBB4" w14:textId="039ECCDE" w:rsidR="001E23F1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иконок</w:t>
            </w:r>
          </w:p>
        </w:tc>
      </w:tr>
      <w:tr w:rsidR="00E84ECE" w:rsidRPr="00274B68" w14:paraId="2381E5AB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264C673C" w14:textId="27E1C1EF" w:rsidR="00E84ECE" w:rsidRPr="00274B68" w:rsidRDefault="00E73572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</w:t>
            </w:r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5C21233D" w14:textId="27413C37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папка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7E51CF12" w14:textId="306022DF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Папка с картинками</w:t>
            </w:r>
          </w:p>
        </w:tc>
      </w:tr>
      <w:tr w:rsidR="00E84ECE" w:rsidRPr="00274B68" w14:paraId="478819DA" w14:textId="77777777" w:rsidTr="00FA7E76">
        <w:tc>
          <w:tcPr>
            <w:tcW w:w="3304" w:type="dxa"/>
            <w:tcBorders>
              <w:left w:val="single" w:sz="12" w:space="0" w:color="auto"/>
              <w:right w:val="single" w:sz="12" w:space="0" w:color="auto"/>
            </w:tcBorders>
          </w:tcPr>
          <w:p w14:paraId="49549BF9" w14:textId="3BF99647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image/*.</w:t>
            </w:r>
            <w:proofErr w:type="spellStart"/>
            <w:r w:rsidRPr="00274B68">
              <w:rPr>
                <w:sz w:val="24"/>
                <w:szCs w:val="24"/>
                <w:lang w:val="en-US"/>
              </w:rPr>
              <w:t>png</w:t>
            </w:r>
            <w:proofErr w:type="spellEnd"/>
          </w:p>
        </w:tc>
        <w:tc>
          <w:tcPr>
            <w:tcW w:w="1227" w:type="dxa"/>
            <w:tcBorders>
              <w:left w:val="single" w:sz="12" w:space="0" w:color="auto"/>
              <w:right w:val="single" w:sz="12" w:space="0" w:color="auto"/>
            </w:tcBorders>
          </w:tcPr>
          <w:p w14:paraId="4DF08AE7" w14:textId="5736224A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right w:val="single" w:sz="12" w:space="0" w:color="auto"/>
            </w:tcBorders>
          </w:tcPr>
          <w:p w14:paraId="200DABE4" w14:textId="40CAC5D6" w:rsidR="00E84ECE" w:rsidRPr="00274B68" w:rsidRDefault="001E23F1" w:rsidP="00333A90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картинок</w:t>
            </w:r>
          </w:p>
        </w:tc>
      </w:tr>
      <w:tr w:rsidR="001E23F1" w:rsidRPr="00274B68" w14:paraId="3B6504F7" w14:textId="77777777" w:rsidTr="00274B68">
        <w:tc>
          <w:tcPr>
            <w:tcW w:w="33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5499BC" w14:textId="60BDA76C" w:rsidR="001E23F1" w:rsidRPr="00274B68" w:rsidRDefault="001E23F1" w:rsidP="001E23F1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  <w:lang w:val="en-US"/>
              </w:rPr>
              <w:t>image/*.jpg</w:t>
            </w:r>
          </w:p>
        </w:tc>
        <w:tc>
          <w:tcPr>
            <w:tcW w:w="122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79A9D76" w14:textId="082B9374" w:rsidR="001E23F1" w:rsidRPr="00274B68" w:rsidRDefault="001E23F1" w:rsidP="001E23F1">
            <w:pPr>
              <w:spacing w:line="360" w:lineRule="exact"/>
              <w:jc w:val="both"/>
              <w:rPr>
                <w:sz w:val="24"/>
                <w:szCs w:val="24"/>
                <w:lang w:val="en-US"/>
              </w:rPr>
            </w:pPr>
            <w:r w:rsidRPr="00274B68">
              <w:rPr>
                <w:sz w:val="24"/>
                <w:szCs w:val="24"/>
              </w:rPr>
              <w:t>файл</w:t>
            </w:r>
          </w:p>
        </w:tc>
        <w:tc>
          <w:tcPr>
            <w:tcW w:w="538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1977B60" w14:textId="69F36B49" w:rsidR="001E23F1" w:rsidRPr="00274B68" w:rsidRDefault="001E23F1" w:rsidP="001E23F1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Файлы картинок</w:t>
            </w:r>
          </w:p>
        </w:tc>
      </w:tr>
    </w:tbl>
    <w:p w14:paraId="5DF4DC7D" w14:textId="04DA81ED" w:rsidR="001B4B62" w:rsidRDefault="001B4B62" w:rsidP="00333A90">
      <w:pPr>
        <w:spacing w:after="0" w:line="360" w:lineRule="exact"/>
        <w:ind w:firstLine="851"/>
        <w:jc w:val="both"/>
        <w:rPr>
          <w:lang w:val="en-US"/>
        </w:rPr>
      </w:pPr>
    </w:p>
    <w:p w14:paraId="4DB70D3B" w14:textId="77777777" w:rsidR="001B4B62" w:rsidRDefault="001B4B62">
      <w:pPr>
        <w:rPr>
          <w:lang w:val="en-US"/>
        </w:rPr>
      </w:pPr>
      <w:r>
        <w:rPr>
          <w:lang w:val="en-US"/>
        </w:rPr>
        <w:br w:type="page"/>
      </w:r>
    </w:p>
    <w:p w14:paraId="249D30BA" w14:textId="0D17F49E" w:rsidR="001B4B62" w:rsidRPr="00511732" w:rsidRDefault="001B4B62" w:rsidP="00511732">
      <w:pPr>
        <w:pStyle w:val="af1"/>
        <w:numPr>
          <w:ilvl w:val="0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511732">
        <w:rPr>
          <w:b/>
          <w:bCs/>
        </w:rPr>
        <w:lastRenderedPageBreak/>
        <w:t>Тестирование</w:t>
      </w:r>
    </w:p>
    <w:p w14:paraId="3D6325F7" w14:textId="77777777" w:rsidR="001B4B62" w:rsidRPr="00FB5869" w:rsidRDefault="001B4B62" w:rsidP="001B4B62">
      <w:pPr>
        <w:spacing w:after="0" w:line="360" w:lineRule="exact"/>
        <w:ind w:firstLine="680"/>
        <w:jc w:val="both"/>
        <w:rPr>
          <w:rFonts w:cs="Times New Roman"/>
          <w:b/>
          <w:bCs/>
          <w:szCs w:val="28"/>
        </w:rPr>
      </w:pPr>
    </w:p>
    <w:p w14:paraId="1E379ED6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t>В период с 01.06.2026 по 05.06.2026 происходил процесс тестирования программного продукта «Бери Рули». Успешно было пройдено 100% тест-кейсов крайне высокого приоритета, 100% тест-кейсов высокого приоритета и 100% тест-кейсов среднего приоритета.</w:t>
      </w:r>
    </w:p>
    <w:p w14:paraId="5FF28E58" w14:textId="5BA9B405" w:rsidR="001B4B62" w:rsidRDefault="001B4B62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Команда тестировщиков описана в таблице </w:t>
      </w:r>
      <w:r>
        <w:rPr>
          <w:rFonts w:cs="Times New Roman"/>
          <w:szCs w:val="28"/>
        </w:rPr>
        <w:t>5</w:t>
      </w:r>
      <w:r w:rsidRPr="00FB5869">
        <w:rPr>
          <w:rFonts w:cs="Times New Roman"/>
          <w:szCs w:val="28"/>
        </w:rPr>
        <w:t>.</w:t>
      </w:r>
    </w:p>
    <w:p w14:paraId="745447D0" w14:textId="77777777" w:rsidR="00C06063" w:rsidRPr="00C06063" w:rsidRDefault="00C06063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774BA952" w14:textId="69DD5A67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>
        <w:rPr>
          <w:rFonts w:cs="Times New Roman"/>
          <w:szCs w:val="28"/>
        </w:rPr>
        <w:t>5</w:t>
      </w:r>
      <w:r w:rsidRPr="00FB5869">
        <w:rPr>
          <w:rFonts w:cs="Times New Roman"/>
          <w:szCs w:val="28"/>
        </w:rPr>
        <w:t xml:space="preserve"> – Команда тестировщиков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2547"/>
        <w:gridCol w:w="1701"/>
        <w:gridCol w:w="3119"/>
        <w:gridCol w:w="2551"/>
      </w:tblGrid>
      <w:tr w:rsidR="001B4B62" w:rsidRPr="00274B68" w14:paraId="73746CF6" w14:textId="77777777" w:rsidTr="00FA7E76"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CABA973" w14:textId="77777777" w:rsidR="001B4B62" w:rsidRPr="00274B68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906197" w14:textId="77777777" w:rsidR="001B4B62" w:rsidRPr="00274B68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DFCBC44" w14:textId="77777777" w:rsidR="001B4B62" w:rsidRPr="00274B68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F5172" w14:textId="77777777" w:rsidR="001B4B62" w:rsidRPr="00274B68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Длительность, ч</w:t>
            </w:r>
          </w:p>
        </w:tc>
      </w:tr>
      <w:tr w:rsidR="001B4B62" w:rsidRPr="00274B68" w14:paraId="0AA56043" w14:textId="77777777" w:rsidTr="00FA7E76">
        <w:tc>
          <w:tcPr>
            <w:tcW w:w="254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484FE98" w14:textId="72DCF229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Жук А.С.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D27F659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26.05.2026</w:t>
            </w:r>
          </w:p>
        </w:tc>
        <w:tc>
          <w:tcPr>
            <w:tcW w:w="31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12261BD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Разработка тест-кейсов</w:t>
            </w:r>
          </w:p>
        </w:tc>
        <w:tc>
          <w:tcPr>
            <w:tcW w:w="255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0C6C59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2</w:t>
            </w:r>
          </w:p>
        </w:tc>
      </w:tr>
    </w:tbl>
    <w:p w14:paraId="4A639AF7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430936F6" w14:textId="05643FE0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t xml:space="preserve">Тестирование производилось на операционных системах Windows и </w:t>
      </w:r>
      <w:proofErr w:type="spellStart"/>
      <w:r w:rsidRPr="00F27FB1">
        <w:rPr>
          <w:rFonts w:cs="Times New Roman"/>
          <w:szCs w:val="28"/>
        </w:rPr>
        <w:t>macOS</w:t>
      </w:r>
      <w:proofErr w:type="spellEnd"/>
      <w:r w:rsidRPr="00F27FB1">
        <w:rPr>
          <w:rFonts w:cs="Times New Roman"/>
          <w:szCs w:val="28"/>
        </w:rPr>
        <w:t xml:space="preserve"> с использованием различных браузеров (Google </w:t>
      </w:r>
      <w:proofErr w:type="spellStart"/>
      <w:r w:rsidRPr="00F27FB1">
        <w:rPr>
          <w:rFonts w:cs="Times New Roman"/>
          <w:szCs w:val="28"/>
        </w:rPr>
        <w:t>Chrome</w:t>
      </w:r>
      <w:proofErr w:type="spellEnd"/>
      <w:r w:rsidRPr="00F27FB1">
        <w:rPr>
          <w:rFonts w:cs="Times New Roman"/>
          <w:szCs w:val="28"/>
        </w:rPr>
        <w:t xml:space="preserve">, Яндекс Браузер, Safari). Все тест-кейсы выполнялись вручную. Расписание проведения тестирования представлено в таблице </w:t>
      </w:r>
      <w:r w:rsidR="00FF7CC0">
        <w:rPr>
          <w:rFonts w:cs="Times New Roman"/>
          <w:szCs w:val="28"/>
        </w:rPr>
        <w:t>6</w:t>
      </w:r>
      <w:r w:rsidRPr="00F27FB1">
        <w:rPr>
          <w:rFonts w:cs="Times New Roman"/>
          <w:szCs w:val="28"/>
        </w:rPr>
        <w:t>.</w:t>
      </w:r>
    </w:p>
    <w:p w14:paraId="007C74D6" w14:textId="77777777" w:rsidR="00C06063" w:rsidRDefault="00C06063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65AB32CE" w14:textId="72D5A8B8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 w:rsidR="00FF7CC0">
        <w:rPr>
          <w:rFonts w:cs="Times New Roman"/>
          <w:szCs w:val="28"/>
        </w:rPr>
        <w:t>6</w:t>
      </w:r>
      <w:r w:rsidRPr="00FB5869">
        <w:rPr>
          <w:rFonts w:cs="Times New Roman"/>
          <w:szCs w:val="28"/>
        </w:rPr>
        <w:t xml:space="preserve"> – Расписание проведения тестирования</w:t>
      </w:r>
    </w:p>
    <w:tbl>
      <w:tblPr>
        <w:tblStyle w:val="a8"/>
        <w:tblW w:w="9918" w:type="dxa"/>
        <w:tblLook w:val="04A0" w:firstRow="1" w:lastRow="0" w:firstColumn="1" w:lastColumn="0" w:noHBand="0" w:noVBand="1"/>
      </w:tblPr>
      <w:tblGrid>
        <w:gridCol w:w="1732"/>
        <w:gridCol w:w="1476"/>
        <w:gridCol w:w="4300"/>
        <w:gridCol w:w="2410"/>
      </w:tblGrid>
      <w:tr w:rsidR="001B4B62" w:rsidRPr="00924429" w14:paraId="492A1A30" w14:textId="77777777" w:rsidTr="00FA7E76">
        <w:tc>
          <w:tcPr>
            <w:tcW w:w="173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3C8E838" w14:textId="77777777" w:rsidR="001B4B62" w:rsidRPr="00924429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147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818EF2" w14:textId="77777777" w:rsidR="001B4B62" w:rsidRPr="00924429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43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55DB9D" w14:textId="77777777" w:rsidR="001B4B62" w:rsidRPr="00924429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D7000E" w14:textId="77777777" w:rsidR="001B4B62" w:rsidRPr="00924429" w:rsidRDefault="001B4B62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Длительность, ч</w:t>
            </w:r>
          </w:p>
        </w:tc>
      </w:tr>
      <w:tr w:rsidR="001B4B62" w:rsidRPr="00924429" w14:paraId="462C848A" w14:textId="77777777" w:rsidTr="00FA7E76">
        <w:tc>
          <w:tcPr>
            <w:tcW w:w="173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F3B7C13" w14:textId="23C9ADDD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Жук А.С.</w:t>
            </w:r>
          </w:p>
        </w:tc>
        <w:tc>
          <w:tcPr>
            <w:tcW w:w="147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813E088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26.05.2026</w:t>
            </w:r>
          </w:p>
        </w:tc>
        <w:tc>
          <w:tcPr>
            <w:tcW w:w="430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D99B686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Разработка тест-кейсов для проверки структуры и адаптивности страницы</w:t>
            </w:r>
          </w:p>
        </w:tc>
        <w:tc>
          <w:tcPr>
            <w:tcW w:w="241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CFBE27C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</w:t>
            </w:r>
          </w:p>
        </w:tc>
      </w:tr>
      <w:tr w:rsidR="001B4B62" w:rsidRPr="00924429" w14:paraId="4F3C3A95" w14:textId="77777777" w:rsidTr="00FA7E76">
        <w:tc>
          <w:tcPr>
            <w:tcW w:w="173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E585A3" w14:textId="28965E48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Жук А.С.</w:t>
            </w:r>
          </w:p>
        </w:tc>
        <w:tc>
          <w:tcPr>
            <w:tcW w:w="1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444A072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26.05.2026</w:t>
            </w:r>
          </w:p>
        </w:tc>
        <w:tc>
          <w:tcPr>
            <w:tcW w:w="43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7CC1446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Тестирование ручной верстки (нативные Flexbox и Grid CSS)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B32999F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3</w:t>
            </w:r>
          </w:p>
        </w:tc>
      </w:tr>
      <w:tr w:rsidR="001B4B62" w:rsidRPr="00924429" w14:paraId="14FCBE97" w14:textId="77777777" w:rsidTr="00FA7E76">
        <w:tc>
          <w:tcPr>
            <w:tcW w:w="173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4A04D74" w14:textId="75B0CCFE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Жук А.С.</w:t>
            </w:r>
          </w:p>
        </w:tc>
        <w:tc>
          <w:tcPr>
            <w:tcW w:w="1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4C8477D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27.05.2026</w:t>
            </w:r>
          </w:p>
        </w:tc>
        <w:tc>
          <w:tcPr>
            <w:tcW w:w="43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26B52EA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Анализ выполнения тест-кейсов, проверка кроссбраузерности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A589FF1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</w:t>
            </w:r>
          </w:p>
        </w:tc>
      </w:tr>
      <w:tr w:rsidR="001B4B62" w:rsidRPr="00924429" w14:paraId="4E8C9658" w14:textId="77777777" w:rsidTr="00FA7E76">
        <w:tc>
          <w:tcPr>
            <w:tcW w:w="173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2858C2" w14:textId="2F7BA3E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Жук А.С.</w:t>
            </w:r>
          </w:p>
        </w:tc>
        <w:tc>
          <w:tcPr>
            <w:tcW w:w="1476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E1E345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28.05.2026</w:t>
            </w:r>
          </w:p>
        </w:tc>
        <w:tc>
          <w:tcPr>
            <w:tcW w:w="430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9D88AE9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Тестирование интерактивных компонентов Bootstrap 5 и форм</w:t>
            </w:r>
          </w:p>
        </w:tc>
        <w:tc>
          <w:tcPr>
            <w:tcW w:w="241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355D301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4</w:t>
            </w:r>
          </w:p>
        </w:tc>
      </w:tr>
      <w:tr w:rsidR="001B4B62" w:rsidRPr="00924429" w14:paraId="1B469A7F" w14:textId="77777777" w:rsidTr="00FA7E76">
        <w:tc>
          <w:tcPr>
            <w:tcW w:w="173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27084AA" w14:textId="34313200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Жук А.С.</w:t>
            </w:r>
          </w:p>
        </w:tc>
        <w:tc>
          <w:tcPr>
            <w:tcW w:w="147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19E274E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29.05.2026</w:t>
            </w:r>
          </w:p>
        </w:tc>
        <w:tc>
          <w:tcPr>
            <w:tcW w:w="430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56A200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Составление отчетов о результатах тестирования</w:t>
            </w:r>
          </w:p>
        </w:tc>
        <w:tc>
          <w:tcPr>
            <w:tcW w:w="241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918921" w14:textId="77777777" w:rsidR="001B4B62" w:rsidRPr="00924429" w:rsidRDefault="001B4B62" w:rsidP="0065092B">
            <w:pPr>
              <w:spacing w:line="360" w:lineRule="exact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1</w:t>
            </w:r>
          </w:p>
        </w:tc>
      </w:tr>
    </w:tbl>
    <w:p w14:paraId="398C6A5E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3AF9E04B" w14:textId="77777777" w:rsidR="00F27FB1" w:rsidRPr="00F27FB1" w:rsidRDefault="00F27FB1" w:rsidP="00F27FB1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t>В рамках контроля качества был подготовлен набор тестовых сценариев, покрывающих основные функциональные требования системы. Особое внимание уделялось проверке отзывчивости макета при различных разрешениях экрана (1920px, 768px, 360px), отсутствию горизонтальной прокрутки, а также корректности работы JavaScript-логики встроенных компонентов фреймворка. Подробный перечень разработанных тест-кейсов, включающий описание проверок, ожидаемые и фактические результаты тестирования в полном объеме, вынесен в Приложение Б.</w:t>
      </w:r>
    </w:p>
    <w:p w14:paraId="1F1E742A" w14:textId="77777777" w:rsidR="00F27FB1" w:rsidRPr="00F27FB1" w:rsidRDefault="00F27FB1" w:rsidP="00F27FB1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27FB1">
        <w:rPr>
          <w:rFonts w:cs="Times New Roman"/>
          <w:szCs w:val="28"/>
        </w:rPr>
        <w:lastRenderedPageBreak/>
        <w:t>Сводная статистика по результатам выполнения тест-кейсов, отражающая общее количество проверок и метрики качества, агрегирована в таблице 6.</w:t>
      </w:r>
    </w:p>
    <w:p w14:paraId="1CD0233A" w14:textId="11D5325D" w:rsidR="001B4B62" w:rsidRPr="00F27FB1" w:rsidRDefault="001B4B62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77E41A0B" w14:textId="58655C06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 w:rsidR="00FF7CC0">
        <w:rPr>
          <w:rFonts w:cs="Times New Roman"/>
          <w:szCs w:val="28"/>
        </w:rPr>
        <w:t>6</w:t>
      </w:r>
      <w:r w:rsidRPr="00FB5869">
        <w:rPr>
          <w:rFonts w:cs="Times New Roman"/>
          <w:szCs w:val="28"/>
        </w:rPr>
        <w:t xml:space="preserve"> – Статистика по разработанным тест-кейсам</w:t>
      </w:r>
    </w:p>
    <w:tbl>
      <w:tblPr>
        <w:tblStyle w:val="a8"/>
        <w:tblW w:w="9915" w:type="dxa"/>
        <w:tblLook w:val="04A0" w:firstRow="1" w:lastRow="0" w:firstColumn="1" w:lastColumn="0" w:noHBand="0" w:noVBand="1"/>
      </w:tblPr>
      <w:tblGrid>
        <w:gridCol w:w="1970"/>
        <w:gridCol w:w="1560"/>
        <w:gridCol w:w="1277"/>
        <w:gridCol w:w="1277"/>
        <w:gridCol w:w="1277"/>
        <w:gridCol w:w="1277"/>
        <w:gridCol w:w="1277"/>
      </w:tblGrid>
      <w:tr w:rsidR="00FA7E76" w:rsidRPr="00274B68" w14:paraId="6251C3D2" w14:textId="77777777" w:rsidTr="00274B68">
        <w:tc>
          <w:tcPr>
            <w:tcW w:w="197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4C81E1F" w14:textId="77777777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56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A3B871" w14:textId="2BE7816C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Количество</w:t>
            </w:r>
          </w:p>
          <w:p w14:paraId="0C384423" w14:textId="1AF44910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тест-кейсов</w:t>
            </w:r>
          </w:p>
        </w:tc>
        <w:tc>
          <w:tcPr>
            <w:tcW w:w="6385" w:type="dxa"/>
            <w:gridSpan w:val="5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B9A73D" w14:textId="246836AB" w:rsidR="00FA7E76" w:rsidRPr="00274B68" w:rsidRDefault="00FA7E76" w:rsidP="00FA7E76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 xml:space="preserve">Приоритет </w:t>
            </w:r>
          </w:p>
        </w:tc>
      </w:tr>
      <w:tr w:rsidR="00FA7E76" w:rsidRPr="00274B68" w14:paraId="09FD51D4" w14:textId="77777777" w:rsidTr="00274B68">
        <w:tc>
          <w:tcPr>
            <w:tcW w:w="197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B685C87" w14:textId="77777777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B27F01" w14:textId="77777777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3BF5302" w14:textId="4BB0CAC9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Крайне низкий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DE04121" w14:textId="27924F92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Низкий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2F5AD1" w14:textId="288F6CEC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Средний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6BBD6E0" w14:textId="3201051B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Высокий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F2F05C6" w14:textId="590B93B2" w:rsidR="00FA7E76" w:rsidRPr="00274B68" w:rsidRDefault="00FA7E76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274B68">
              <w:rPr>
                <w:b/>
                <w:bCs/>
                <w:sz w:val="24"/>
                <w:szCs w:val="24"/>
              </w:rPr>
              <w:t>Крайне высокий</w:t>
            </w:r>
          </w:p>
        </w:tc>
      </w:tr>
      <w:tr w:rsidR="00A952FD" w:rsidRPr="00274B68" w14:paraId="47F715F8" w14:textId="77777777" w:rsidTr="00274B68">
        <w:tc>
          <w:tcPr>
            <w:tcW w:w="197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5D24872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Пройдено</w:t>
            </w: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F32329B" w14:textId="0719EA23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3</w:t>
            </w:r>
            <w:r w:rsidR="007209F1"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3CC1B14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37C601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EB3D1E0" w14:textId="01B363DB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</w:t>
            </w:r>
            <w:r w:rsidR="007209F1" w:rsidRPr="00274B68">
              <w:rPr>
                <w:sz w:val="24"/>
                <w:szCs w:val="24"/>
              </w:rPr>
              <w:t>1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3878372" w14:textId="528182A8" w:rsidR="001B4B62" w:rsidRPr="00274B68" w:rsidRDefault="007209F1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10</w:t>
            </w:r>
          </w:p>
        </w:tc>
        <w:tc>
          <w:tcPr>
            <w:tcW w:w="127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0CA9D09" w14:textId="693464DC" w:rsidR="001B4B62" w:rsidRPr="00274B68" w:rsidRDefault="007209F1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9</w:t>
            </w:r>
          </w:p>
        </w:tc>
      </w:tr>
      <w:tr w:rsidR="00A952FD" w:rsidRPr="00274B68" w14:paraId="15AB9703" w14:textId="77777777" w:rsidTr="00274B68"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D12B1AB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Не пройдено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136E084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14FD0F1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E0F6EBD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182F0E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7D1D48C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7D3DBFE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</w:tr>
      <w:tr w:rsidR="00A952FD" w:rsidRPr="00274B68" w14:paraId="7ADD70A7" w14:textId="77777777" w:rsidTr="00274B68">
        <w:tc>
          <w:tcPr>
            <w:tcW w:w="197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2CD0BC1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Заблокировано</w:t>
            </w:r>
          </w:p>
        </w:tc>
        <w:tc>
          <w:tcPr>
            <w:tcW w:w="1560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48D7C2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88A1600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47AE6C1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9F32B0B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0C70FED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FBAC326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</w:tr>
      <w:tr w:rsidR="00A952FD" w:rsidRPr="00274B68" w14:paraId="0BCEA28C" w14:textId="77777777" w:rsidTr="00274B68">
        <w:tc>
          <w:tcPr>
            <w:tcW w:w="197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C37AD6F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Не протестировано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F052B0E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51869D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A5F64C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E6A378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19EE9D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  <w:tc>
          <w:tcPr>
            <w:tcW w:w="127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BE3C378" w14:textId="77777777" w:rsidR="001B4B62" w:rsidRPr="00274B68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274B68">
              <w:rPr>
                <w:sz w:val="24"/>
                <w:szCs w:val="24"/>
              </w:rPr>
              <w:t>0</w:t>
            </w:r>
          </w:p>
        </w:tc>
      </w:tr>
    </w:tbl>
    <w:p w14:paraId="413AD276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113E8112" w14:textId="3A798226" w:rsidR="001B4B62" w:rsidRDefault="001B4B62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Далее проводилась статистика по дефектам, зафиксированным в процессе ручного тестирования интерфейса. Выявленные по результатам тестирования ошибки представлены ниже в таблице </w:t>
      </w:r>
      <w:r w:rsidR="00FF7CC0">
        <w:rPr>
          <w:rFonts w:cs="Times New Roman"/>
          <w:szCs w:val="28"/>
        </w:rPr>
        <w:t>7</w:t>
      </w:r>
      <w:r w:rsidRPr="00FB5869">
        <w:rPr>
          <w:rFonts w:cs="Times New Roman"/>
          <w:szCs w:val="28"/>
        </w:rPr>
        <w:t>.</w:t>
      </w:r>
    </w:p>
    <w:p w14:paraId="6037A307" w14:textId="77777777" w:rsidR="00C06063" w:rsidRPr="00C06063" w:rsidRDefault="00C06063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25EA4976" w14:textId="67C3CCD1" w:rsidR="001B4B62" w:rsidRDefault="001B4B62" w:rsidP="00C06063">
      <w:pPr>
        <w:spacing w:after="0" w:line="360" w:lineRule="exact"/>
        <w:jc w:val="both"/>
        <w:rPr>
          <w:rFonts w:cs="Times New Roman"/>
          <w:szCs w:val="28"/>
        </w:rPr>
      </w:pPr>
      <w:r w:rsidRPr="00FB5869">
        <w:rPr>
          <w:rFonts w:cs="Times New Roman"/>
          <w:szCs w:val="28"/>
        </w:rPr>
        <w:t xml:space="preserve">Таблица </w:t>
      </w:r>
      <w:r w:rsidR="00FF7CC0">
        <w:rPr>
          <w:rFonts w:cs="Times New Roman"/>
          <w:szCs w:val="28"/>
        </w:rPr>
        <w:t>7</w:t>
      </w:r>
      <w:r w:rsidRPr="00FB5869">
        <w:rPr>
          <w:rFonts w:cs="Times New Roman"/>
          <w:szCs w:val="28"/>
        </w:rPr>
        <w:t xml:space="preserve"> – Статистика по выявленным ошибкам</w:t>
      </w:r>
    </w:p>
    <w:tbl>
      <w:tblPr>
        <w:tblStyle w:val="a8"/>
        <w:tblW w:w="9910" w:type="dxa"/>
        <w:tblLook w:val="04A0" w:firstRow="1" w:lastRow="0" w:firstColumn="1" w:lastColumn="0" w:noHBand="0" w:noVBand="1"/>
      </w:tblPr>
      <w:tblGrid>
        <w:gridCol w:w="2122"/>
        <w:gridCol w:w="1557"/>
        <w:gridCol w:w="1557"/>
        <w:gridCol w:w="1558"/>
        <w:gridCol w:w="1558"/>
        <w:gridCol w:w="1558"/>
      </w:tblGrid>
      <w:tr w:rsidR="00C06063" w:rsidRPr="00924429" w14:paraId="1E1A0020" w14:textId="77777777" w:rsidTr="00C06063">
        <w:tc>
          <w:tcPr>
            <w:tcW w:w="2122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810F701" w14:textId="77777777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Статус</w:t>
            </w:r>
          </w:p>
        </w:tc>
        <w:tc>
          <w:tcPr>
            <w:tcW w:w="1557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DE0B19D" w14:textId="77777777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Количество ошибок</w:t>
            </w:r>
          </w:p>
        </w:tc>
        <w:tc>
          <w:tcPr>
            <w:tcW w:w="6231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03360EC" w14:textId="4021B8B6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Важность</w:t>
            </w:r>
          </w:p>
        </w:tc>
      </w:tr>
      <w:tr w:rsidR="00C06063" w:rsidRPr="00924429" w14:paraId="24285F65" w14:textId="77777777" w:rsidTr="00C06063">
        <w:tc>
          <w:tcPr>
            <w:tcW w:w="2122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C62E7C6" w14:textId="77777777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7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9625BF0" w14:textId="77777777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D6DEB30" w14:textId="1A5E45B0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Критическая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E48AF2" w14:textId="6201505D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Высокая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6B33F14" w14:textId="7B701FC8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Средняя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587C1F2" w14:textId="3A16EB85" w:rsidR="00C06063" w:rsidRPr="00924429" w:rsidRDefault="00C06063" w:rsidP="00A952FD">
            <w:pPr>
              <w:spacing w:line="360" w:lineRule="exact"/>
              <w:jc w:val="center"/>
              <w:rPr>
                <w:b/>
                <w:bCs/>
                <w:sz w:val="24"/>
                <w:szCs w:val="24"/>
              </w:rPr>
            </w:pPr>
            <w:r w:rsidRPr="00924429">
              <w:rPr>
                <w:b/>
                <w:bCs/>
                <w:sz w:val="24"/>
                <w:szCs w:val="24"/>
              </w:rPr>
              <w:t>Низкая</w:t>
            </w:r>
          </w:p>
        </w:tc>
      </w:tr>
      <w:tr w:rsidR="001B4B62" w:rsidRPr="00924429" w14:paraId="6DB00C88" w14:textId="77777777" w:rsidTr="00C06063">
        <w:tc>
          <w:tcPr>
            <w:tcW w:w="2122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66837C8D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Найдено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D4E1E83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</w:t>
            </w:r>
          </w:p>
        </w:tc>
        <w:tc>
          <w:tcPr>
            <w:tcW w:w="1557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8F57A02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C566037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8B5EE61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686D542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2</w:t>
            </w:r>
          </w:p>
        </w:tc>
      </w:tr>
      <w:tr w:rsidR="001B4B62" w:rsidRPr="00924429" w14:paraId="20DF4846" w14:textId="77777777" w:rsidTr="00C06063">
        <w:tc>
          <w:tcPr>
            <w:tcW w:w="212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5DDA928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Исправлено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3AF1ECC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03D6BF3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631C38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3E9378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3AC37A4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</w:tr>
      <w:tr w:rsidR="001B4B62" w:rsidRPr="00924429" w14:paraId="0CB7FB2D" w14:textId="77777777" w:rsidTr="00C06063">
        <w:tc>
          <w:tcPr>
            <w:tcW w:w="212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0E47A06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Проверено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2A14CA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116C76B5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12B1C2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D3A1534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284C286F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</w:tr>
      <w:tr w:rsidR="001B4B62" w:rsidRPr="00924429" w14:paraId="4DFE2BD2" w14:textId="77777777" w:rsidTr="00C06063">
        <w:tc>
          <w:tcPr>
            <w:tcW w:w="2122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92BA074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Открыто заново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9B730F8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7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DE8817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B17A6B4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634B1D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D457DF6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</w:tr>
      <w:tr w:rsidR="001B4B62" w:rsidRPr="00924429" w14:paraId="1243B39E" w14:textId="77777777" w:rsidTr="00C06063">
        <w:tc>
          <w:tcPr>
            <w:tcW w:w="2122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AE3EEE2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Отклонено</w:t>
            </w:r>
          </w:p>
        </w:tc>
        <w:tc>
          <w:tcPr>
            <w:tcW w:w="15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50148B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C30D410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44532A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03734B8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  <w:tc>
          <w:tcPr>
            <w:tcW w:w="155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0EE551B" w14:textId="77777777" w:rsidR="001B4B62" w:rsidRPr="00924429" w:rsidRDefault="001B4B62" w:rsidP="0065092B">
            <w:pPr>
              <w:spacing w:line="360" w:lineRule="exact"/>
              <w:jc w:val="both"/>
              <w:rPr>
                <w:sz w:val="24"/>
                <w:szCs w:val="24"/>
              </w:rPr>
            </w:pPr>
            <w:r w:rsidRPr="00924429">
              <w:rPr>
                <w:sz w:val="24"/>
                <w:szCs w:val="24"/>
              </w:rPr>
              <w:t>0</w:t>
            </w:r>
          </w:p>
        </w:tc>
      </w:tr>
    </w:tbl>
    <w:p w14:paraId="0185E1BA" w14:textId="77777777" w:rsidR="00F27FB1" w:rsidRDefault="00F27FB1" w:rsidP="001B4B62">
      <w:pPr>
        <w:spacing w:after="0" w:line="360" w:lineRule="exact"/>
        <w:ind w:firstLine="680"/>
        <w:jc w:val="both"/>
        <w:rPr>
          <w:rFonts w:cs="Times New Roman"/>
          <w:szCs w:val="28"/>
        </w:rPr>
      </w:pPr>
    </w:p>
    <w:p w14:paraId="4A4E80D3" w14:textId="1F75B3F8" w:rsidR="001B4B62" w:rsidRPr="00FB5869" w:rsidRDefault="00F27FB1" w:rsidP="001B4B62">
      <w:pPr>
        <w:spacing w:after="0" w:line="360" w:lineRule="exact"/>
        <w:ind w:firstLine="680"/>
        <w:jc w:val="both"/>
        <w:rPr>
          <w:rFonts w:cs="Times New Roman"/>
          <w:b/>
          <w:bCs/>
          <w:szCs w:val="28"/>
        </w:rPr>
      </w:pPr>
      <w:r w:rsidRPr="00F27FB1">
        <w:rPr>
          <w:rFonts w:cs="Times New Roman"/>
          <w:szCs w:val="28"/>
        </w:rPr>
        <w:t>По результатам тестирования можно сделать вывод, что сайт «Бери Рули» работает стабильно, адаптивная вёрстка корректно отображается на всех типах устройств, все заявленные функции выполняются в полном объеме. Выявленная ошибка низкой важности была оперативно устранена. Сайт готов к использованию</w:t>
      </w:r>
      <w:r w:rsidR="001B4B62" w:rsidRPr="00FB5869">
        <w:rPr>
          <w:rFonts w:cs="Times New Roman"/>
          <w:szCs w:val="28"/>
        </w:rPr>
        <w:t>.</w:t>
      </w:r>
      <w:r w:rsidR="001B4B62">
        <w:rPr>
          <w:rFonts w:cs="Times New Roman"/>
          <w:b/>
          <w:bCs/>
          <w:szCs w:val="28"/>
        </w:rPr>
        <w:br w:type="page"/>
      </w:r>
    </w:p>
    <w:p w14:paraId="6BDD8370" w14:textId="4476C8B4" w:rsidR="005E4C7D" w:rsidRPr="005E4C7D" w:rsidRDefault="005E4C7D" w:rsidP="00511732">
      <w:pPr>
        <w:pStyle w:val="af1"/>
        <w:numPr>
          <w:ilvl w:val="0"/>
          <w:numId w:val="208"/>
        </w:numPr>
        <w:spacing w:after="0" w:line="360" w:lineRule="exact"/>
        <w:ind w:left="0" w:firstLine="851"/>
        <w:jc w:val="both"/>
        <w:rPr>
          <w:b/>
          <w:bCs/>
        </w:rPr>
      </w:pPr>
      <w:r w:rsidRPr="005E4C7D">
        <w:rPr>
          <w:b/>
          <w:bCs/>
        </w:rPr>
        <w:lastRenderedPageBreak/>
        <w:t>Применение</w:t>
      </w:r>
    </w:p>
    <w:p w14:paraId="2C0854CD" w14:textId="77777777" w:rsidR="005E4C7D" w:rsidRDefault="005E4C7D" w:rsidP="005E4C7D">
      <w:pPr>
        <w:spacing w:after="0" w:line="360" w:lineRule="exact"/>
        <w:ind w:firstLine="851"/>
        <w:jc w:val="both"/>
        <w:rPr>
          <w:b/>
          <w:bCs/>
        </w:rPr>
      </w:pPr>
      <w:r w:rsidRPr="005E4C7D">
        <w:rPr>
          <w:b/>
          <w:bCs/>
        </w:rPr>
        <w:t xml:space="preserve">5.1 Размещение на </w:t>
      </w:r>
      <w:proofErr w:type="spellStart"/>
      <w:r w:rsidRPr="005E4C7D">
        <w:rPr>
          <w:b/>
          <w:bCs/>
        </w:rPr>
        <w:t>GitHub</w:t>
      </w:r>
      <w:proofErr w:type="spellEnd"/>
    </w:p>
    <w:p w14:paraId="2CBB8430" w14:textId="77777777" w:rsidR="001A108F" w:rsidRPr="005E4C7D" w:rsidRDefault="001A108F" w:rsidP="005E4C7D">
      <w:pPr>
        <w:spacing w:after="0" w:line="360" w:lineRule="exact"/>
        <w:ind w:firstLine="851"/>
        <w:jc w:val="both"/>
        <w:rPr>
          <w:b/>
          <w:bCs/>
        </w:rPr>
      </w:pPr>
    </w:p>
    <w:p w14:paraId="56AA12B7" w14:textId="77777777" w:rsidR="005E4C7D" w:rsidRPr="005E4C7D" w:rsidRDefault="005E4C7D" w:rsidP="005E4C7D">
      <w:pPr>
        <w:spacing w:after="0" w:line="360" w:lineRule="exact"/>
        <w:ind w:firstLine="851"/>
        <w:jc w:val="both"/>
      </w:pPr>
      <w:r w:rsidRPr="005E4C7D">
        <w:t xml:space="preserve">После завершения разработки сайта «Бери Рули» была выполнена публикация проекта на платформе </w:t>
      </w:r>
      <w:proofErr w:type="spellStart"/>
      <w:r w:rsidRPr="005E4C7D">
        <w:t>GitHub</w:t>
      </w:r>
      <w:proofErr w:type="spellEnd"/>
      <w:r w:rsidRPr="005E4C7D">
        <w:t xml:space="preserve"> с использованием сервиса </w:t>
      </w:r>
      <w:proofErr w:type="spellStart"/>
      <w:r w:rsidRPr="005E4C7D">
        <w:t>GitHub</w:t>
      </w:r>
      <w:proofErr w:type="spellEnd"/>
      <w:r w:rsidRPr="005E4C7D">
        <w:t xml:space="preserve"> </w:t>
      </w:r>
      <w:proofErr w:type="spellStart"/>
      <w:r w:rsidRPr="005E4C7D">
        <w:t>Pages</w:t>
      </w:r>
      <w:proofErr w:type="spellEnd"/>
      <w:r w:rsidRPr="005E4C7D">
        <w:t xml:space="preserve">. </w:t>
      </w:r>
      <w:proofErr w:type="spellStart"/>
      <w:r w:rsidRPr="005E4C7D">
        <w:t>GitHub</w:t>
      </w:r>
      <w:proofErr w:type="spellEnd"/>
      <w:r w:rsidRPr="005E4C7D">
        <w:t xml:space="preserve"> представляет собой веб-сервис для хостинга IT-проектов и совместной разработки, основанный на системе контроля версий </w:t>
      </w:r>
      <w:proofErr w:type="spellStart"/>
      <w:r w:rsidRPr="005E4C7D">
        <w:t>Git</w:t>
      </w:r>
      <w:proofErr w:type="spellEnd"/>
      <w:r w:rsidRPr="005E4C7D">
        <w:t xml:space="preserve">. </w:t>
      </w:r>
      <w:proofErr w:type="spellStart"/>
      <w:r w:rsidRPr="005E4C7D">
        <w:t>GitHub</w:t>
      </w:r>
      <w:proofErr w:type="spellEnd"/>
      <w:r w:rsidRPr="005E4C7D">
        <w:t xml:space="preserve"> </w:t>
      </w:r>
      <w:proofErr w:type="spellStart"/>
      <w:r w:rsidRPr="005E4C7D">
        <w:t>Pages</w:t>
      </w:r>
      <w:proofErr w:type="spellEnd"/>
      <w:r w:rsidRPr="005E4C7D">
        <w:t xml:space="preserve"> позволяет бесплатно размещать статические веб-сайты, что идеально подходит для демонстрации результатов учебной практики, а также для предоставления доступа к проекту через сеть Интернет без необходимости приобретения платного хостинга и доменного имени.</w:t>
      </w:r>
    </w:p>
    <w:p w14:paraId="559CD2F1" w14:textId="77777777" w:rsidR="005E4C7D" w:rsidRPr="005E4C7D" w:rsidRDefault="005E4C7D" w:rsidP="005E4C7D">
      <w:pPr>
        <w:spacing w:after="0" w:line="360" w:lineRule="exact"/>
        <w:ind w:firstLine="851"/>
        <w:jc w:val="both"/>
      </w:pPr>
      <w:r w:rsidRPr="005E4C7D">
        <w:t xml:space="preserve">Процесс размещения сайта включал следующие этапы. На сайте </w:t>
      </w:r>
      <w:proofErr w:type="spellStart"/>
      <w:r w:rsidRPr="005E4C7D">
        <w:t>GitHub</w:t>
      </w:r>
      <w:proofErr w:type="spellEnd"/>
      <w:r w:rsidRPr="005E4C7D">
        <w:t xml:space="preserve"> был создан новый публичный репозиторий для хранения всех файлов проекта. При создании репозитория была добавлена лицензия MIT, что позволяет в дальнейшем использовать код проекта с указанием авторства. В созданный репозиторий были загружены все файлы сайта. Загрузка файлов выполнялась как через веб-интерфейс </w:t>
      </w:r>
      <w:proofErr w:type="spellStart"/>
      <w:r w:rsidRPr="005E4C7D">
        <w:t>GitHub</w:t>
      </w:r>
      <w:proofErr w:type="spellEnd"/>
      <w:r w:rsidRPr="005E4C7D">
        <w:t xml:space="preserve">, так и с использованием </w:t>
      </w:r>
      <w:proofErr w:type="spellStart"/>
      <w:r w:rsidRPr="005E4C7D">
        <w:t>Git</w:t>
      </w:r>
      <w:proofErr w:type="spellEnd"/>
      <w:r w:rsidRPr="005E4C7D">
        <w:t xml:space="preserve">-клиента для фиксации отдельных изменений. В настройках репозитория был выбран раздел </w:t>
      </w:r>
      <w:proofErr w:type="spellStart"/>
      <w:r w:rsidRPr="005E4C7D">
        <w:t>Pages</w:t>
      </w:r>
      <w:proofErr w:type="spellEnd"/>
      <w:r w:rsidRPr="005E4C7D">
        <w:t xml:space="preserve">, где в качестве источника для публикации была указана ветка </w:t>
      </w:r>
      <w:proofErr w:type="spellStart"/>
      <w:r w:rsidRPr="005E4C7D">
        <w:t>main</w:t>
      </w:r>
      <w:proofErr w:type="spellEnd"/>
      <w:r w:rsidRPr="005E4C7D">
        <w:t>, а в качестве папки – корневая директория / (</w:t>
      </w:r>
      <w:proofErr w:type="spellStart"/>
      <w:r w:rsidRPr="005E4C7D">
        <w:t>root</w:t>
      </w:r>
      <w:proofErr w:type="spellEnd"/>
      <w:r w:rsidRPr="005E4C7D">
        <w:t xml:space="preserve">). После сохранения настроек </w:t>
      </w:r>
      <w:proofErr w:type="spellStart"/>
      <w:r w:rsidRPr="005E4C7D">
        <w:t>GitHub</w:t>
      </w:r>
      <w:proofErr w:type="spellEnd"/>
      <w:r w:rsidRPr="005E4C7D">
        <w:t xml:space="preserve"> автоматически запустил процесс сборки и публикации сайта, который занял несколько минут.</w:t>
      </w:r>
    </w:p>
    <w:p w14:paraId="7C5546EE" w14:textId="77777777" w:rsidR="005E4C7D" w:rsidRPr="005E4C7D" w:rsidRDefault="005E4C7D" w:rsidP="005E4C7D">
      <w:pPr>
        <w:spacing w:after="0" w:line="360" w:lineRule="exact"/>
        <w:ind w:firstLine="851"/>
        <w:jc w:val="both"/>
      </w:pPr>
      <w:r w:rsidRPr="005E4C7D">
        <w:t xml:space="preserve">После успешной публикации сайт стал доступен по постоянному адресу. Данный адрес используется для демонстрации готового проекта, а также для проверки его работоспособности в сети Интернет на различных устройствах и в разных браузерах. В процессе разработки и после публикации все изменения в проекте фиксировались с помощью </w:t>
      </w:r>
      <w:proofErr w:type="spellStart"/>
      <w:r w:rsidRPr="005E4C7D">
        <w:t>Git</w:t>
      </w:r>
      <w:proofErr w:type="spellEnd"/>
      <w:r w:rsidRPr="005E4C7D">
        <w:t>, что позволяет при необходимости откатиться к предыдущей версии сайта, а также отслеживать историю изменений. Кроме того, публичный репозиторий даёт возможность любому желающему ознакомиться с исходным кодом проекта, что особенно важно для учебных работ.</w:t>
      </w:r>
    </w:p>
    <w:p w14:paraId="6E8F216D" w14:textId="77777777" w:rsidR="005E4C7D" w:rsidRPr="005E4C7D" w:rsidRDefault="005E4C7D" w:rsidP="005E4C7D">
      <w:pPr>
        <w:spacing w:after="0" w:line="360" w:lineRule="exact"/>
        <w:ind w:firstLine="851"/>
        <w:jc w:val="both"/>
      </w:pPr>
      <w:r w:rsidRPr="005E4C7D">
        <w:t xml:space="preserve">В результате выполнения всех этапов сайт «Бери Рули» был успешно размещён на хостинге </w:t>
      </w:r>
      <w:proofErr w:type="spellStart"/>
      <w:r w:rsidRPr="005E4C7D">
        <w:t>GitHub</w:t>
      </w:r>
      <w:proofErr w:type="spellEnd"/>
      <w:r w:rsidRPr="005E4C7D">
        <w:t xml:space="preserve"> </w:t>
      </w:r>
      <w:proofErr w:type="spellStart"/>
      <w:r w:rsidRPr="005E4C7D">
        <w:t>Pages</w:t>
      </w:r>
      <w:proofErr w:type="spellEnd"/>
      <w:r w:rsidRPr="005E4C7D">
        <w:t xml:space="preserve"> и стал доступен для просмотра через сеть Интернет. Это позволило провести финальное тестирование работоспособности сайта в реальных условиях на различных устройствах и в разных браузерах, а также предоставить ссылку на проект для проверки руководителем практики. Размещение на </w:t>
      </w:r>
      <w:proofErr w:type="spellStart"/>
      <w:r w:rsidRPr="005E4C7D">
        <w:t>GitHub</w:t>
      </w:r>
      <w:proofErr w:type="spellEnd"/>
      <w:r w:rsidRPr="005E4C7D">
        <w:t xml:space="preserve"> </w:t>
      </w:r>
      <w:proofErr w:type="spellStart"/>
      <w:r w:rsidRPr="005E4C7D">
        <w:t>Pages</w:t>
      </w:r>
      <w:proofErr w:type="spellEnd"/>
      <w:r w:rsidRPr="005E4C7D">
        <w:t xml:space="preserve"> также обеспечивает круглосуточную доступность сайта без дополнительных затрат на хостинг.</w:t>
      </w:r>
    </w:p>
    <w:p w14:paraId="582E575D" w14:textId="79E95D65" w:rsidR="00DC5B12" w:rsidRDefault="00DC5B12">
      <w:r>
        <w:br w:type="page"/>
      </w:r>
    </w:p>
    <w:p w14:paraId="2249CF17" w14:textId="77777777" w:rsidR="00DC5B12" w:rsidRDefault="00DC5B12" w:rsidP="00DC5B12">
      <w:pPr>
        <w:spacing w:after="0" w:line="360" w:lineRule="exact"/>
        <w:jc w:val="center"/>
        <w:rPr>
          <w:b/>
          <w:bCs/>
        </w:rPr>
      </w:pPr>
      <w:r w:rsidRPr="00DC5B12">
        <w:rPr>
          <w:b/>
          <w:bCs/>
        </w:rPr>
        <w:lastRenderedPageBreak/>
        <w:t>Заключение</w:t>
      </w:r>
    </w:p>
    <w:p w14:paraId="36F40DD6" w14:textId="77777777" w:rsidR="00DC5B12" w:rsidRPr="00DC5B12" w:rsidRDefault="00DC5B12" w:rsidP="00DC5B12">
      <w:pPr>
        <w:spacing w:after="0" w:line="360" w:lineRule="exact"/>
        <w:ind w:firstLine="851"/>
        <w:jc w:val="both"/>
        <w:rPr>
          <w:b/>
          <w:bCs/>
        </w:rPr>
      </w:pPr>
    </w:p>
    <w:p w14:paraId="7A5A355C" w14:textId="77777777" w:rsidR="00DC5B12" w:rsidRPr="00DC5B12" w:rsidRDefault="00DC5B12" w:rsidP="00DC5B12">
      <w:pPr>
        <w:spacing w:after="0" w:line="360" w:lineRule="exact"/>
        <w:ind w:firstLine="851"/>
        <w:jc w:val="both"/>
      </w:pPr>
      <w:r w:rsidRPr="00DC5B12">
        <w:t xml:space="preserve">В рамках учебной практики была разработана </w:t>
      </w:r>
      <w:proofErr w:type="spellStart"/>
      <w:r w:rsidRPr="00DC5B12">
        <w:t>front-end</w:t>
      </w:r>
      <w:proofErr w:type="spellEnd"/>
      <w:r w:rsidRPr="00DC5B12">
        <w:t xml:space="preserve"> часть сайта «Бери Рули» на основе утвержденного макета из </w:t>
      </w:r>
      <w:proofErr w:type="spellStart"/>
      <w:r w:rsidRPr="00DC5B12">
        <w:t>Figma</w:t>
      </w:r>
      <w:proofErr w:type="spellEnd"/>
      <w:r w:rsidRPr="00DC5B12">
        <w:t>. Основная задача заключалась в создании адаптивного шаблона, обеспечивающего информирование пользователей об услугах аренды автомобилей с выкупом, каталоге техники, прозрачных условиях покупки, а также предоставляющего инструменты обратной связи — форму для вопросов и функцию заказа звонка.</w:t>
      </w:r>
    </w:p>
    <w:p w14:paraId="71BDFEB6" w14:textId="77777777" w:rsidR="00DC5B12" w:rsidRPr="00DC5B12" w:rsidRDefault="00DC5B12" w:rsidP="00DC5B12">
      <w:pPr>
        <w:spacing w:after="0" w:line="360" w:lineRule="exact"/>
        <w:ind w:firstLine="851"/>
        <w:jc w:val="both"/>
      </w:pPr>
      <w:r w:rsidRPr="00DC5B12">
        <w:t xml:space="preserve">В процессе работы были реализованы два подхода к разработке: ручная адаптивная вёрстка с применением технологий CSS </w:t>
      </w:r>
      <w:proofErr w:type="spellStart"/>
      <w:r w:rsidRPr="00DC5B12">
        <w:t>Flexbox</w:t>
      </w:r>
      <w:proofErr w:type="spellEnd"/>
      <w:r w:rsidRPr="00DC5B12">
        <w:t xml:space="preserve"> и Grid, а также профессиональная реализация на базе CSS-фреймворка </w:t>
      </w:r>
      <w:proofErr w:type="spellStart"/>
      <w:r w:rsidRPr="00DC5B12">
        <w:t>Bootstrap</w:t>
      </w:r>
      <w:proofErr w:type="spellEnd"/>
      <w:r w:rsidRPr="00DC5B12">
        <w:t xml:space="preserve"> 5 с интеграцией 10 функциональных виджетов. Был разработан гайд по стилю и спроектирована модульная сетка, обеспечивающая корректное отображение контента на десктопных, планшетных и мобильных устройствах. Качество реализации подтверждено комплексным тестированием на адаптивность и </w:t>
      </w:r>
      <w:proofErr w:type="spellStart"/>
      <w:r w:rsidRPr="00DC5B12">
        <w:t>кроссбраузерность</w:t>
      </w:r>
      <w:proofErr w:type="spellEnd"/>
      <w:r w:rsidRPr="00DC5B12">
        <w:t xml:space="preserve">: были составлены тест-кейсы, выявлен и устранен дефект, а готовый проект успешно размещен на хостинге </w:t>
      </w:r>
      <w:proofErr w:type="spellStart"/>
      <w:r w:rsidRPr="00DC5B12">
        <w:t>GitHub</w:t>
      </w:r>
      <w:proofErr w:type="spellEnd"/>
      <w:r w:rsidRPr="00DC5B12">
        <w:t xml:space="preserve"> </w:t>
      </w:r>
      <w:proofErr w:type="spellStart"/>
      <w:r w:rsidRPr="00DC5B12">
        <w:t>Pages</w:t>
      </w:r>
      <w:proofErr w:type="spellEnd"/>
      <w:r w:rsidRPr="00DC5B12">
        <w:t>.</w:t>
      </w:r>
    </w:p>
    <w:p w14:paraId="20E16DE7" w14:textId="77777777" w:rsidR="00DC5B12" w:rsidRPr="00DC5B12" w:rsidRDefault="00DC5B12" w:rsidP="00DC5B12">
      <w:pPr>
        <w:spacing w:after="0" w:line="360" w:lineRule="exact"/>
        <w:ind w:firstLine="851"/>
        <w:jc w:val="both"/>
      </w:pPr>
      <w:r w:rsidRPr="00DC5B12">
        <w:t>Технологический стек проекта включает в себя HTML5, CSS3 с использованием современных инструментов (</w:t>
      </w:r>
      <w:proofErr w:type="spellStart"/>
      <w:r w:rsidRPr="00DC5B12">
        <w:t>медиазапросы</w:t>
      </w:r>
      <w:proofErr w:type="spellEnd"/>
      <w:r w:rsidRPr="00DC5B12">
        <w:t xml:space="preserve">, анимации, градиенты, тени), JavaScript, </w:t>
      </w:r>
      <w:proofErr w:type="spellStart"/>
      <w:r w:rsidRPr="00DC5B12">
        <w:t>Bootstrap</w:t>
      </w:r>
      <w:proofErr w:type="spellEnd"/>
      <w:r w:rsidRPr="00DC5B12">
        <w:t xml:space="preserve"> 5, а также средства проектирования и контроля версий — </w:t>
      </w:r>
      <w:proofErr w:type="spellStart"/>
      <w:r w:rsidRPr="00DC5B12">
        <w:t>Figma</w:t>
      </w:r>
      <w:proofErr w:type="spellEnd"/>
      <w:r w:rsidRPr="00DC5B12">
        <w:t xml:space="preserve">, Visual Studio Code, </w:t>
      </w:r>
      <w:proofErr w:type="spellStart"/>
      <w:r w:rsidRPr="00DC5B12">
        <w:t>Git</w:t>
      </w:r>
      <w:proofErr w:type="spellEnd"/>
      <w:r w:rsidRPr="00DC5B12">
        <w:t xml:space="preserve"> и </w:t>
      </w:r>
      <w:proofErr w:type="spellStart"/>
      <w:r w:rsidRPr="00DC5B12">
        <w:t>GitHub</w:t>
      </w:r>
      <w:proofErr w:type="spellEnd"/>
      <w:r w:rsidRPr="00DC5B12">
        <w:t>. Адаптивность программного продукта достигнута в полном объёме: интерфейс корректно масштабируется, блоки перестраиваются в соответствии с дизайн-проектом, а горизонтальная прокрутка отсутствует на всех контрольных разрешениях.</w:t>
      </w:r>
    </w:p>
    <w:p w14:paraId="0341EC0C" w14:textId="77777777" w:rsidR="00DC5B12" w:rsidRPr="00DC5B12" w:rsidRDefault="00DC5B12" w:rsidP="00DC5B12">
      <w:pPr>
        <w:spacing w:after="0" w:line="360" w:lineRule="exact"/>
        <w:ind w:firstLine="851"/>
        <w:jc w:val="both"/>
      </w:pPr>
      <w:r w:rsidRPr="00DC5B12">
        <w:t>Разработанный веб-проект «Бери Рули» представляет собой завершенное, функциональное решение, которое полностью соответствует требованиям технического задания. Реализованный функционал готов к практическому применению в деятельности компании для привлечения новых клиентов, наглядной демонстрации автопарка и оперативного сбора входящих заявок от пользователей.</w:t>
      </w:r>
    </w:p>
    <w:p w14:paraId="08B0F33E" w14:textId="0D9FCC13" w:rsidR="001A108F" w:rsidRDefault="001A108F">
      <w:r>
        <w:br w:type="page"/>
      </w:r>
    </w:p>
    <w:p w14:paraId="0AA35C66" w14:textId="77777777" w:rsidR="001A108F" w:rsidRDefault="001A108F" w:rsidP="0070369D">
      <w:pPr>
        <w:spacing w:after="0" w:line="360" w:lineRule="exact"/>
        <w:jc w:val="center"/>
        <w:rPr>
          <w:b/>
          <w:bCs/>
        </w:rPr>
      </w:pPr>
      <w:r w:rsidRPr="001A108F">
        <w:rPr>
          <w:b/>
          <w:bCs/>
        </w:rPr>
        <w:lastRenderedPageBreak/>
        <w:t>Список использованных источников</w:t>
      </w:r>
    </w:p>
    <w:p w14:paraId="20A8AE44" w14:textId="77777777" w:rsidR="0070369D" w:rsidRPr="001A108F" w:rsidRDefault="0070369D" w:rsidP="0070369D">
      <w:pPr>
        <w:spacing w:after="0" w:line="360" w:lineRule="exact"/>
        <w:jc w:val="center"/>
        <w:rPr>
          <w:b/>
          <w:bCs/>
        </w:rPr>
      </w:pPr>
    </w:p>
    <w:p w14:paraId="6C0FFC9C" w14:textId="77777777" w:rsidR="001A108F" w:rsidRPr="001A108F" w:rsidRDefault="001A108F" w:rsidP="001A108F">
      <w:pPr>
        <w:numPr>
          <w:ilvl w:val="0"/>
          <w:numId w:val="206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F82931">
        <w:rPr>
          <w:rFonts w:cs="Times New Roman"/>
          <w:szCs w:val="28"/>
        </w:rPr>
        <w:t xml:space="preserve">Основы вёрстки сайта [Электронный ресурс] – URL: </w:t>
      </w:r>
      <w:hyperlink r:id="rId35" w:history="1">
        <w:r w:rsidRPr="00F12EE1">
          <w:rPr>
            <w:rStyle w:val="af4"/>
            <w:rFonts w:cs="Times New Roman"/>
            <w:szCs w:val="28"/>
          </w:rPr>
          <w:t>https://skillbox.ru/media/code/vyerstka-sayta-instruktsiya-dlya-novichkov/</w:t>
        </w:r>
      </w:hyperlink>
      <w:r>
        <w:rPr>
          <w:rFonts w:cs="Times New Roman"/>
          <w:szCs w:val="28"/>
        </w:rPr>
        <w:t xml:space="preserve"> </w:t>
      </w:r>
      <w:r w:rsidRPr="00F82931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Pr="00F82931">
        <w:rPr>
          <w:rFonts w:cs="Times New Roman"/>
          <w:szCs w:val="28"/>
        </w:rPr>
        <w:t>дата доступа:</w:t>
      </w:r>
      <w:r>
        <w:rPr>
          <w:rFonts w:cs="Times New Roman"/>
          <w:szCs w:val="28"/>
        </w:rPr>
        <w:t xml:space="preserve"> </w:t>
      </w:r>
      <w:r w:rsidRPr="00F82931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6</w:t>
      </w:r>
      <w:r w:rsidRPr="00F82931">
        <w:rPr>
          <w:rFonts w:cs="Times New Roman"/>
          <w:szCs w:val="28"/>
        </w:rPr>
        <w:t>.05.2026</w:t>
      </w:r>
    </w:p>
    <w:p w14:paraId="372D6C33" w14:textId="66454C16" w:rsidR="001A108F" w:rsidRPr="001A108F" w:rsidRDefault="001A108F" w:rsidP="001A108F">
      <w:pPr>
        <w:numPr>
          <w:ilvl w:val="0"/>
          <w:numId w:val="206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1A108F">
        <w:t xml:space="preserve">Руководство по CSS [Электронный ресурс]. – Режим доступа: </w:t>
      </w:r>
      <w:hyperlink r:id="rId36" w:tgtFrame="_blank" w:history="1">
        <w:r w:rsidRPr="001A108F">
          <w:rPr>
            <w:rStyle w:val="af4"/>
          </w:rPr>
          <w:t>https://developer.mozilla.org/ru/docs/Web/CSS/Reference</w:t>
        </w:r>
      </w:hyperlink>
      <w:r w:rsidRPr="001A108F">
        <w:t xml:space="preserve"> – Дата доступа: </w:t>
      </w:r>
      <w:r>
        <w:t>26</w:t>
      </w:r>
      <w:r w:rsidRPr="001A108F">
        <w:t>.05.2026.</w:t>
      </w:r>
    </w:p>
    <w:p w14:paraId="649CA576" w14:textId="31B7B68D" w:rsidR="001A108F" w:rsidRPr="001A108F" w:rsidRDefault="001A108F" w:rsidP="001A108F">
      <w:pPr>
        <w:numPr>
          <w:ilvl w:val="0"/>
          <w:numId w:val="206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1A108F">
        <w:t xml:space="preserve">Документация по JavaScript [Электронный ресурс]. – Режим доступа: </w:t>
      </w:r>
      <w:hyperlink r:id="rId37" w:history="1">
        <w:r w:rsidRPr="00EF2136">
          <w:rPr>
            <w:rStyle w:val="af4"/>
          </w:rPr>
          <w:t>https://developer.mozilla.org/ru/docs/Web/JavaScript/Guide</w:t>
        </w:r>
      </w:hyperlink>
      <w:r>
        <w:t xml:space="preserve"> </w:t>
      </w:r>
      <w:r w:rsidRPr="001A108F">
        <w:t xml:space="preserve">– Дата доступа: </w:t>
      </w:r>
      <w:r>
        <w:t>26</w:t>
      </w:r>
      <w:r w:rsidRPr="001A108F">
        <w:t>.05.2026.</w:t>
      </w:r>
    </w:p>
    <w:p w14:paraId="3DDEDF2F" w14:textId="50224007" w:rsidR="001A108F" w:rsidRPr="001A108F" w:rsidRDefault="001A108F" w:rsidP="001A108F">
      <w:pPr>
        <w:numPr>
          <w:ilvl w:val="0"/>
          <w:numId w:val="206"/>
        </w:numPr>
        <w:tabs>
          <w:tab w:val="clear" w:pos="720"/>
          <w:tab w:val="num" w:pos="360"/>
          <w:tab w:val="left" w:pos="1134"/>
        </w:tabs>
        <w:spacing w:after="0" w:line="360" w:lineRule="exact"/>
        <w:ind w:left="0" w:firstLine="851"/>
        <w:jc w:val="both"/>
      </w:pPr>
      <w:r w:rsidRPr="001A108F">
        <w:t xml:space="preserve">Официальная документация по </w:t>
      </w:r>
      <w:proofErr w:type="spellStart"/>
      <w:r w:rsidRPr="001A108F">
        <w:t>Bootstrap</w:t>
      </w:r>
      <w:proofErr w:type="spellEnd"/>
      <w:r w:rsidRPr="001A108F">
        <w:t xml:space="preserve"> 5 [Электронный ресурс]. – Режим доступа: </w:t>
      </w:r>
      <w:hyperlink r:id="rId38" w:history="1">
        <w:r w:rsidRPr="00EF2136">
          <w:rPr>
            <w:rStyle w:val="af4"/>
          </w:rPr>
          <w:t>https://getbootstrap.com/docs/5.0/getting-started/introduction/</w:t>
        </w:r>
      </w:hyperlink>
      <w:r>
        <w:t xml:space="preserve"> </w:t>
      </w:r>
      <w:r w:rsidRPr="001A108F">
        <w:t xml:space="preserve"> – Дата доступа: </w:t>
      </w:r>
      <w:r>
        <w:t>26</w:t>
      </w:r>
      <w:r w:rsidRPr="001A108F">
        <w:t>.05.2026.</w:t>
      </w:r>
    </w:p>
    <w:p w14:paraId="4664A648" w14:textId="067096EC" w:rsidR="00E84ECE" w:rsidRPr="005E4C7D" w:rsidRDefault="00E84ECE" w:rsidP="00DC5B12">
      <w:pPr>
        <w:spacing w:after="0" w:line="360" w:lineRule="exact"/>
        <w:ind w:firstLine="851"/>
        <w:jc w:val="both"/>
      </w:pPr>
    </w:p>
    <w:sectPr w:rsidR="00E84ECE" w:rsidRPr="005E4C7D" w:rsidSect="0057516F"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type w:val="continuous"/>
      <w:pgSz w:w="11906" w:h="16838" w:code="9"/>
      <w:pgMar w:top="993" w:right="566" w:bottom="1843" w:left="1418" w:header="720" w:footer="720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672800" w14:textId="77777777" w:rsidR="00710745" w:rsidRDefault="00710745" w:rsidP="00D973E7">
      <w:pPr>
        <w:spacing w:after="0" w:line="240" w:lineRule="auto"/>
      </w:pPr>
      <w:r>
        <w:separator/>
      </w:r>
    </w:p>
  </w:endnote>
  <w:endnote w:type="continuationSeparator" w:id="0">
    <w:p w14:paraId="22AB45BF" w14:textId="77777777" w:rsidR="00710745" w:rsidRDefault="00710745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88A47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5DD9C2F" w14:textId="77777777" w:rsidR="0007690D" w:rsidRDefault="0007690D" w:rsidP="00510612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87619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5F11DD">
      <w:rPr>
        <w:rStyle w:val="a7"/>
        <w:noProof/>
      </w:rPr>
      <w:t>1</w:t>
    </w:r>
    <w:r>
      <w:rPr>
        <w:rStyle w:val="a7"/>
      </w:rPr>
      <w:fldChar w:fldCharType="end"/>
    </w:r>
  </w:p>
  <w:p w14:paraId="6B07806F" w14:textId="77777777" w:rsidR="0007690D" w:rsidRDefault="00031C93" w:rsidP="00510612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BF1661D" wp14:editId="76E76B61">
              <wp:simplePos x="0" y="0"/>
              <wp:positionH relativeFrom="column">
                <wp:posOffset>6047217</wp:posOffset>
              </wp:positionH>
              <wp:positionV relativeFrom="paragraph">
                <wp:posOffset>135367</wp:posOffset>
              </wp:positionV>
              <wp:extent cx="412377" cy="264160"/>
              <wp:effectExtent l="0" t="0" r="698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377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B52F46" w14:textId="77777777" w:rsidR="0007690D" w:rsidRPr="00D517A4" w:rsidRDefault="0007690D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begin"/>
                          </w: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instrText>PAGE   \* MERGEFORMAT</w:instrText>
                          </w: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separate"/>
                          </w:r>
                          <w:r w:rsidR="005F11DD" w:rsidRPr="00D517A4">
                            <w:rPr>
                              <w:rFonts w:ascii="ISOCPEUR" w:hAnsi="ISOCPEUR"/>
                              <w:i/>
                              <w:noProof/>
                              <w:sz w:val="22"/>
                            </w:rPr>
                            <w:t>1</w:t>
                          </w: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fldChar w:fldCharType="end"/>
                          </w:r>
                        </w:p>
                        <w:p w14:paraId="1EE353E8" w14:textId="77777777" w:rsidR="0007690D" w:rsidRPr="00D517A4" w:rsidRDefault="0007690D" w:rsidP="00510612">
                          <w:pPr>
                            <w:jc w:val="center"/>
                            <w:rPr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F1661D" id="_x0000_t202" coordsize="21600,21600" o:spt="202" path="m,l,21600r21600,l21600,xe">
              <v:stroke joinstyle="miter"/>
              <v:path gradientshapeok="t" o:connecttype="rect"/>
            </v:shapetype>
            <v:shape id="Поле 53" o:spid="_x0000_s1027" type="#_x0000_t202" style="position:absolute;margin-left:476.15pt;margin-top:10.65pt;width:32.4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" filled="f" stroked="f">
              <v:textbox inset="0,0,0,0">
                <w:txbxContent>
                  <w:p w14:paraId="01B52F46" w14:textId="77777777" w:rsidR="0007690D" w:rsidRPr="00D517A4" w:rsidRDefault="0007690D" w:rsidP="00E861C8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fldChar w:fldCharType="begin"/>
                    </w: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instrText>PAGE   \* MERGEFORMAT</w:instrText>
                    </w: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fldChar w:fldCharType="separate"/>
                    </w:r>
                    <w:r w:rsidR="005F11DD" w:rsidRPr="00D517A4">
                      <w:rPr>
                        <w:rFonts w:ascii="ISOCPEUR" w:hAnsi="ISOCPEUR"/>
                        <w:i/>
                        <w:noProof/>
                        <w:sz w:val="22"/>
                      </w:rPr>
                      <w:t>1</w:t>
                    </w: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fldChar w:fldCharType="end"/>
                    </w:r>
                  </w:p>
                  <w:p w14:paraId="1EE353E8" w14:textId="77777777" w:rsidR="0007690D" w:rsidRPr="00D517A4" w:rsidRDefault="0007690D" w:rsidP="00510612">
                    <w:pPr>
                      <w:jc w:val="center"/>
                      <w:rPr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270F6A64" wp14:editId="15714570">
              <wp:simplePos x="0" y="0"/>
              <wp:positionH relativeFrom="column">
                <wp:posOffset>6076315</wp:posOffset>
              </wp:positionH>
              <wp:positionV relativeFrom="paragraph">
                <wp:posOffset>-118110</wp:posOffset>
              </wp:positionV>
              <wp:extent cx="360680" cy="276225"/>
              <wp:effectExtent l="0" t="0" r="1270" b="952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276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388CB1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  <w:p w14:paraId="597A2AB8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0F6A64" id="Поле 60" o:spid="_x0000_s1028" type="#_x0000_t202" style="position:absolute;margin-left:478.45pt;margin-top:-9.3pt;width:28.4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" filled="f" stroked="f">
              <v:textbox inset="0,0,0,0">
                <w:txbxContent>
                  <w:p w14:paraId="09388CB1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  <w:p w14:paraId="597A2AB8" w14:textId="77777777" w:rsidR="0007690D" w:rsidRPr="00D517A4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z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5819BA0" wp14:editId="483C1CF8">
              <wp:simplePos x="0" y="0"/>
              <wp:positionH relativeFrom="page">
                <wp:posOffset>6948170</wp:posOffset>
              </wp:positionH>
              <wp:positionV relativeFrom="page">
                <wp:posOffset>10182225</wp:posOffset>
              </wp:positionV>
              <wp:extent cx="404495" cy="0"/>
              <wp:effectExtent l="0" t="0" r="146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044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01C2B8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1pt,801.75pt" to="578.95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53039C0" wp14:editId="6624448D">
              <wp:simplePos x="0" y="0"/>
              <wp:positionH relativeFrom="page">
                <wp:posOffset>723900</wp:posOffset>
              </wp:positionH>
              <wp:positionV relativeFrom="page">
                <wp:posOffset>9934575</wp:posOffset>
              </wp:positionV>
              <wp:extent cx="6629400" cy="0"/>
              <wp:effectExtent l="0" t="0" r="19050" b="190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FC7C35" id="Прямая соединительная линия 4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7pt,782.25pt" to="579pt,78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iZxsAEAAEkDAAAOAAAAZHJzL2Uyb0RvYy54bWysU01v2zAMvQ/YfxB0X+wEW7AacXpI1126&#10;LUC7H8BIsi1UFgVSiZN/P0lN0mK7DfVBoPjx9PhIr26PoxMHQ2zRt3I+q6UwXqG2vm/l76f7T1+l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1866D235" wp14:editId="3B9AEDD5">
              <wp:simplePos x="0" y="0"/>
              <wp:positionH relativeFrom="column">
                <wp:posOffset>550545</wp:posOffset>
              </wp:positionH>
              <wp:positionV relativeFrom="paragraph">
                <wp:posOffset>202883</wp:posOffset>
              </wp:positionV>
              <wp:extent cx="709613" cy="150812"/>
              <wp:effectExtent l="0" t="0" r="14605" b="1905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613" cy="15081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1D2D86" w14:textId="77777777" w:rsidR="0007690D" w:rsidRPr="00D517A4" w:rsidRDefault="0007690D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66D235" id="Поле 65" o:spid="_x0000_s1029" type="#_x0000_t202" style="position:absolute;margin-left:43.35pt;margin-top:16pt;width:55.9pt;height:11.8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" filled="f" stroked="f">
              <v:textbox inset="0,0,0,0">
                <w:txbxContent>
                  <w:p w14:paraId="411D2D86" w14:textId="77777777" w:rsidR="0007690D" w:rsidRPr="00D517A4" w:rsidRDefault="0007690D" w:rsidP="00215D2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1A2CF28" wp14:editId="1DF21603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9B15DB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A2CF28" id="Поле 62" o:spid="_x0000_s1030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" filled="f" stroked="f">
              <v:textbox inset="0,0,0,0">
                <w:txbxContent>
                  <w:p w14:paraId="159B15DB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B433AD1" wp14:editId="0D3459F1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AB382A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B433AD1" id="Поле 59" o:spid="_x0000_s1031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" filled="f" stroked="f">
              <v:textbox inset="0,0,0,0">
                <w:txbxContent>
                  <w:p w14:paraId="5CAB382A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C6B2953" wp14:editId="261D2687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43E2FE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z w:val="22"/>
                              <w:lang w:val="en-US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C6B2953" id="Поле 58" o:spid="_x0000_s1032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oeGqwt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3D43E2FE" w14:textId="77777777" w:rsidR="0007690D" w:rsidRPr="00D517A4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z w:val="22"/>
                        <w:lang w:val="en-US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75BC68F" wp14:editId="26DD3AA9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EB58C6" w14:textId="77777777" w:rsidR="0007690D" w:rsidRPr="00D517A4" w:rsidRDefault="0007690D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sz w:val="22"/>
                              <w:lang w:val="en-US"/>
                            </w:rPr>
                          </w:pP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</w:rPr>
                            <w:t>Изм</w:t>
                          </w:r>
                          <w:r w:rsidRPr="00D517A4">
                            <w:rPr>
                              <w:rFonts w:ascii="ISOCPEUR" w:hAnsi="ISOCPEUR" w:cs="Times New Roman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5BC68F" id="Поле 63" o:spid="_x0000_s1033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AN&#10;KbYY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61EB58C6" w14:textId="77777777" w:rsidR="0007690D" w:rsidRPr="00D517A4" w:rsidRDefault="0007690D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sz w:val="22"/>
                        <w:lang w:val="en-US"/>
                      </w:rPr>
                    </w:pPr>
                    <w:r w:rsidRPr="00D517A4">
                      <w:rPr>
                        <w:rFonts w:ascii="ISOCPEUR" w:hAnsi="ISOCPEUR" w:cs="Times New Roman"/>
                        <w:i/>
                        <w:sz w:val="22"/>
                      </w:rPr>
                      <w:t>Изм</w:t>
                    </w:r>
                    <w:r w:rsidRPr="00D517A4">
                      <w:rPr>
                        <w:rFonts w:ascii="ISOCPEUR" w:hAnsi="ISOCPEUR" w:cs="Times New Roman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0202FA7" wp14:editId="3DD0CD5E">
              <wp:simplePos x="0" y="0"/>
              <wp:positionH relativeFrom="page">
                <wp:posOffset>6949440</wp:posOffset>
              </wp:positionH>
              <wp:positionV relativeFrom="page">
                <wp:posOffset>9925050</wp:posOffset>
              </wp:positionV>
              <wp:extent cx="0" cy="539750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53A2D9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2pt,781.5pt" to="547.2pt,8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VZcRT3gAAAA8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6375BB" wp14:editId="18A82D99">
              <wp:simplePos x="0" y="0"/>
              <wp:positionH relativeFrom="column">
                <wp:posOffset>1986915</wp:posOffset>
              </wp:positionH>
              <wp:positionV relativeFrom="paragraph">
                <wp:posOffset>-49530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D820B0" w14:textId="793E1B4A" w:rsidR="0007690D" w:rsidRPr="006B2C88" w:rsidRDefault="006B2C88" w:rsidP="005F11DD">
                          <w:pPr>
                            <w:pStyle w:val="4"/>
                            <w:spacing w:before="0" w:after="0"/>
                            <w:jc w:val="center"/>
                            <w:rPr>
                              <w:rFonts w:ascii="ISOCPEUR" w:hAnsi="ISOCPEUR"/>
                              <w:b w:val="0"/>
                              <w:i/>
                              <w:color w:val="050505"/>
                            </w:rPr>
                          </w:pP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УП-</w:t>
                          </w: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  <w:lang w:val="en-US"/>
                            </w:rPr>
                            <w:t>WEB</w:t>
                          </w:r>
                          <w:r w:rsidR="0007690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 xml:space="preserve"> </w:t>
                          </w:r>
                          <w:r w:rsidR="005F11DD" w:rsidRPr="005F11DD">
                            <w:rPr>
                              <w:rFonts w:ascii="ISOCPEUR" w:hAnsi="ISOCPEUR"/>
                              <w:b w:val="0"/>
                              <w:i/>
                              <w:color w:val="050505"/>
                            </w:rPr>
                            <w:t>5-04-0612-02</w:t>
                          </w:r>
                          <w:r w:rsidR="005F11D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.43</w:t>
                          </w:r>
                          <w:r w:rsidR="0007690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</w:t>
                          </w:r>
                          <w:r w:rsidR="007B158A">
                            <w:rPr>
                              <w:rFonts w:ascii="ISOCPEUR" w:hAnsi="ISOCPEUR"/>
                              <w:b w:val="0"/>
                              <w:i/>
                              <w:color w:val="000000" w:themeColor="text1"/>
                              <w:szCs w:val="32"/>
                            </w:rPr>
                            <w:t>06</w:t>
                          </w:r>
                          <w:r w:rsidR="005F11DD" w:rsidRPr="005F11DD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.2</w:t>
                          </w:r>
                          <w:r w:rsidR="00D517A4"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6</w:t>
                          </w: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  <w:lang w:val="en-US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b w:val="0"/>
                              <w:i/>
                              <w:szCs w:val="32"/>
                            </w:rPr>
                            <w:t>ПЗ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6375BB" id="Поле 54" o:spid="_x0000_s1034" type="#_x0000_t202" style="position:absolute;margin-left:156.45pt;margin-top:-3.9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" filled="f" stroked="f">
              <v:textbox inset="0,0,0,0">
                <w:txbxContent>
                  <w:p w14:paraId="15D820B0" w14:textId="793E1B4A" w:rsidR="0007690D" w:rsidRPr="006B2C88" w:rsidRDefault="006B2C88" w:rsidP="005F11DD">
                    <w:pPr>
                      <w:pStyle w:val="4"/>
                      <w:spacing w:before="0" w:after="0"/>
                      <w:jc w:val="center"/>
                      <w:rPr>
                        <w:rFonts w:ascii="ISOCPEUR" w:hAnsi="ISOCPEUR"/>
                        <w:b w:val="0"/>
                        <w:i/>
                        <w:color w:val="050505"/>
                      </w:rPr>
                    </w:pPr>
                    <w:r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УП-</w:t>
                    </w:r>
                    <w:r>
                      <w:rPr>
                        <w:rFonts w:ascii="ISOCPEUR" w:hAnsi="ISOCPEUR"/>
                        <w:b w:val="0"/>
                        <w:i/>
                        <w:szCs w:val="32"/>
                        <w:lang w:val="en-US"/>
                      </w:rPr>
                      <w:t>WEB</w:t>
                    </w:r>
                    <w:r w:rsidR="0007690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 xml:space="preserve"> </w:t>
                    </w:r>
                    <w:r w:rsidR="005F11DD" w:rsidRPr="005F11DD">
                      <w:rPr>
                        <w:rFonts w:ascii="ISOCPEUR" w:hAnsi="ISOCPEUR"/>
                        <w:b w:val="0"/>
                        <w:i/>
                        <w:color w:val="050505"/>
                      </w:rPr>
                      <w:t>5-04-0612-02</w:t>
                    </w:r>
                    <w:r w:rsidR="005F11D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.43</w:t>
                    </w:r>
                    <w:r w:rsidR="0007690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</w:t>
                    </w:r>
                    <w:r w:rsidR="007B158A">
                      <w:rPr>
                        <w:rFonts w:ascii="ISOCPEUR" w:hAnsi="ISOCPEUR"/>
                        <w:b w:val="0"/>
                        <w:i/>
                        <w:color w:val="000000" w:themeColor="text1"/>
                        <w:szCs w:val="32"/>
                      </w:rPr>
                      <w:t>06</w:t>
                    </w:r>
                    <w:r w:rsidR="005F11DD" w:rsidRPr="005F11DD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.2</w:t>
                    </w:r>
                    <w:r w:rsidR="00D517A4"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6</w:t>
                    </w:r>
                    <w:r>
                      <w:rPr>
                        <w:rFonts w:ascii="ISOCPEUR" w:hAnsi="ISOCPEUR"/>
                        <w:b w:val="0"/>
                        <w:i/>
                        <w:szCs w:val="32"/>
                        <w:lang w:val="en-US"/>
                      </w:rPr>
                      <w:t xml:space="preserve"> </w:t>
                    </w:r>
                    <w:r>
                      <w:rPr>
                        <w:rFonts w:ascii="ISOCPEUR" w:hAnsi="ISOCPEUR"/>
                        <w:b w:val="0"/>
                        <w:i/>
                        <w:szCs w:val="32"/>
                      </w:rPr>
                      <w:t>ПЗ</w:t>
                    </w:r>
                  </w:p>
                </w:txbxContent>
              </v:textbox>
            </v:shap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6EA15EF" wp14:editId="5D583303">
              <wp:simplePos x="0" y="0"/>
              <wp:positionH relativeFrom="page">
                <wp:posOffset>1440815</wp:posOffset>
              </wp:positionH>
              <wp:positionV relativeFrom="page">
                <wp:posOffset>9926955</wp:posOffset>
              </wp:positionV>
              <wp:extent cx="0" cy="539750"/>
              <wp:effectExtent l="0" t="0" r="0" b="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67B625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5pt,781.65pt" to="113.45pt,8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CUt+x/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BA9D4FB" wp14:editId="5D5C6152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BE9723" id="Прямая соединительная линия 5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Lry8yv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C0E7336" wp14:editId="1166B217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0244CEA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BAfr6c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BCADD2C" wp14:editId="20939908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C692DE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DhVer7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9629CA6" wp14:editId="372076DB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0" t="0" r="0" b="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78576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ChNvuU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37C6E45" wp14:editId="079F4E8C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0" t="0" r="0" b="0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EEED4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MMGGT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 w:rsidR="0007690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94FF8B" wp14:editId="401C3131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0" t="0" r="0" b="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51B1B8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bvcZC98AAAANAQAADwAAAAAAAAAAAAAAAAAKBAAAZHJzL2Rvd25y&#10;ZXYueG1sUEsFBgAAAAAEAAQA8wAAABYFAAAAAA==&#10;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69B20" w14:textId="77777777" w:rsidR="0007690D" w:rsidRDefault="0007690D" w:rsidP="0051061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1D09DEE3" w14:textId="77777777" w:rsidR="0007690D" w:rsidRDefault="0007690D" w:rsidP="00510612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41459B4B" wp14:editId="2663669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2C0D1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4E644AC2" wp14:editId="7894D761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2A09EC" w14:textId="77777777" w:rsidR="0007690D" w:rsidRPr="00934A03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19CB8591" w14:textId="77777777" w:rsidR="0007690D" w:rsidRPr="008D6622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644AC2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" filled="f" stroked="f">
              <v:textbox>
                <w:txbxContent>
                  <w:p w14:paraId="5A2A09EC" w14:textId="77777777" w:rsidR="0007690D" w:rsidRPr="00934A03" w:rsidRDefault="0007690D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19CB8591" w14:textId="77777777" w:rsidR="0007690D" w:rsidRPr="008D662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01179B74" wp14:editId="01B36452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40862C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1179B74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INi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qlx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OMEg2L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5340862C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A1C5396" wp14:editId="0BBF96DE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D91BFD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1C5396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" filled="f" stroked="f">
              <v:textbox inset="0,0,0,0">
                <w:txbxContent>
                  <w:p w14:paraId="4DD91BFD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500B870F" wp14:editId="65491E1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4059502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0B870F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heHWyd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14059502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4113674A" wp14:editId="206E580D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132CD0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13674A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QA2gEAAJgDAAAOAAAAZHJzL2Uyb0RvYy54bWysU9tu2zAMfR+wfxD0vthOt6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q9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G4U1AD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63132CD0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434C037" wp14:editId="36BEE17C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18E7C6" w14:textId="77777777" w:rsidR="0007690D" w:rsidRPr="00504EE5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34C037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" filled="f" stroked="f">
              <v:textbox inset="0,0,0,0">
                <w:txbxContent>
                  <w:p w14:paraId="4D18E7C6" w14:textId="77777777" w:rsidR="0007690D" w:rsidRPr="00504EE5" w:rsidRDefault="0007690D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3DD3447" wp14:editId="682B66A6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BB0F85" w14:textId="77777777" w:rsidR="0007690D" w:rsidRPr="00504EE5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DD3447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eC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69g8SotiKqiPLAdhXhdebw46wB9SjLwqpaTve4VGiv6DY0viXi0BLkG1BMppflrK&#10;IMUc3oZ5//Yebdsx8my6gxu2rbFJ0jOLE18ef1J6WtW4X79+p1vPP9TuJwA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Dz&#10;wLeC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CBB0F85" w14:textId="77777777" w:rsidR="0007690D" w:rsidRPr="00504EE5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640DECDB" wp14:editId="054485BF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144A79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0DECDB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GGL&#10;GEb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17144A79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30CBB15A" wp14:editId="115F8FAE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6A4D5F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CBB15A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" filled="f" stroked="f">
              <v:textbox inset="0,0,0,0">
                <w:txbxContent>
                  <w:p w14:paraId="5B6A4D5F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1A17D2B7" wp14:editId="1EFB7B6B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DB08F4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17D2B7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DR&#10;PVOg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2DDB08F4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30BA6F8B" wp14:editId="7B55FFC2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2387B6" w14:textId="77777777" w:rsidR="0007690D" w:rsidRPr="00504EE5" w:rsidRDefault="0007690D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BA6F8B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AFDGNa3gAAAAkBAAAPAAAAAAAAAAAAAAAAADQEAABkcnMvZG93bnJldi54bWxQSwUGAAAAAAQA&#10;BADzAAAAPwUAAAAA&#10;" filled="f" stroked="f">
              <v:textbox inset="0,0,0,0">
                <w:txbxContent>
                  <w:p w14:paraId="7D2387B6" w14:textId="77777777" w:rsidR="0007690D" w:rsidRPr="00504EE5" w:rsidRDefault="0007690D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2D41B4A2" wp14:editId="4CBB67C5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13D220" w14:textId="77777777" w:rsidR="0007690D" w:rsidRPr="000F58C4" w:rsidRDefault="0007690D" w:rsidP="00510612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41B4A2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5Jo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0jpENRXWR9ZDOO0L7zcHLdJPKQbelVL6H3sgLUX3ybIncbHmgOagmgOwip+W&#10;MkgxhddhWsC9I7NrGXly3eIV+9aYJOmJxYkvzz8pPe1qXLDfv9Otpz9q+ws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Hifkmj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413D220" w14:textId="77777777" w:rsidR="0007690D" w:rsidRPr="000F58C4" w:rsidRDefault="0007690D" w:rsidP="00510612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4C88BDE4" wp14:editId="34E9BF0D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B24E5" w14:textId="77777777" w:rsidR="0007690D" w:rsidRPr="00EA3828" w:rsidRDefault="0007690D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88BDE4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" filled="f" stroked="f">
              <v:textbox inset="0,0,0,0">
                <w:txbxContent>
                  <w:p w14:paraId="31AB24E5" w14:textId="77777777" w:rsidR="0007690D" w:rsidRPr="00EA3828" w:rsidRDefault="0007690D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532CCB" wp14:editId="3FEA1DC5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353FB1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532CCB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Cilsac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1353FB1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384E6FC" wp14:editId="6C9E11E8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B2D320" w14:textId="77777777" w:rsidR="0007690D" w:rsidRPr="00436502" w:rsidRDefault="0007690D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84E6FC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Idv2gEAAJgDAAAOAAAAZHJzL2Uyb0RvYy54bWysU9tu2zAMfR+wfxD0vthJt6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9TrfcEVz6W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DGYIdv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40B2D320" w14:textId="77777777" w:rsidR="0007690D" w:rsidRPr="00436502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721F29C" wp14:editId="3C6511EE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6520B4" w14:textId="77777777" w:rsidR="0007690D" w:rsidRPr="00B51140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18A47974" w14:textId="77777777" w:rsidR="0007690D" w:rsidRPr="009032C9" w:rsidRDefault="0007690D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1F29C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u6V5Q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" filled="f" stroked="f">
              <v:textbox>
                <w:txbxContent>
                  <w:p w14:paraId="4E6520B4" w14:textId="77777777" w:rsidR="0007690D" w:rsidRPr="00B51140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18A47974" w14:textId="77777777" w:rsidR="0007690D" w:rsidRPr="009032C9" w:rsidRDefault="0007690D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0C6DA757" wp14:editId="65B959D8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DEEA1F" w14:textId="77777777" w:rsidR="0007690D" w:rsidRPr="0061661F" w:rsidRDefault="0007690D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6DA757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DP6Ll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78DEEA1F" w14:textId="77777777" w:rsidR="0007690D" w:rsidRPr="0061661F" w:rsidRDefault="0007690D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12B897E0" wp14:editId="4EA72F23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F8F292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B897E0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" filled="f" stroked="f">
              <v:textbox inset="0,0,0,0">
                <w:txbxContent>
                  <w:p w14:paraId="1BF8F292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7EC8257B" wp14:editId="5F52E2BB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29EFB7" w14:textId="77777777" w:rsidR="0007690D" w:rsidRPr="0061661F" w:rsidRDefault="0007690D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257B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nQYbP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6929EFB7" w14:textId="77777777" w:rsidR="0007690D" w:rsidRPr="0061661F" w:rsidRDefault="0007690D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9D1144D" wp14:editId="350484D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206229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CSEDRj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096844A2" wp14:editId="001DB440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47E23B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0E98B3F9" wp14:editId="133D1E32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117121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2ABC11A1" wp14:editId="0BFD12A2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BDCDD5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06C07EF0" wp14:editId="21D26580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95033EF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1F8CAEB4" wp14:editId="7316E2A4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67A887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500190B5" wp14:editId="67195594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F35D1E" w14:textId="77777777" w:rsidR="0007690D" w:rsidRPr="00B51140" w:rsidRDefault="0007690D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0190B5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PjuYMd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4FF35D1E" w14:textId="77777777" w:rsidR="0007690D" w:rsidRPr="00B51140" w:rsidRDefault="0007690D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1F50933" wp14:editId="406EBBB9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1B2514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3248C02" wp14:editId="5C1C26D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0A5EF1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F0A87D4" wp14:editId="1209B0AD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66EED4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18CB9C77" wp14:editId="563E3CDF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3A2AB3" w14:textId="77777777" w:rsidR="0007690D" w:rsidRPr="00961A19" w:rsidRDefault="0007690D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CB9C77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WTAiI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5A3A2AB3" w14:textId="77777777" w:rsidR="0007690D" w:rsidRPr="00961A19" w:rsidRDefault="0007690D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CB22755" wp14:editId="499BA612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0D9787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AFcwF3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733ED13C" wp14:editId="4BEDDCB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1FFEDF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7F38295F" wp14:editId="28980EC2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61CE53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6C7AFC05" wp14:editId="452339F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4C042E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73736CCE" wp14:editId="2E21FDE4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8E7A9C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Kgxw+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915F2C3" wp14:editId="0A0F0201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B5EE49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7CCC87B2" wp14:editId="4D7EC5BA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9B73E8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CJlle6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3745966" wp14:editId="719655F3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A7108B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AsItK/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F6C3873" wp14:editId="65BE6047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392277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3806F17" wp14:editId="0132A365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67B74C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EB30B99" wp14:editId="05D09F04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ADCA5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31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25B4D9" w14:textId="77777777" w:rsidR="00710745" w:rsidRDefault="00710745" w:rsidP="00D973E7">
      <w:pPr>
        <w:spacing w:after="0" w:line="240" w:lineRule="auto"/>
      </w:pPr>
      <w:r>
        <w:separator/>
      </w:r>
    </w:p>
  </w:footnote>
  <w:footnote w:type="continuationSeparator" w:id="0">
    <w:p w14:paraId="48EFE468" w14:textId="77777777" w:rsidR="00710745" w:rsidRDefault="00710745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6F507" w14:textId="77777777" w:rsidR="0007690D" w:rsidRPr="005031B6" w:rsidRDefault="0007690D">
    <w:pPr>
      <w:pStyle w:val="a3"/>
      <w:rPr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A96BF88" wp14:editId="543E7A94">
              <wp:simplePos x="0" y="0"/>
              <wp:positionH relativeFrom="page">
                <wp:posOffset>723900</wp:posOffset>
              </wp:positionH>
              <wp:positionV relativeFrom="page">
                <wp:posOffset>209550</wp:posOffset>
              </wp:positionV>
              <wp:extent cx="6629400" cy="10264775"/>
              <wp:effectExtent l="0" t="0" r="19050" b="2222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9400" cy="10264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F70FE6F" w14:textId="77777777" w:rsidR="0022791E" w:rsidRPr="005031B6" w:rsidRDefault="0022791E" w:rsidP="005031B6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A96BF88" id="Прямоугольник 44" o:spid="_x0000_s1026" style="position:absolute;margin-left:57pt;margin-top:16.5pt;width:522pt;height:80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" o:allowincell="f" strokeweight="1.5pt">
              <v:textbox>
                <w:txbxContent>
                  <w:p w14:paraId="2F70FE6F" w14:textId="77777777" w:rsidR="0022791E" w:rsidRPr="005031B6" w:rsidRDefault="0022791E" w:rsidP="005031B6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7FB05C" w14:textId="77777777" w:rsidR="0007690D" w:rsidRDefault="0007690D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1497F966" wp14:editId="2547744E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1A4A1A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0B73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4FCA"/>
    <w:multiLevelType w:val="hybridMultilevel"/>
    <w:tmpl w:val="8DE62DB0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421845"/>
    <w:multiLevelType w:val="hybridMultilevel"/>
    <w:tmpl w:val="63D0A886"/>
    <w:lvl w:ilvl="0" w:tplc="FFFFFFFF">
      <w:start w:val="1"/>
      <w:numFmt w:val="decimal"/>
      <w:lvlText w:val="%1"/>
      <w:lvlJc w:val="left"/>
      <w:pPr>
        <w:ind w:left="164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" w15:restartNumberingAfterBreak="0">
    <w:nsid w:val="03B60D7A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CA19EE"/>
    <w:multiLevelType w:val="hybridMultilevel"/>
    <w:tmpl w:val="1A8CF744"/>
    <w:lvl w:ilvl="0" w:tplc="04190011">
      <w:start w:val="1"/>
      <w:numFmt w:val="decimal"/>
      <w:lvlText w:val="%1)"/>
      <w:lvlJc w:val="left"/>
      <w:pPr>
        <w:ind w:left="1931" w:hanging="360"/>
      </w:pPr>
    </w:lvl>
    <w:lvl w:ilvl="1" w:tplc="04190019" w:tentative="1">
      <w:start w:val="1"/>
      <w:numFmt w:val="lowerLetter"/>
      <w:lvlText w:val="%2."/>
      <w:lvlJc w:val="left"/>
      <w:pPr>
        <w:ind w:left="2651" w:hanging="360"/>
      </w:pPr>
    </w:lvl>
    <w:lvl w:ilvl="2" w:tplc="0419001B" w:tentative="1">
      <w:start w:val="1"/>
      <w:numFmt w:val="lowerRoman"/>
      <w:lvlText w:val="%3."/>
      <w:lvlJc w:val="right"/>
      <w:pPr>
        <w:ind w:left="3371" w:hanging="180"/>
      </w:pPr>
    </w:lvl>
    <w:lvl w:ilvl="3" w:tplc="0419000F" w:tentative="1">
      <w:start w:val="1"/>
      <w:numFmt w:val="decimal"/>
      <w:lvlText w:val="%4."/>
      <w:lvlJc w:val="left"/>
      <w:pPr>
        <w:ind w:left="4091" w:hanging="360"/>
      </w:pPr>
    </w:lvl>
    <w:lvl w:ilvl="4" w:tplc="04190019" w:tentative="1">
      <w:start w:val="1"/>
      <w:numFmt w:val="lowerLetter"/>
      <w:lvlText w:val="%5."/>
      <w:lvlJc w:val="left"/>
      <w:pPr>
        <w:ind w:left="4811" w:hanging="360"/>
      </w:pPr>
    </w:lvl>
    <w:lvl w:ilvl="5" w:tplc="0419001B" w:tentative="1">
      <w:start w:val="1"/>
      <w:numFmt w:val="lowerRoman"/>
      <w:lvlText w:val="%6."/>
      <w:lvlJc w:val="right"/>
      <w:pPr>
        <w:ind w:left="5531" w:hanging="180"/>
      </w:pPr>
    </w:lvl>
    <w:lvl w:ilvl="6" w:tplc="0419000F" w:tentative="1">
      <w:start w:val="1"/>
      <w:numFmt w:val="decimal"/>
      <w:lvlText w:val="%7."/>
      <w:lvlJc w:val="left"/>
      <w:pPr>
        <w:ind w:left="6251" w:hanging="360"/>
      </w:pPr>
    </w:lvl>
    <w:lvl w:ilvl="7" w:tplc="04190019" w:tentative="1">
      <w:start w:val="1"/>
      <w:numFmt w:val="lowerLetter"/>
      <w:lvlText w:val="%8."/>
      <w:lvlJc w:val="left"/>
      <w:pPr>
        <w:ind w:left="6971" w:hanging="360"/>
      </w:pPr>
    </w:lvl>
    <w:lvl w:ilvl="8" w:tplc="0419001B" w:tentative="1">
      <w:start w:val="1"/>
      <w:numFmt w:val="lowerRoman"/>
      <w:lvlText w:val="%9."/>
      <w:lvlJc w:val="right"/>
      <w:pPr>
        <w:ind w:left="7691" w:hanging="180"/>
      </w:pPr>
    </w:lvl>
  </w:abstractNum>
  <w:abstractNum w:abstractNumId="5" w15:restartNumberingAfterBreak="0">
    <w:nsid w:val="040A3395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A22C5"/>
    <w:multiLevelType w:val="multilevel"/>
    <w:tmpl w:val="26A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552DAF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762071"/>
    <w:multiLevelType w:val="multilevel"/>
    <w:tmpl w:val="5C6299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925159"/>
    <w:multiLevelType w:val="hybridMultilevel"/>
    <w:tmpl w:val="BEEC01CC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8FA22DF"/>
    <w:multiLevelType w:val="multilevel"/>
    <w:tmpl w:val="5E320E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EA7764"/>
    <w:multiLevelType w:val="hybridMultilevel"/>
    <w:tmpl w:val="F5AC59F6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AC137C6"/>
    <w:multiLevelType w:val="multilevel"/>
    <w:tmpl w:val="BD56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3632A7"/>
    <w:multiLevelType w:val="hybridMultilevel"/>
    <w:tmpl w:val="F878B7DE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0D093E31"/>
    <w:multiLevelType w:val="multilevel"/>
    <w:tmpl w:val="200CB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0A405F"/>
    <w:multiLevelType w:val="multilevel"/>
    <w:tmpl w:val="FC2016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2433B3"/>
    <w:multiLevelType w:val="multilevel"/>
    <w:tmpl w:val="2E94663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E86345"/>
    <w:multiLevelType w:val="multilevel"/>
    <w:tmpl w:val="0E120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EE32A1"/>
    <w:multiLevelType w:val="multilevel"/>
    <w:tmpl w:val="7444F4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EC3C89"/>
    <w:multiLevelType w:val="multilevel"/>
    <w:tmpl w:val="4BC089A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252FD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F5869"/>
    <w:multiLevelType w:val="multilevel"/>
    <w:tmpl w:val="B7E2FC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671B77"/>
    <w:multiLevelType w:val="multilevel"/>
    <w:tmpl w:val="212290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A83F57"/>
    <w:multiLevelType w:val="hybridMultilevel"/>
    <w:tmpl w:val="D11CA718"/>
    <w:lvl w:ilvl="0" w:tplc="125E1198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13F7315D"/>
    <w:multiLevelType w:val="multilevel"/>
    <w:tmpl w:val="10F25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984946"/>
    <w:multiLevelType w:val="hybridMultilevel"/>
    <w:tmpl w:val="9B50E5FC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6" w15:restartNumberingAfterBreak="0">
    <w:nsid w:val="14A946E4"/>
    <w:multiLevelType w:val="hybridMultilevel"/>
    <w:tmpl w:val="D132EE78"/>
    <w:lvl w:ilvl="0" w:tplc="F9584C1A">
      <w:start w:val="1"/>
      <w:numFmt w:val="bullet"/>
      <w:lvlText w:val=""/>
      <w:lvlJc w:val="left"/>
      <w:pPr>
        <w:ind w:left="1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8" w:hanging="360"/>
      </w:pPr>
      <w:rPr>
        <w:rFonts w:ascii="Wingdings" w:hAnsi="Wingdings" w:hint="default"/>
      </w:rPr>
    </w:lvl>
  </w:abstractNum>
  <w:abstractNum w:abstractNumId="27" w15:restartNumberingAfterBreak="0">
    <w:nsid w:val="14F7720B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642153E"/>
    <w:multiLevelType w:val="hybridMultilevel"/>
    <w:tmpl w:val="1B0CFFE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 w15:restartNumberingAfterBreak="0">
    <w:nsid w:val="165277BB"/>
    <w:multiLevelType w:val="hybridMultilevel"/>
    <w:tmpl w:val="390CE46C"/>
    <w:lvl w:ilvl="0" w:tplc="F9584C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0" w15:restartNumberingAfterBreak="0">
    <w:nsid w:val="16B12A9E"/>
    <w:multiLevelType w:val="multilevel"/>
    <w:tmpl w:val="45E4A7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092CC3"/>
    <w:multiLevelType w:val="multilevel"/>
    <w:tmpl w:val="DB6E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6E1E1F"/>
    <w:multiLevelType w:val="hybridMultilevel"/>
    <w:tmpl w:val="A806865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3" w15:restartNumberingAfterBreak="0">
    <w:nsid w:val="1A9E4442"/>
    <w:multiLevelType w:val="multilevel"/>
    <w:tmpl w:val="0F9E88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BD0CFE"/>
    <w:multiLevelType w:val="hybridMultilevel"/>
    <w:tmpl w:val="187EE540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5" w15:restartNumberingAfterBreak="0">
    <w:nsid w:val="1BA12B39"/>
    <w:multiLevelType w:val="multilevel"/>
    <w:tmpl w:val="2E7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7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325E77"/>
    <w:multiLevelType w:val="hybridMultilevel"/>
    <w:tmpl w:val="7C147092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1C633F60"/>
    <w:multiLevelType w:val="hybridMultilevel"/>
    <w:tmpl w:val="F470024E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8" w15:restartNumberingAfterBreak="0">
    <w:nsid w:val="1D6734DB"/>
    <w:multiLevelType w:val="hybridMultilevel"/>
    <w:tmpl w:val="EC286B00"/>
    <w:lvl w:ilvl="0" w:tplc="F9584C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39" w15:restartNumberingAfterBreak="0">
    <w:nsid w:val="1DBE4A04"/>
    <w:multiLevelType w:val="hybridMultilevel"/>
    <w:tmpl w:val="98C405E4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1FA77194"/>
    <w:multiLevelType w:val="multilevel"/>
    <w:tmpl w:val="2856E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FB76D88"/>
    <w:multiLevelType w:val="hybridMultilevel"/>
    <w:tmpl w:val="04C8E5EC"/>
    <w:lvl w:ilvl="0" w:tplc="0D68CBF4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2" w15:restartNumberingAfterBreak="0">
    <w:nsid w:val="202F6BD1"/>
    <w:multiLevelType w:val="multilevel"/>
    <w:tmpl w:val="57801D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B15881"/>
    <w:multiLevelType w:val="multilevel"/>
    <w:tmpl w:val="4058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1B2ED0"/>
    <w:multiLevelType w:val="hybridMultilevel"/>
    <w:tmpl w:val="335838F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5" w15:restartNumberingAfterBreak="0">
    <w:nsid w:val="21420C20"/>
    <w:multiLevelType w:val="multilevel"/>
    <w:tmpl w:val="80D279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258426E"/>
    <w:multiLevelType w:val="hybridMultilevel"/>
    <w:tmpl w:val="A164F02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7" w15:restartNumberingAfterBreak="0">
    <w:nsid w:val="22624546"/>
    <w:multiLevelType w:val="multilevel"/>
    <w:tmpl w:val="8B6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6A0763"/>
    <w:multiLevelType w:val="multilevel"/>
    <w:tmpl w:val="3EA22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9C5291"/>
    <w:multiLevelType w:val="multilevel"/>
    <w:tmpl w:val="62E206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F80B4A"/>
    <w:multiLevelType w:val="multilevel"/>
    <w:tmpl w:val="9A02C07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FA31D9"/>
    <w:multiLevelType w:val="multilevel"/>
    <w:tmpl w:val="00DC3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2A543F"/>
    <w:multiLevelType w:val="hybridMultilevel"/>
    <w:tmpl w:val="C85A99FC"/>
    <w:lvl w:ilvl="0" w:tplc="2000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3" w15:restartNumberingAfterBreak="0">
    <w:nsid w:val="26430FE5"/>
    <w:multiLevelType w:val="hybridMultilevel"/>
    <w:tmpl w:val="DA30DEB6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4" w15:restartNumberingAfterBreak="0">
    <w:nsid w:val="26B077C0"/>
    <w:multiLevelType w:val="multilevel"/>
    <w:tmpl w:val="63F8A7E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BE1117"/>
    <w:multiLevelType w:val="multilevel"/>
    <w:tmpl w:val="42F4DF1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5D4405"/>
    <w:multiLevelType w:val="multilevel"/>
    <w:tmpl w:val="4BF0C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7B24F6"/>
    <w:multiLevelType w:val="hybridMultilevel"/>
    <w:tmpl w:val="56A0B14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8" w15:restartNumberingAfterBreak="0">
    <w:nsid w:val="28E3434C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E85369"/>
    <w:multiLevelType w:val="multilevel"/>
    <w:tmpl w:val="52169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29F017CA"/>
    <w:multiLevelType w:val="hybridMultilevel"/>
    <w:tmpl w:val="41907F82"/>
    <w:lvl w:ilvl="0" w:tplc="833ADECC">
      <w:start w:val="4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61" w15:restartNumberingAfterBreak="0">
    <w:nsid w:val="2ADF5C41"/>
    <w:multiLevelType w:val="hybridMultilevel"/>
    <w:tmpl w:val="D1B83862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2" w15:restartNumberingAfterBreak="0">
    <w:nsid w:val="2AEE3637"/>
    <w:multiLevelType w:val="hybridMultilevel"/>
    <w:tmpl w:val="FEDE2F1A"/>
    <w:lvl w:ilvl="0" w:tplc="8C36743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3" w15:restartNumberingAfterBreak="0">
    <w:nsid w:val="2B286B62"/>
    <w:multiLevelType w:val="multilevel"/>
    <w:tmpl w:val="46DE084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B4000E5"/>
    <w:multiLevelType w:val="multilevel"/>
    <w:tmpl w:val="6A48BAA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BC56BBE"/>
    <w:multiLevelType w:val="hybridMultilevel"/>
    <w:tmpl w:val="4BA0CE1E"/>
    <w:lvl w:ilvl="0" w:tplc="FBD824FC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6" w15:restartNumberingAfterBreak="0">
    <w:nsid w:val="2CDC39B0"/>
    <w:multiLevelType w:val="multilevel"/>
    <w:tmpl w:val="717635C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DA25078"/>
    <w:multiLevelType w:val="hybridMultilevel"/>
    <w:tmpl w:val="45B832F6"/>
    <w:lvl w:ilvl="0" w:tplc="FFFFFFFF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68" w15:restartNumberingAfterBreak="0">
    <w:nsid w:val="2DE451A5"/>
    <w:multiLevelType w:val="hybridMultilevel"/>
    <w:tmpl w:val="D3C02BA8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9" w15:restartNumberingAfterBreak="0">
    <w:nsid w:val="2E0C4FC7"/>
    <w:multiLevelType w:val="hybridMultilevel"/>
    <w:tmpl w:val="B8DA23F8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0" w15:restartNumberingAfterBreak="0">
    <w:nsid w:val="2E22049E"/>
    <w:multiLevelType w:val="multilevel"/>
    <w:tmpl w:val="1A1CED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E58257D"/>
    <w:multiLevelType w:val="hybridMultilevel"/>
    <w:tmpl w:val="F42E434E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2" w15:restartNumberingAfterBreak="0">
    <w:nsid w:val="2F3C44C8"/>
    <w:multiLevelType w:val="multilevel"/>
    <w:tmpl w:val="F612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04632C6"/>
    <w:multiLevelType w:val="hybridMultilevel"/>
    <w:tmpl w:val="1A0C9A5A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74" w15:restartNumberingAfterBreak="0">
    <w:nsid w:val="31722045"/>
    <w:multiLevelType w:val="multilevel"/>
    <w:tmpl w:val="786E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1CE5C47"/>
    <w:multiLevelType w:val="hybridMultilevel"/>
    <w:tmpl w:val="42F4F3AA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6" w15:restartNumberingAfterBreak="0">
    <w:nsid w:val="327B6493"/>
    <w:multiLevelType w:val="hybridMultilevel"/>
    <w:tmpl w:val="5B10EF36"/>
    <w:lvl w:ilvl="0" w:tplc="95625816">
      <w:start w:val="1"/>
      <w:numFmt w:val="decimal"/>
      <w:lvlText w:val="2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2AE6A22"/>
    <w:multiLevelType w:val="hybridMultilevel"/>
    <w:tmpl w:val="83BAF006"/>
    <w:lvl w:ilvl="0" w:tplc="A0E4F806">
      <w:start w:val="3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78" w15:restartNumberingAfterBreak="0">
    <w:nsid w:val="33EA63BA"/>
    <w:multiLevelType w:val="multilevel"/>
    <w:tmpl w:val="5DF6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41E3056"/>
    <w:multiLevelType w:val="hybridMultilevel"/>
    <w:tmpl w:val="42287C54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80" w15:restartNumberingAfterBreak="0">
    <w:nsid w:val="34A56048"/>
    <w:multiLevelType w:val="multilevel"/>
    <w:tmpl w:val="FE3E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5657A7"/>
    <w:multiLevelType w:val="hybridMultilevel"/>
    <w:tmpl w:val="E208D5B6"/>
    <w:lvl w:ilvl="0" w:tplc="F9584C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82" w15:restartNumberingAfterBreak="0">
    <w:nsid w:val="360941B2"/>
    <w:multiLevelType w:val="hybridMultilevel"/>
    <w:tmpl w:val="6CB0F930"/>
    <w:lvl w:ilvl="0" w:tplc="20000011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3" w15:restartNumberingAfterBreak="0">
    <w:nsid w:val="36437687"/>
    <w:multiLevelType w:val="multilevel"/>
    <w:tmpl w:val="B3822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65924CA"/>
    <w:multiLevelType w:val="multilevel"/>
    <w:tmpl w:val="E8F6CC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07516D"/>
    <w:multiLevelType w:val="hybridMultilevel"/>
    <w:tmpl w:val="6EA4E23C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6" w15:restartNumberingAfterBreak="0">
    <w:nsid w:val="3BAD177C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C844AF0"/>
    <w:multiLevelType w:val="hybridMultilevel"/>
    <w:tmpl w:val="1D2C6730"/>
    <w:lvl w:ilvl="0" w:tplc="FBD824F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CCF1B9A"/>
    <w:multiLevelType w:val="hybridMultilevel"/>
    <w:tmpl w:val="75222C46"/>
    <w:lvl w:ilvl="0" w:tplc="94DE7E1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9" w15:restartNumberingAfterBreak="0">
    <w:nsid w:val="3D814583"/>
    <w:multiLevelType w:val="hybridMultilevel"/>
    <w:tmpl w:val="E66C652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0" w15:restartNumberingAfterBreak="0">
    <w:nsid w:val="3D953929"/>
    <w:multiLevelType w:val="multilevel"/>
    <w:tmpl w:val="125A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3E993740"/>
    <w:multiLevelType w:val="hybridMultilevel"/>
    <w:tmpl w:val="9C1666E4"/>
    <w:lvl w:ilvl="0" w:tplc="AAE0EB1A">
      <w:start w:val="6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3F2405C7"/>
    <w:multiLevelType w:val="multilevel"/>
    <w:tmpl w:val="AE663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F7A7E4C"/>
    <w:multiLevelType w:val="multilevel"/>
    <w:tmpl w:val="402890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FFF5449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0751BC6"/>
    <w:multiLevelType w:val="multilevel"/>
    <w:tmpl w:val="2E70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571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0C7528A"/>
    <w:multiLevelType w:val="hybridMultilevel"/>
    <w:tmpl w:val="8510477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7" w15:restartNumberingAfterBreak="0">
    <w:nsid w:val="41D71F31"/>
    <w:multiLevelType w:val="multilevel"/>
    <w:tmpl w:val="26A4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42254D8C"/>
    <w:multiLevelType w:val="multilevel"/>
    <w:tmpl w:val="801C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386288D"/>
    <w:multiLevelType w:val="hybridMultilevel"/>
    <w:tmpl w:val="E71A5880"/>
    <w:lvl w:ilvl="0" w:tplc="641842F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0" w15:restartNumberingAfterBreak="0">
    <w:nsid w:val="449A10DA"/>
    <w:multiLevelType w:val="hybridMultilevel"/>
    <w:tmpl w:val="3CD41C56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1" w15:restartNumberingAfterBreak="0">
    <w:nsid w:val="45452D64"/>
    <w:multiLevelType w:val="hybridMultilevel"/>
    <w:tmpl w:val="96F80CEE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02" w15:restartNumberingAfterBreak="0">
    <w:nsid w:val="466C4F38"/>
    <w:multiLevelType w:val="hybridMultilevel"/>
    <w:tmpl w:val="D9CE397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3" w15:restartNumberingAfterBreak="0">
    <w:nsid w:val="46AF7342"/>
    <w:multiLevelType w:val="hybridMultilevel"/>
    <w:tmpl w:val="F33856A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4" w15:restartNumberingAfterBreak="0">
    <w:nsid w:val="46F14694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7356D01"/>
    <w:multiLevelType w:val="multilevel"/>
    <w:tmpl w:val="405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7ED1195"/>
    <w:multiLevelType w:val="multilevel"/>
    <w:tmpl w:val="8D00B1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07" w15:restartNumberingAfterBreak="0">
    <w:nsid w:val="47F26294"/>
    <w:multiLevelType w:val="hybridMultilevel"/>
    <w:tmpl w:val="091CC9A4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8" w15:restartNumberingAfterBreak="0">
    <w:nsid w:val="480102E4"/>
    <w:multiLevelType w:val="multilevel"/>
    <w:tmpl w:val="114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AE868DE"/>
    <w:multiLevelType w:val="hybridMultilevel"/>
    <w:tmpl w:val="900EFDE8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0" w15:restartNumberingAfterBreak="0">
    <w:nsid w:val="4AED1975"/>
    <w:multiLevelType w:val="multilevel"/>
    <w:tmpl w:val="ED98A3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B386754"/>
    <w:multiLevelType w:val="multilevel"/>
    <w:tmpl w:val="A1F8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B4851A8"/>
    <w:multiLevelType w:val="hybridMultilevel"/>
    <w:tmpl w:val="B560CA64"/>
    <w:lvl w:ilvl="0" w:tplc="FBD824FC">
      <w:start w:val="1"/>
      <w:numFmt w:val="bullet"/>
      <w:lvlText w:val="-"/>
      <w:lvlJc w:val="left"/>
      <w:pPr>
        <w:ind w:left="229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301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73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445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517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89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61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733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8051" w:hanging="360"/>
      </w:pPr>
      <w:rPr>
        <w:rFonts w:ascii="Wingdings" w:hAnsi="Wingdings" w:hint="default"/>
      </w:rPr>
    </w:lvl>
  </w:abstractNum>
  <w:abstractNum w:abstractNumId="113" w15:restartNumberingAfterBreak="0">
    <w:nsid w:val="4C830121"/>
    <w:multiLevelType w:val="hybridMultilevel"/>
    <w:tmpl w:val="FA4A96CA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4" w15:restartNumberingAfterBreak="0">
    <w:nsid w:val="4CBB6CDF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D2B2DA7"/>
    <w:multiLevelType w:val="hybridMultilevel"/>
    <w:tmpl w:val="58FC397C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6" w15:restartNumberingAfterBreak="0">
    <w:nsid w:val="4DF86B67"/>
    <w:multiLevelType w:val="hybridMultilevel"/>
    <w:tmpl w:val="1A7C5010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7" w15:restartNumberingAfterBreak="0">
    <w:nsid w:val="4E68308F"/>
    <w:multiLevelType w:val="hybridMultilevel"/>
    <w:tmpl w:val="0FE875AC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8" w15:restartNumberingAfterBreak="0">
    <w:nsid w:val="4EAE3C25"/>
    <w:multiLevelType w:val="multilevel"/>
    <w:tmpl w:val="4BC4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F0407C7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FAF3C83"/>
    <w:multiLevelType w:val="hybridMultilevel"/>
    <w:tmpl w:val="4F18ACF0"/>
    <w:lvl w:ilvl="0" w:tplc="94DE7E1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1" w15:restartNumberingAfterBreak="0">
    <w:nsid w:val="501C0480"/>
    <w:multiLevelType w:val="multilevel"/>
    <w:tmpl w:val="8AB6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09E74CE"/>
    <w:multiLevelType w:val="hybridMultilevel"/>
    <w:tmpl w:val="97FE5DD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50C72F0E"/>
    <w:multiLevelType w:val="multilevel"/>
    <w:tmpl w:val="ECF4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BD16AE"/>
    <w:multiLevelType w:val="multilevel"/>
    <w:tmpl w:val="94E0DBB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8E46AC"/>
    <w:multiLevelType w:val="multilevel"/>
    <w:tmpl w:val="9CDE79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9D69A7"/>
    <w:multiLevelType w:val="multilevel"/>
    <w:tmpl w:val="EE6E9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54127E53"/>
    <w:multiLevelType w:val="hybridMultilevel"/>
    <w:tmpl w:val="771CFF3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8" w15:restartNumberingAfterBreak="0">
    <w:nsid w:val="552B15DA"/>
    <w:multiLevelType w:val="hybridMultilevel"/>
    <w:tmpl w:val="126898C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9" w15:restartNumberingAfterBreak="0">
    <w:nsid w:val="560713C6"/>
    <w:multiLevelType w:val="multilevel"/>
    <w:tmpl w:val="B7ACDE7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E67D16"/>
    <w:multiLevelType w:val="hybridMultilevel"/>
    <w:tmpl w:val="0264F576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1" w15:restartNumberingAfterBreak="0">
    <w:nsid w:val="572C6AED"/>
    <w:multiLevelType w:val="multilevel"/>
    <w:tmpl w:val="254299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7534C58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7DE294F"/>
    <w:multiLevelType w:val="multilevel"/>
    <w:tmpl w:val="324C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80A531E"/>
    <w:multiLevelType w:val="hybridMultilevel"/>
    <w:tmpl w:val="72348F1E"/>
    <w:lvl w:ilvl="0" w:tplc="FFFFFFFF">
      <w:start w:val="1"/>
      <w:numFmt w:val="decimal"/>
      <w:lvlText w:val="%1"/>
      <w:lvlJc w:val="left"/>
      <w:pPr>
        <w:ind w:left="2564" w:hanging="360"/>
      </w:pPr>
      <w:rPr>
        <w:rFonts w:hint="default"/>
      </w:rPr>
    </w:lvl>
    <w:lvl w:ilvl="1" w:tplc="94DE7E1E">
      <w:start w:val="1"/>
      <w:numFmt w:val="decimal"/>
      <w:lvlText w:val="%2"/>
      <w:lvlJc w:val="left"/>
      <w:pPr>
        <w:ind w:left="2433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35" w15:restartNumberingAfterBreak="0">
    <w:nsid w:val="58200DA7"/>
    <w:multiLevelType w:val="hybridMultilevel"/>
    <w:tmpl w:val="FB22D1DC"/>
    <w:lvl w:ilvl="0" w:tplc="F9584C1A">
      <w:start w:val="1"/>
      <w:numFmt w:val="bullet"/>
      <w:lvlText w:val=""/>
      <w:lvlJc w:val="left"/>
      <w:pPr>
        <w:ind w:left="193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36" w15:restartNumberingAfterBreak="0">
    <w:nsid w:val="58BA25B9"/>
    <w:multiLevelType w:val="hybridMultilevel"/>
    <w:tmpl w:val="9BE41E9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7" w15:restartNumberingAfterBreak="0">
    <w:nsid w:val="594B4C38"/>
    <w:multiLevelType w:val="multilevel"/>
    <w:tmpl w:val="73A0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AD44091"/>
    <w:multiLevelType w:val="multilevel"/>
    <w:tmpl w:val="66B0C95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BC42627"/>
    <w:multiLevelType w:val="hybridMultilevel"/>
    <w:tmpl w:val="A904911E"/>
    <w:lvl w:ilvl="0" w:tplc="E380215A">
      <w:start w:val="1"/>
      <w:numFmt w:val="decimal"/>
      <w:lvlText w:val="2.1.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0" w15:restartNumberingAfterBreak="0">
    <w:nsid w:val="5D74052C"/>
    <w:multiLevelType w:val="hybridMultilevel"/>
    <w:tmpl w:val="35F42338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1" w15:restartNumberingAfterBreak="0">
    <w:nsid w:val="5EC8574D"/>
    <w:multiLevelType w:val="multilevel"/>
    <w:tmpl w:val="C224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EF420E"/>
    <w:multiLevelType w:val="multilevel"/>
    <w:tmpl w:val="CF44F7C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143" w15:restartNumberingAfterBreak="0">
    <w:nsid w:val="600867B2"/>
    <w:multiLevelType w:val="multilevel"/>
    <w:tmpl w:val="584A9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0492631"/>
    <w:multiLevelType w:val="multilevel"/>
    <w:tmpl w:val="B662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07A7FEC"/>
    <w:multiLevelType w:val="multilevel"/>
    <w:tmpl w:val="A93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1500F22"/>
    <w:multiLevelType w:val="hybridMultilevel"/>
    <w:tmpl w:val="6E9607F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7" w15:restartNumberingAfterBreak="0">
    <w:nsid w:val="61A77D62"/>
    <w:multiLevelType w:val="hybridMultilevel"/>
    <w:tmpl w:val="EBE68E70"/>
    <w:lvl w:ilvl="0" w:tplc="200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8" w15:restartNumberingAfterBreak="0">
    <w:nsid w:val="62022019"/>
    <w:multiLevelType w:val="hybridMultilevel"/>
    <w:tmpl w:val="37B8DA8E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9" w15:restartNumberingAfterBreak="0">
    <w:nsid w:val="625222D4"/>
    <w:multiLevelType w:val="hybridMultilevel"/>
    <w:tmpl w:val="A6EACE06"/>
    <w:lvl w:ilvl="0" w:tplc="94DE7E1E">
      <w:start w:val="1"/>
      <w:numFmt w:val="decimal"/>
      <w:lvlText w:val="%1"/>
      <w:lvlJc w:val="left"/>
      <w:pPr>
        <w:ind w:left="3191" w:hanging="360"/>
      </w:pPr>
    </w:lvl>
    <w:lvl w:ilvl="1" w:tplc="04190019">
      <w:start w:val="1"/>
      <w:numFmt w:val="lowerLetter"/>
      <w:lvlText w:val="%2."/>
      <w:lvlJc w:val="left"/>
      <w:pPr>
        <w:ind w:left="3911" w:hanging="360"/>
      </w:pPr>
    </w:lvl>
    <w:lvl w:ilvl="2" w:tplc="0419001B">
      <w:start w:val="1"/>
      <w:numFmt w:val="lowerRoman"/>
      <w:lvlText w:val="%3."/>
      <w:lvlJc w:val="right"/>
      <w:pPr>
        <w:ind w:left="4631" w:hanging="180"/>
      </w:pPr>
    </w:lvl>
    <w:lvl w:ilvl="3" w:tplc="0419000F">
      <w:start w:val="1"/>
      <w:numFmt w:val="decimal"/>
      <w:lvlText w:val="%4."/>
      <w:lvlJc w:val="left"/>
      <w:pPr>
        <w:ind w:left="5351" w:hanging="360"/>
      </w:pPr>
    </w:lvl>
    <w:lvl w:ilvl="4" w:tplc="04190019">
      <w:start w:val="1"/>
      <w:numFmt w:val="lowerLetter"/>
      <w:lvlText w:val="%5."/>
      <w:lvlJc w:val="left"/>
      <w:pPr>
        <w:ind w:left="6071" w:hanging="360"/>
      </w:pPr>
    </w:lvl>
    <w:lvl w:ilvl="5" w:tplc="0419001B">
      <w:start w:val="1"/>
      <w:numFmt w:val="lowerRoman"/>
      <w:lvlText w:val="%6."/>
      <w:lvlJc w:val="right"/>
      <w:pPr>
        <w:ind w:left="6791" w:hanging="180"/>
      </w:pPr>
    </w:lvl>
    <w:lvl w:ilvl="6" w:tplc="0419000F">
      <w:start w:val="1"/>
      <w:numFmt w:val="decimal"/>
      <w:lvlText w:val="%7."/>
      <w:lvlJc w:val="left"/>
      <w:pPr>
        <w:ind w:left="7511" w:hanging="360"/>
      </w:pPr>
    </w:lvl>
    <w:lvl w:ilvl="7" w:tplc="04190019">
      <w:start w:val="1"/>
      <w:numFmt w:val="lowerLetter"/>
      <w:lvlText w:val="%8."/>
      <w:lvlJc w:val="left"/>
      <w:pPr>
        <w:ind w:left="8231" w:hanging="360"/>
      </w:pPr>
    </w:lvl>
    <w:lvl w:ilvl="8" w:tplc="0419001B">
      <w:start w:val="1"/>
      <w:numFmt w:val="lowerRoman"/>
      <w:lvlText w:val="%9."/>
      <w:lvlJc w:val="right"/>
      <w:pPr>
        <w:ind w:left="8951" w:hanging="180"/>
      </w:pPr>
    </w:lvl>
  </w:abstractNum>
  <w:abstractNum w:abstractNumId="150" w15:restartNumberingAfterBreak="0">
    <w:nsid w:val="626C24A1"/>
    <w:multiLevelType w:val="multilevel"/>
    <w:tmpl w:val="B73A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2CB47C2"/>
    <w:multiLevelType w:val="multilevel"/>
    <w:tmpl w:val="4120E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3561BA9"/>
    <w:multiLevelType w:val="hybridMultilevel"/>
    <w:tmpl w:val="BD6C6F64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3" w15:restartNumberingAfterBreak="0">
    <w:nsid w:val="65BF26F5"/>
    <w:multiLevelType w:val="multilevel"/>
    <w:tmpl w:val="9FC2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5FC4DC8"/>
    <w:multiLevelType w:val="multilevel"/>
    <w:tmpl w:val="49BA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6191182"/>
    <w:multiLevelType w:val="hybridMultilevel"/>
    <w:tmpl w:val="C8BC795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 w15:restartNumberingAfterBreak="0">
    <w:nsid w:val="6659363D"/>
    <w:multiLevelType w:val="hybridMultilevel"/>
    <w:tmpl w:val="1E32B46E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7" w15:restartNumberingAfterBreak="0">
    <w:nsid w:val="667F6D6B"/>
    <w:multiLevelType w:val="hybridMultilevel"/>
    <w:tmpl w:val="BF5CC9CC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8" w15:restartNumberingAfterBreak="0">
    <w:nsid w:val="682E0116"/>
    <w:multiLevelType w:val="multilevel"/>
    <w:tmpl w:val="5C80293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82F20EC"/>
    <w:multiLevelType w:val="multilevel"/>
    <w:tmpl w:val="DC52BC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88879A4"/>
    <w:multiLevelType w:val="hybridMultilevel"/>
    <w:tmpl w:val="AD0643B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1" w15:restartNumberingAfterBreak="0">
    <w:nsid w:val="69327DD9"/>
    <w:multiLevelType w:val="multilevel"/>
    <w:tmpl w:val="A2564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9400491"/>
    <w:multiLevelType w:val="hybridMultilevel"/>
    <w:tmpl w:val="6FC4165C"/>
    <w:lvl w:ilvl="0" w:tplc="6906A806">
      <w:start w:val="1"/>
      <w:numFmt w:val="decimal"/>
      <w:lvlText w:val="%1."/>
      <w:lvlJc w:val="left"/>
      <w:pPr>
        <w:ind w:left="1256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3" w15:restartNumberingAfterBreak="0">
    <w:nsid w:val="69825B7E"/>
    <w:multiLevelType w:val="multilevel"/>
    <w:tmpl w:val="BD887E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9B0654D"/>
    <w:multiLevelType w:val="multilevel"/>
    <w:tmpl w:val="03D424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A44794C"/>
    <w:multiLevelType w:val="hybridMultilevel"/>
    <w:tmpl w:val="37681E72"/>
    <w:lvl w:ilvl="0" w:tplc="539CFC2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6" w15:restartNumberingAfterBreak="0">
    <w:nsid w:val="6A797E9C"/>
    <w:multiLevelType w:val="multilevel"/>
    <w:tmpl w:val="F44C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6ADD5FA6"/>
    <w:multiLevelType w:val="multilevel"/>
    <w:tmpl w:val="4C8A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B3812B1"/>
    <w:multiLevelType w:val="hybridMultilevel"/>
    <w:tmpl w:val="58DC87EE"/>
    <w:lvl w:ilvl="0" w:tplc="94DE7E1E">
      <w:start w:val="1"/>
      <w:numFmt w:val="decimal"/>
      <w:lvlText w:val="%1"/>
      <w:lvlJc w:val="left"/>
      <w:pPr>
        <w:ind w:left="121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9" w15:restartNumberingAfterBreak="0">
    <w:nsid w:val="6B4D2D87"/>
    <w:multiLevelType w:val="multilevel"/>
    <w:tmpl w:val="918AD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C2F2063"/>
    <w:multiLevelType w:val="hybridMultilevel"/>
    <w:tmpl w:val="45A8C47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1" w15:restartNumberingAfterBreak="0">
    <w:nsid w:val="6C5D738E"/>
    <w:multiLevelType w:val="hybridMultilevel"/>
    <w:tmpl w:val="F54054C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2" w15:restartNumberingAfterBreak="0">
    <w:nsid w:val="6C8D1F17"/>
    <w:multiLevelType w:val="multilevel"/>
    <w:tmpl w:val="67221C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CF4240C"/>
    <w:multiLevelType w:val="hybridMultilevel"/>
    <w:tmpl w:val="3EACAA50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4" w15:restartNumberingAfterBreak="0">
    <w:nsid w:val="6D0D4B3B"/>
    <w:multiLevelType w:val="hybridMultilevel"/>
    <w:tmpl w:val="A594C9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5" w15:restartNumberingAfterBreak="0">
    <w:nsid w:val="6D867202"/>
    <w:multiLevelType w:val="hybridMultilevel"/>
    <w:tmpl w:val="1A048F7A"/>
    <w:lvl w:ilvl="0" w:tplc="94DE7E1E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6" w15:restartNumberingAfterBreak="0">
    <w:nsid w:val="6DD96CAE"/>
    <w:multiLevelType w:val="multilevel"/>
    <w:tmpl w:val="7C043E8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DDB45DC"/>
    <w:multiLevelType w:val="hybridMultilevel"/>
    <w:tmpl w:val="A4606F2C"/>
    <w:lvl w:ilvl="0" w:tplc="F9584C1A">
      <w:start w:val="1"/>
      <w:numFmt w:val="bullet"/>
      <w:lvlText w:val=""/>
      <w:lvlJc w:val="left"/>
      <w:pPr>
        <w:ind w:left="26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</w:abstractNum>
  <w:abstractNum w:abstractNumId="178" w15:restartNumberingAfterBreak="0">
    <w:nsid w:val="6DDC4E09"/>
    <w:multiLevelType w:val="hybridMultilevel"/>
    <w:tmpl w:val="4CC6C200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9" w15:restartNumberingAfterBreak="0">
    <w:nsid w:val="6F235A13"/>
    <w:multiLevelType w:val="hybridMultilevel"/>
    <w:tmpl w:val="9E6E864C"/>
    <w:lvl w:ilvl="0" w:tplc="94DE7E1E">
      <w:start w:val="1"/>
      <w:numFmt w:val="decimal"/>
      <w:lvlText w:val="%1"/>
      <w:lvlJc w:val="left"/>
      <w:pPr>
        <w:ind w:left="171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 w:tentative="1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0" w15:restartNumberingAfterBreak="0">
    <w:nsid w:val="71A63214"/>
    <w:multiLevelType w:val="hybridMultilevel"/>
    <w:tmpl w:val="A9443D6C"/>
    <w:lvl w:ilvl="0" w:tplc="FFFFFFFF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1">
      <w:start w:val="1"/>
      <w:numFmt w:val="bullet"/>
      <w:lvlText w:val=""/>
      <w:lvlJc w:val="left"/>
      <w:pPr>
        <w:ind w:left="2291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1" w15:restartNumberingAfterBreak="0">
    <w:nsid w:val="71CB39E8"/>
    <w:multiLevelType w:val="hybridMultilevel"/>
    <w:tmpl w:val="439ADFD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2" w15:restartNumberingAfterBreak="0">
    <w:nsid w:val="723C25B7"/>
    <w:multiLevelType w:val="hybridMultilevel"/>
    <w:tmpl w:val="11FA1E16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3" w15:restartNumberingAfterBreak="0">
    <w:nsid w:val="728069CD"/>
    <w:multiLevelType w:val="multilevel"/>
    <w:tmpl w:val="37867F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2A86C6D"/>
    <w:multiLevelType w:val="hybridMultilevel"/>
    <w:tmpl w:val="A88E0184"/>
    <w:lvl w:ilvl="0" w:tplc="FBD824FC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5" w15:restartNumberingAfterBreak="0">
    <w:nsid w:val="73F978B3"/>
    <w:multiLevelType w:val="multilevel"/>
    <w:tmpl w:val="64DA9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49F3B94"/>
    <w:multiLevelType w:val="hybridMultilevel"/>
    <w:tmpl w:val="59126C50"/>
    <w:lvl w:ilvl="0" w:tplc="F9584C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7" w15:restartNumberingAfterBreak="0">
    <w:nsid w:val="74E71EFE"/>
    <w:multiLevelType w:val="multilevel"/>
    <w:tmpl w:val="CCCC5D7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54F1B78"/>
    <w:multiLevelType w:val="multilevel"/>
    <w:tmpl w:val="AE98A3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70E2BDB"/>
    <w:multiLevelType w:val="multilevel"/>
    <w:tmpl w:val="BF12B5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7333DC4"/>
    <w:multiLevelType w:val="multilevel"/>
    <w:tmpl w:val="97A2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7EE28AE"/>
    <w:multiLevelType w:val="hybridMultilevel"/>
    <w:tmpl w:val="D310BA8A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2" w15:restartNumberingAfterBreak="0">
    <w:nsid w:val="79770AD6"/>
    <w:multiLevelType w:val="multilevel"/>
    <w:tmpl w:val="9BEE76A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C0E0571"/>
    <w:multiLevelType w:val="multilevel"/>
    <w:tmpl w:val="40DED97E"/>
    <w:lvl w:ilvl="0">
      <w:start w:val="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5"/>
      <w:numFmt w:val="decimal"/>
      <w:lvlText w:val="%2"/>
      <w:lvlJc w:val="left"/>
      <w:pPr>
        <w:ind w:left="1495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7C4B2F3D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C4F3C0D"/>
    <w:multiLevelType w:val="hybridMultilevel"/>
    <w:tmpl w:val="B8787B68"/>
    <w:lvl w:ilvl="0" w:tplc="94DE7E1E">
      <w:start w:val="1"/>
      <w:numFmt w:val="decimal"/>
      <w:lvlText w:val="%1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94DE7E1E">
      <w:start w:val="1"/>
      <w:numFmt w:val="decimal"/>
      <w:lvlText w:val="%3"/>
      <w:lvlJc w:val="left"/>
      <w:pPr>
        <w:ind w:left="3191" w:hanging="36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196" w15:restartNumberingAfterBreak="0">
    <w:nsid w:val="7C982EC6"/>
    <w:multiLevelType w:val="hybridMultilevel"/>
    <w:tmpl w:val="8D80CBF4"/>
    <w:lvl w:ilvl="0" w:tplc="125E1198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97" w15:restartNumberingAfterBreak="0">
    <w:nsid w:val="7CE35640"/>
    <w:multiLevelType w:val="multilevel"/>
    <w:tmpl w:val="F6D629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0626DF"/>
    <w:multiLevelType w:val="multilevel"/>
    <w:tmpl w:val="F02C75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D1A33AE"/>
    <w:multiLevelType w:val="multilevel"/>
    <w:tmpl w:val="BB7C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D394A6B"/>
    <w:multiLevelType w:val="multilevel"/>
    <w:tmpl w:val="672EE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D52781C"/>
    <w:multiLevelType w:val="multilevel"/>
    <w:tmpl w:val="7444B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7D626993"/>
    <w:multiLevelType w:val="hybridMultilevel"/>
    <w:tmpl w:val="F6D03D32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3" w15:restartNumberingAfterBreak="0">
    <w:nsid w:val="7E1C3F0F"/>
    <w:multiLevelType w:val="hybridMultilevel"/>
    <w:tmpl w:val="CCDCA26A"/>
    <w:lvl w:ilvl="0" w:tplc="F9CC9D9A">
      <w:start w:val="1"/>
      <w:numFmt w:val="decimal"/>
      <w:lvlText w:val="%1."/>
      <w:lvlJc w:val="righ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4" w15:restartNumberingAfterBreak="0">
    <w:nsid w:val="7ED803DB"/>
    <w:multiLevelType w:val="multilevel"/>
    <w:tmpl w:val="E724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F1945F9"/>
    <w:multiLevelType w:val="multilevel"/>
    <w:tmpl w:val="C0DC30E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FA11414"/>
    <w:multiLevelType w:val="multilevel"/>
    <w:tmpl w:val="EFD8BDB6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63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9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5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1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371" w:hanging="2160"/>
      </w:pPr>
      <w:rPr>
        <w:rFonts w:hint="default"/>
      </w:rPr>
    </w:lvl>
  </w:abstractNum>
  <w:num w:numId="1" w16cid:durableId="1974826611">
    <w:abstractNumId w:val="196"/>
  </w:num>
  <w:num w:numId="2" w16cid:durableId="936905416">
    <w:abstractNumId w:val="168"/>
  </w:num>
  <w:num w:numId="3" w16cid:durableId="1569145781">
    <w:abstractNumId w:val="81"/>
  </w:num>
  <w:num w:numId="4" w16cid:durableId="1916237014">
    <w:abstractNumId w:val="29"/>
  </w:num>
  <w:num w:numId="5" w16cid:durableId="999428633">
    <w:abstractNumId w:val="4"/>
  </w:num>
  <w:num w:numId="6" w16cid:durableId="197353127">
    <w:abstractNumId w:val="177"/>
  </w:num>
  <w:num w:numId="7" w16cid:durableId="1017386063">
    <w:abstractNumId w:val="107"/>
  </w:num>
  <w:num w:numId="8" w16cid:durableId="1491797608">
    <w:abstractNumId w:val="1"/>
  </w:num>
  <w:num w:numId="9" w16cid:durableId="1817187564">
    <w:abstractNumId w:val="124"/>
  </w:num>
  <w:num w:numId="10" w16cid:durableId="869758378">
    <w:abstractNumId w:val="84"/>
  </w:num>
  <w:num w:numId="11" w16cid:durableId="1775710958">
    <w:abstractNumId w:val="66"/>
  </w:num>
  <w:num w:numId="12" w16cid:durableId="791090606">
    <w:abstractNumId w:val="21"/>
  </w:num>
  <w:num w:numId="13" w16cid:durableId="1771654528">
    <w:abstractNumId w:val="189"/>
  </w:num>
  <w:num w:numId="14" w16cid:durableId="798381906">
    <w:abstractNumId w:val="141"/>
  </w:num>
  <w:num w:numId="15" w16cid:durableId="2117168464">
    <w:abstractNumId w:val="64"/>
  </w:num>
  <w:num w:numId="16" w16cid:durableId="1414355372">
    <w:abstractNumId w:val="125"/>
  </w:num>
  <w:num w:numId="17" w16cid:durableId="2822345">
    <w:abstractNumId w:val="172"/>
  </w:num>
  <w:num w:numId="18" w16cid:durableId="1328482777">
    <w:abstractNumId w:val="22"/>
  </w:num>
  <w:num w:numId="19" w16cid:durableId="538590813">
    <w:abstractNumId w:val="164"/>
  </w:num>
  <w:num w:numId="20" w16cid:durableId="907881808">
    <w:abstractNumId w:val="70"/>
  </w:num>
  <w:num w:numId="21" w16cid:durableId="768966606">
    <w:abstractNumId w:val="33"/>
  </w:num>
  <w:num w:numId="22" w16cid:durableId="2021349698">
    <w:abstractNumId w:val="26"/>
  </w:num>
  <w:num w:numId="23" w16cid:durableId="1069421275">
    <w:abstractNumId w:val="138"/>
  </w:num>
  <w:num w:numId="24" w16cid:durableId="664550505">
    <w:abstractNumId w:val="88"/>
  </w:num>
  <w:num w:numId="25" w16cid:durableId="884834208">
    <w:abstractNumId w:val="171"/>
  </w:num>
  <w:num w:numId="26" w16cid:durableId="1463646982">
    <w:abstractNumId w:val="155"/>
  </w:num>
  <w:num w:numId="27" w16cid:durableId="1717243387">
    <w:abstractNumId w:val="32"/>
  </w:num>
  <w:num w:numId="28" w16cid:durableId="162820523">
    <w:abstractNumId w:val="41"/>
  </w:num>
  <w:num w:numId="29" w16cid:durableId="699741156">
    <w:abstractNumId w:val="175"/>
  </w:num>
  <w:num w:numId="30" w16cid:durableId="1518428806">
    <w:abstractNumId w:val="67"/>
  </w:num>
  <w:num w:numId="31" w16cid:durableId="918246568">
    <w:abstractNumId w:val="2"/>
  </w:num>
  <w:num w:numId="32" w16cid:durableId="301930499">
    <w:abstractNumId w:val="134"/>
  </w:num>
  <w:num w:numId="33" w16cid:durableId="341324288">
    <w:abstractNumId w:val="179"/>
  </w:num>
  <w:num w:numId="34" w16cid:durableId="860896844">
    <w:abstractNumId w:val="162"/>
  </w:num>
  <w:num w:numId="35" w16cid:durableId="641934405">
    <w:abstractNumId w:val="192"/>
  </w:num>
  <w:num w:numId="36" w16cid:durableId="850412695">
    <w:abstractNumId w:val="49"/>
  </w:num>
  <w:num w:numId="37" w16cid:durableId="2076509434">
    <w:abstractNumId w:val="54"/>
  </w:num>
  <w:num w:numId="38" w16cid:durableId="1896432451">
    <w:abstractNumId w:val="75"/>
  </w:num>
  <w:num w:numId="39" w16cid:durableId="979503249">
    <w:abstractNumId w:val="62"/>
  </w:num>
  <w:num w:numId="40" w16cid:durableId="1037044539">
    <w:abstractNumId w:val="128"/>
  </w:num>
  <w:num w:numId="41" w16cid:durableId="1783112704">
    <w:abstractNumId w:val="135"/>
  </w:num>
  <w:num w:numId="42" w16cid:durableId="1298532974">
    <w:abstractNumId w:val="181"/>
  </w:num>
  <w:num w:numId="43" w16cid:durableId="1394811169">
    <w:abstractNumId w:val="38"/>
  </w:num>
  <w:num w:numId="44" w16cid:durableId="1016734871">
    <w:abstractNumId w:val="186"/>
  </w:num>
  <w:num w:numId="45" w16cid:durableId="757094761">
    <w:abstractNumId w:val="174"/>
  </w:num>
  <w:num w:numId="46" w16cid:durableId="412554472">
    <w:abstractNumId w:val="78"/>
  </w:num>
  <w:num w:numId="47" w16cid:durableId="516386900">
    <w:abstractNumId w:val="92"/>
  </w:num>
  <w:num w:numId="48" w16cid:durableId="855313991">
    <w:abstractNumId w:val="201"/>
  </w:num>
  <w:num w:numId="49" w16cid:durableId="1229538160">
    <w:abstractNumId w:val="152"/>
  </w:num>
  <w:num w:numId="50" w16cid:durableId="545023408">
    <w:abstractNumId w:val="146"/>
  </w:num>
  <w:num w:numId="51" w16cid:durableId="112405619">
    <w:abstractNumId w:val="191"/>
  </w:num>
  <w:num w:numId="52" w16cid:durableId="300696783">
    <w:abstractNumId w:val="182"/>
  </w:num>
  <w:num w:numId="53" w16cid:durableId="1936554991">
    <w:abstractNumId w:val="103"/>
  </w:num>
  <w:num w:numId="54" w16cid:durableId="1737315385">
    <w:abstractNumId w:val="180"/>
  </w:num>
  <w:num w:numId="55" w16cid:durableId="1992639536">
    <w:abstractNumId w:val="79"/>
  </w:num>
  <w:num w:numId="56" w16cid:durableId="1947888050">
    <w:abstractNumId w:val="178"/>
  </w:num>
  <w:num w:numId="57" w16cid:durableId="1708142904">
    <w:abstractNumId w:val="202"/>
  </w:num>
  <w:num w:numId="58" w16cid:durableId="1192108912">
    <w:abstractNumId w:val="102"/>
  </w:num>
  <w:num w:numId="59" w16cid:durableId="1166436633">
    <w:abstractNumId w:val="68"/>
  </w:num>
  <w:num w:numId="60" w16cid:durableId="1669552458">
    <w:abstractNumId w:val="100"/>
  </w:num>
  <w:num w:numId="61" w16cid:durableId="754859798">
    <w:abstractNumId w:val="160"/>
  </w:num>
  <w:num w:numId="62" w16cid:durableId="628240095">
    <w:abstractNumId w:val="136"/>
  </w:num>
  <w:num w:numId="63" w16cid:durableId="840044962">
    <w:abstractNumId w:val="57"/>
  </w:num>
  <w:num w:numId="64" w16cid:durableId="1063138242">
    <w:abstractNumId w:val="156"/>
  </w:num>
  <w:num w:numId="65" w16cid:durableId="52777186">
    <w:abstractNumId w:val="185"/>
  </w:num>
  <w:num w:numId="66" w16cid:durableId="376857742">
    <w:abstractNumId w:val="137"/>
  </w:num>
  <w:num w:numId="67" w16cid:durableId="1427842122">
    <w:abstractNumId w:val="190"/>
  </w:num>
  <w:num w:numId="68" w16cid:durableId="1195578412">
    <w:abstractNumId w:val="40"/>
  </w:num>
  <w:num w:numId="69" w16cid:durableId="196431932">
    <w:abstractNumId w:val="72"/>
  </w:num>
  <w:num w:numId="70" w16cid:durableId="1588686027">
    <w:abstractNumId w:val="90"/>
  </w:num>
  <w:num w:numId="71" w16cid:durableId="290599292">
    <w:abstractNumId w:val="6"/>
  </w:num>
  <w:num w:numId="72" w16cid:durableId="1733847235">
    <w:abstractNumId w:val="97"/>
  </w:num>
  <w:num w:numId="73" w16cid:durableId="847910635">
    <w:abstractNumId w:val="143"/>
  </w:num>
  <w:num w:numId="74" w16cid:durableId="845948471">
    <w:abstractNumId w:val="85"/>
  </w:num>
  <w:num w:numId="75" w16cid:durableId="952856561">
    <w:abstractNumId w:val="122"/>
  </w:num>
  <w:num w:numId="76" w16cid:durableId="1437478085">
    <w:abstractNumId w:val="121"/>
  </w:num>
  <w:num w:numId="77" w16cid:durableId="1199197931">
    <w:abstractNumId w:val="153"/>
  </w:num>
  <w:num w:numId="78" w16cid:durableId="1473250192">
    <w:abstractNumId w:val="27"/>
  </w:num>
  <w:num w:numId="79" w16cid:durableId="1463227938">
    <w:abstractNumId w:val="119"/>
  </w:num>
  <w:num w:numId="80" w16cid:durableId="716972160">
    <w:abstractNumId w:val="20"/>
  </w:num>
  <w:num w:numId="81" w16cid:durableId="1598828128">
    <w:abstractNumId w:val="150"/>
  </w:num>
  <w:num w:numId="82" w16cid:durableId="15615700">
    <w:abstractNumId w:val="0"/>
  </w:num>
  <w:num w:numId="83" w16cid:durableId="1848978510">
    <w:abstractNumId w:val="132"/>
  </w:num>
  <w:num w:numId="84" w16cid:durableId="1355496573">
    <w:abstractNumId w:val="86"/>
  </w:num>
  <w:num w:numId="85" w16cid:durableId="267005960">
    <w:abstractNumId w:val="114"/>
  </w:num>
  <w:num w:numId="86" w16cid:durableId="1742681284">
    <w:abstractNumId w:val="5"/>
  </w:num>
  <w:num w:numId="87" w16cid:durableId="565384066">
    <w:abstractNumId w:val="58"/>
  </w:num>
  <w:num w:numId="88" w16cid:durableId="1548487009">
    <w:abstractNumId w:val="7"/>
  </w:num>
  <w:num w:numId="89" w16cid:durableId="15811229">
    <w:abstractNumId w:val="104"/>
  </w:num>
  <w:num w:numId="90" w16cid:durableId="801775840">
    <w:abstractNumId w:val="3"/>
  </w:num>
  <w:num w:numId="91" w16cid:durableId="1208177365">
    <w:abstractNumId w:val="194"/>
  </w:num>
  <w:num w:numId="92" w16cid:durableId="657223795">
    <w:abstractNumId w:val="94"/>
  </w:num>
  <w:num w:numId="93" w16cid:durableId="865993016">
    <w:abstractNumId w:val="204"/>
  </w:num>
  <w:num w:numId="94" w16cid:durableId="1599410909">
    <w:abstractNumId w:val="117"/>
  </w:num>
  <w:num w:numId="95" w16cid:durableId="139806311">
    <w:abstractNumId w:val="52"/>
  </w:num>
  <w:num w:numId="96" w16cid:durableId="179704933">
    <w:abstractNumId w:val="36"/>
  </w:num>
  <w:num w:numId="97" w16cid:durableId="2032562018">
    <w:abstractNumId w:val="140"/>
  </w:num>
  <w:num w:numId="98" w16cid:durableId="1174300802">
    <w:abstractNumId w:val="13"/>
  </w:num>
  <w:num w:numId="99" w16cid:durableId="450782748">
    <w:abstractNumId w:val="28"/>
  </w:num>
  <w:num w:numId="100" w16cid:durableId="1618754520">
    <w:abstractNumId w:val="39"/>
  </w:num>
  <w:num w:numId="101" w16cid:durableId="1190026211">
    <w:abstractNumId w:val="147"/>
  </w:num>
  <w:num w:numId="102" w16cid:durableId="775827737">
    <w:abstractNumId w:val="115"/>
  </w:num>
  <w:num w:numId="103" w16cid:durableId="583343490">
    <w:abstractNumId w:val="89"/>
  </w:num>
  <w:num w:numId="104" w16cid:durableId="2036617290">
    <w:abstractNumId w:val="157"/>
  </w:num>
  <w:num w:numId="105" w16cid:durableId="2126263917">
    <w:abstractNumId w:val="82"/>
  </w:num>
  <w:num w:numId="106" w16cid:durableId="210582181">
    <w:abstractNumId w:val="73"/>
  </w:num>
  <w:num w:numId="107" w16cid:durableId="1434549141">
    <w:abstractNumId w:val="69"/>
  </w:num>
  <w:num w:numId="108" w16cid:durableId="571736439">
    <w:abstractNumId w:val="120"/>
  </w:num>
  <w:num w:numId="109" w16cid:durableId="428433332">
    <w:abstractNumId w:val="101"/>
  </w:num>
  <w:num w:numId="110" w16cid:durableId="372270101">
    <w:abstractNumId w:val="112"/>
  </w:num>
  <w:num w:numId="111" w16cid:durableId="1788961617">
    <w:abstractNumId w:val="61"/>
  </w:num>
  <w:num w:numId="112" w16cid:durableId="676419227">
    <w:abstractNumId w:val="46"/>
  </w:num>
  <w:num w:numId="113" w16cid:durableId="166097658">
    <w:abstractNumId w:val="127"/>
  </w:num>
  <w:num w:numId="114" w16cid:durableId="910434097">
    <w:abstractNumId w:val="99"/>
  </w:num>
  <w:num w:numId="115" w16cid:durableId="229195613">
    <w:abstractNumId w:val="9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921834918">
    <w:abstractNumId w:val="27"/>
    <w:lvlOverride w:ilvl="0"/>
    <w:lvlOverride w:ilvl="1"/>
    <w:lvlOverride w:ilvl="2"/>
    <w:lvlOverride w:ilvl="3">
      <w:startOverride w:val="1"/>
    </w:lvlOverride>
    <w:lvlOverride w:ilvl="4"/>
    <w:lvlOverride w:ilvl="5"/>
    <w:lvlOverride w:ilvl="6"/>
    <w:lvlOverride w:ilvl="7"/>
    <w:lvlOverride w:ilvl="8"/>
  </w:num>
  <w:num w:numId="117" w16cid:durableId="1076169891">
    <w:abstractNumId w:val="6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211427635">
    <w:abstractNumId w:val="193"/>
    <w:lvlOverride w:ilvl="0"/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880440716">
    <w:abstractNumId w:val="91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471872811">
    <w:abstractNumId w:val="19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266155924">
    <w:abstractNumId w:val="14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1414012757">
    <w:abstractNumId w:val="151"/>
  </w:num>
  <w:num w:numId="123" w16cid:durableId="1841238736">
    <w:abstractNumId w:val="51"/>
  </w:num>
  <w:num w:numId="124" w16cid:durableId="725645365">
    <w:abstractNumId w:val="167"/>
  </w:num>
  <w:num w:numId="125" w16cid:durableId="1012953108">
    <w:abstractNumId w:val="126"/>
  </w:num>
  <w:num w:numId="126" w16cid:durableId="1049574542">
    <w:abstractNumId w:val="14"/>
  </w:num>
  <w:num w:numId="127" w16cid:durableId="2136632095">
    <w:abstractNumId w:val="108"/>
  </w:num>
  <w:num w:numId="128" w16cid:durableId="105125723">
    <w:abstractNumId w:val="44"/>
  </w:num>
  <w:num w:numId="129" w16cid:durableId="1824812118">
    <w:abstractNumId w:val="35"/>
  </w:num>
  <w:num w:numId="130" w16cid:durableId="299188264">
    <w:abstractNumId w:val="173"/>
  </w:num>
  <w:num w:numId="131" w16cid:durableId="750470610">
    <w:abstractNumId w:val="95"/>
  </w:num>
  <w:num w:numId="132" w16cid:durableId="937954275">
    <w:abstractNumId w:val="96"/>
  </w:num>
  <w:num w:numId="133" w16cid:durableId="1984770731">
    <w:abstractNumId w:val="133"/>
  </w:num>
  <w:num w:numId="134" w16cid:durableId="1848130802">
    <w:abstractNumId w:val="116"/>
  </w:num>
  <w:num w:numId="135" w16cid:durableId="1539781936">
    <w:abstractNumId w:val="71"/>
  </w:num>
  <w:num w:numId="136" w16cid:durableId="328795902">
    <w:abstractNumId w:val="184"/>
  </w:num>
  <w:num w:numId="137" w16cid:durableId="1441992890">
    <w:abstractNumId w:val="17"/>
  </w:num>
  <w:num w:numId="138" w16cid:durableId="996496546">
    <w:abstractNumId w:val="161"/>
  </w:num>
  <w:num w:numId="139" w16cid:durableId="1142625328">
    <w:abstractNumId w:val="43"/>
  </w:num>
  <w:num w:numId="140" w16cid:durableId="1149319668">
    <w:abstractNumId w:val="47"/>
  </w:num>
  <w:num w:numId="141" w16cid:durableId="464659172">
    <w:abstractNumId w:val="65"/>
  </w:num>
  <w:num w:numId="142" w16cid:durableId="2000621633">
    <w:abstractNumId w:val="123"/>
  </w:num>
  <w:num w:numId="143" w16cid:durableId="430707633">
    <w:abstractNumId w:val="111"/>
  </w:num>
  <w:num w:numId="144" w16cid:durableId="1486357927">
    <w:abstractNumId w:val="24"/>
  </w:num>
  <w:num w:numId="145" w16cid:durableId="1769039745">
    <w:abstractNumId w:val="37"/>
  </w:num>
  <w:num w:numId="146" w16cid:durableId="1135221733">
    <w:abstractNumId w:val="109"/>
  </w:num>
  <w:num w:numId="147" w16cid:durableId="133068744">
    <w:abstractNumId w:val="25"/>
  </w:num>
  <w:num w:numId="148" w16cid:durableId="64114920">
    <w:abstractNumId w:val="11"/>
  </w:num>
  <w:num w:numId="149" w16cid:durableId="1405444467">
    <w:abstractNumId w:val="113"/>
  </w:num>
  <w:num w:numId="150" w16cid:durableId="1952862284">
    <w:abstractNumId w:val="98"/>
  </w:num>
  <w:num w:numId="151" w16cid:durableId="1857039179">
    <w:abstractNumId w:val="59"/>
  </w:num>
  <w:num w:numId="152" w16cid:durableId="1896773542">
    <w:abstractNumId w:val="56"/>
  </w:num>
  <w:num w:numId="153" w16cid:durableId="559945568">
    <w:abstractNumId w:val="145"/>
  </w:num>
  <w:num w:numId="154" w16cid:durableId="259603404">
    <w:abstractNumId w:val="87"/>
  </w:num>
  <w:num w:numId="155" w16cid:durableId="158816417">
    <w:abstractNumId w:val="9"/>
  </w:num>
  <w:num w:numId="156" w16cid:durableId="1358047958">
    <w:abstractNumId w:val="34"/>
  </w:num>
  <w:num w:numId="157" w16cid:durableId="485636255">
    <w:abstractNumId w:val="170"/>
  </w:num>
  <w:num w:numId="158" w16cid:durableId="2066876605">
    <w:abstractNumId w:val="199"/>
  </w:num>
  <w:num w:numId="159" w16cid:durableId="1562474859">
    <w:abstractNumId w:val="169"/>
  </w:num>
  <w:num w:numId="160" w16cid:durableId="298540894">
    <w:abstractNumId w:val="105"/>
  </w:num>
  <w:num w:numId="161" w16cid:durableId="1943370909">
    <w:abstractNumId w:val="154"/>
  </w:num>
  <w:num w:numId="162" w16cid:durableId="911358152">
    <w:abstractNumId w:val="83"/>
  </w:num>
  <w:num w:numId="163" w16cid:durableId="1141776763">
    <w:abstractNumId w:val="200"/>
  </w:num>
  <w:num w:numId="164" w16cid:durableId="628509718">
    <w:abstractNumId w:val="60"/>
  </w:num>
  <w:num w:numId="165" w16cid:durableId="1652129420">
    <w:abstractNumId w:val="53"/>
  </w:num>
  <w:num w:numId="166" w16cid:durableId="357317521">
    <w:abstractNumId w:val="130"/>
  </w:num>
  <w:num w:numId="167" w16cid:durableId="1167285920">
    <w:abstractNumId w:val="148"/>
  </w:num>
  <w:num w:numId="168" w16cid:durableId="1168397613">
    <w:abstractNumId w:val="149"/>
  </w:num>
  <w:num w:numId="169" w16cid:durableId="290330992">
    <w:abstractNumId w:val="63"/>
  </w:num>
  <w:num w:numId="170" w16cid:durableId="1310667681">
    <w:abstractNumId w:val="8"/>
  </w:num>
  <w:num w:numId="171" w16cid:durableId="1380789127">
    <w:abstractNumId w:val="159"/>
  </w:num>
  <w:num w:numId="172" w16cid:durableId="768815190">
    <w:abstractNumId w:val="42"/>
  </w:num>
  <w:num w:numId="173" w16cid:durableId="81993674">
    <w:abstractNumId w:val="15"/>
  </w:num>
  <w:num w:numId="174" w16cid:durableId="1667903174">
    <w:abstractNumId w:val="110"/>
  </w:num>
  <w:num w:numId="175" w16cid:durableId="1939870723">
    <w:abstractNumId w:val="55"/>
  </w:num>
  <w:num w:numId="176" w16cid:durableId="1828202501">
    <w:abstractNumId w:val="158"/>
  </w:num>
  <w:num w:numId="177" w16cid:durableId="1006127314">
    <w:abstractNumId w:val="198"/>
  </w:num>
  <w:num w:numId="178" w16cid:durableId="182207265">
    <w:abstractNumId w:val="188"/>
  </w:num>
  <w:num w:numId="179" w16cid:durableId="43136927">
    <w:abstractNumId w:val="10"/>
  </w:num>
  <w:num w:numId="180" w16cid:durableId="808207046">
    <w:abstractNumId w:val="19"/>
  </w:num>
  <w:num w:numId="181" w16cid:durableId="1891267143">
    <w:abstractNumId w:val="129"/>
  </w:num>
  <w:num w:numId="182" w16cid:durableId="1398170046">
    <w:abstractNumId w:val="176"/>
  </w:num>
  <w:num w:numId="183" w16cid:durableId="1017121761">
    <w:abstractNumId w:val="197"/>
  </w:num>
  <w:num w:numId="184" w16cid:durableId="333535570">
    <w:abstractNumId w:val="163"/>
  </w:num>
  <w:num w:numId="185" w16cid:durableId="1985040659">
    <w:abstractNumId w:val="187"/>
  </w:num>
  <w:num w:numId="186" w16cid:durableId="62606119">
    <w:abstractNumId w:val="30"/>
  </w:num>
  <w:num w:numId="187" w16cid:durableId="1498037180">
    <w:abstractNumId w:val="23"/>
  </w:num>
  <w:num w:numId="188" w16cid:durableId="1367097581">
    <w:abstractNumId w:val="45"/>
  </w:num>
  <w:num w:numId="189" w16cid:durableId="1875069263">
    <w:abstractNumId w:val="205"/>
  </w:num>
  <w:num w:numId="190" w16cid:durableId="1502426745">
    <w:abstractNumId w:val="93"/>
  </w:num>
  <w:num w:numId="191" w16cid:durableId="1661618667">
    <w:abstractNumId w:val="50"/>
  </w:num>
  <w:num w:numId="192" w16cid:durableId="1205755005">
    <w:abstractNumId w:val="203"/>
  </w:num>
  <w:num w:numId="193" w16cid:durableId="232006035">
    <w:abstractNumId w:val="12"/>
  </w:num>
  <w:num w:numId="194" w16cid:durableId="882210059">
    <w:abstractNumId w:val="142"/>
  </w:num>
  <w:num w:numId="195" w16cid:durableId="1221600265">
    <w:abstractNumId w:val="48"/>
  </w:num>
  <w:num w:numId="196" w16cid:durableId="6057115">
    <w:abstractNumId w:val="18"/>
  </w:num>
  <w:num w:numId="197" w16cid:durableId="1236403050">
    <w:abstractNumId w:val="80"/>
  </w:num>
  <w:num w:numId="198" w16cid:durableId="1130974771">
    <w:abstractNumId w:val="31"/>
  </w:num>
  <w:num w:numId="199" w16cid:durableId="1203860798">
    <w:abstractNumId w:val="131"/>
  </w:num>
  <w:num w:numId="200" w16cid:durableId="614679253">
    <w:abstractNumId w:val="183"/>
  </w:num>
  <w:num w:numId="201" w16cid:durableId="137498763">
    <w:abstractNumId w:val="165"/>
  </w:num>
  <w:num w:numId="202" w16cid:durableId="1236935794">
    <w:abstractNumId w:val="118"/>
  </w:num>
  <w:num w:numId="203" w16cid:durableId="81604633">
    <w:abstractNumId w:val="144"/>
  </w:num>
  <w:num w:numId="204" w16cid:durableId="478377038">
    <w:abstractNumId w:val="16"/>
  </w:num>
  <w:num w:numId="205" w16cid:durableId="1240599478">
    <w:abstractNumId w:val="74"/>
  </w:num>
  <w:num w:numId="206" w16cid:durableId="58750723">
    <w:abstractNumId w:val="166"/>
  </w:num>
  <w:num w:numId="207" w16cid:durableId="1070539469">
    <w:abstractNumId w:val="77"/>
  </w:num>
  <w:num w:numId="208" w16cid:durableId="1248420112">
    <w:abstractNumId w:val="206"/>
  </w:num>
  <w:num w:numId="209" w16cid:durableId="1430005303">
    <w:abstractNumId w:val="106"/>
  </w:num>
  <w:num w:numId="210" w16cid:durableId="1616718915">
    <w:abstractNumId w:val="76"/>
  </w:num>
  <w:num w:numId="211" w16cid:durableId="1793206143">
    <w:abstractNumId w:val="13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9"/>
  <w:autoHyphenation/>
  <w:hyphenationZone w:val="35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C88"/>
    <w:rsid w:val="000068D5"/>
    <w:rsid w:val="00010512"/>
    <w:rsid w:val="00016EE8"/>
    <w:rsid w:val="000233BE"/>
    <w:rsid w:val="0002449D"/>
    <w:rsid w:val="00026053"/>
    <w:rsid w:val="00027A21"/>
    <w:rsid w:val="00027E62"/>
    <w:rsid w:val="00031C93"/>
    <w:rsid w:val="000325E5"/>
    <w:rsid w:val="0003563C"/>
    <w:rsid w:val="00035C1A"/>
    <w:rsid w:val="0003609D"/>
    <w:rsid w:val="00046580"/>
    <w:rsid w:val="00050D11"/>
    <w:rsid w:val="0005175C"/>
    <w:rsid w:val="000517AB"/>
    <w:rsid w:val="00051CD7"/>
    <w:rsid w:val="000530B3"/>
    <w:rsid w:val="00055028"/>
    <w:rsid w:val="00055B16"/>
    <w:rsid w:val="0007094E"/>
    <w:rsid w:val="00072F37"/>
    <w:rsid w:val="00075D14"/>
    <w:rsid w:val="0007690D"/>
    <w:rsid w:val="00080A10"/>
    <w:rsid w:val="00083512"/>
    <w:rsid w:val="00083F74"/>
    <w:rsid w:val="00087F9F"/>
    <w:rsid w:val="000C73BC"/>
    <w:rsid w:val="000D1E63"/>
    <w:rsid w:val="000D7C8A"/>
    <w:rsid w:val="000D7DC8"/>
    <w:rsid w:val="000E3D40"/>
    <w:rsid w:val="000E5BAD"/>
    <w:rsid w:val="000F11D1"/>
    <w:rsid w:val="000F45D6"/>
    <w:rsid w:val="000F5AAC"/>
    <w:rsid w:val="00104B3C"/>
    <w:rsid w:val="00114F82"/>
    <w:rsid w:val="00115490"/>
    <w:rsid w:val="00124BA4"/>
    <w:rsid w:val="001259BA"/>
    <w:rsid w:val="00131A36"/>
    <w:rsid w:val="00134FF0"/>
    <w:rsid w:val="001360E8"/>
    <w:rsid w:val="00147D70"/>
    <w:rsid w:val="00155312"/>
    <w:rsid w:val="001560F6"/>
    <w:rsid w:val="001566EF"/>
    <w:rsid w:val="001627DD"/>
    <w:rsid w:val="00162D4A"/>
    <w:rsid w:val="001756FF"/>
    <w:rsid w:val="00186A4C"/>
    <w:rsid w:val="00191AC4"/>
    <w:rsid w:val="00193F70"/>
    <w:rsid w:val="00195D99"/>
    <w:rsid w:val="001A108F"/>
    <w:rsid w:val="001A1BBA"/>
    <w:rsid w:val="001A260F"/>
    <w:rsid w:val="001A2809"/>
    <w:rsid w:val="001A32D0"/>
    <w:rsid w:val="001B0175"/>
    <w:rsid w:val="001B26B6"/>
    <w:rsid w:val="001B4B62"/>
    <w:rsid w:val="001B7E53"/>
    <w:rsid w:val="001C3A7D"/>
    <w:rsid w:val="001C5D53"/>
    <w:rsid w:val="001C74E7"/>
    <w:rsid w:val="001C7BA5"/>
    <w:rsid w:val="001D4454"/>
    <w:rsid w:val="001D48BA"/>
    <w:rsid w:val="001D5FCE"/>
    <w:rsid w:val="001E2002"/>
    <w:rsid w:val="001E23F1"/>
    <w:rsid w:val="001E6895"/>
    <w:rsid w:val="001F0C2A"/>
    <w:rsid w:val="001F44B5"/>
    <w:rsid w:val="002003B4"/>
    <w:rsid w:val="00201DB3"/>
    <w:rsid w:val="002032FB"/>
    <w:rsid w:val="00204C97"/>
    <w:rsid w:val="00215D2D"/>
    <w:rsid w:val="00220070"/>
    <w:rsid w:val="0022791E"/>
    <w:rsid w:val="002358DB"/>
    <w:rsid w:val="00237A55"/>
    <w:rsid w:val="00237CD0"/>
    <w:rsid w:val="002402A4"/>
    <w:rsid w:val="00240C9D"/>
    <w:rsid w:val="002501AB"/>
    <w:rsid w:val="002558C3"/>
    <w:rsid w:val="002603DC"/>
    <w:rsid w:val="00261454"/>
    <w:rsid w:val="0026214F"/>
    <w:rsid w:val="002624BE"/>
    <w:rsid w:val="00274B68"/>
    <w:rsid w:val="00275048"/>
    <w:rsid w:val="00276EEF"/>
    <w:rsid w:val="00277265"/>
    <w:rsid w:val="00277D28"/>
    <w:rsid w:val="0028297E"/>
    <w:rsid w:val="00282EB4"/>
    <w:rsid w:val="00284EF4"/>
    <w:rsid w:val="002940EA"/>
    <w:rsid w:val="00296374"/>
    <w:rsid w:val="00296453"/>
    <w:rsid w:val="00297E7E"/>
    <w:rsid w:val="00297ECE"/>
    <w:rsid w:val="002A0199"/>
    <w:rsid w:val="002A3F39"/>
    <w:rsid w:val="002A7F31"/>
    <w:rsid w:val="002B4AFD"/>
    <w:rsid w:val="002B5AE2"/>
    <w:rsid w:val="002C2101"/>
    <w:rsid w:val="002C24AF"/>
    <w:rsid w:val="002D353C"/>
    <w:rsid w:val="002E3073"/>
    <w:rsid w:val="002E7D1C"/>
    <w:rsid w:val="002F0BE2"/>
    <w:rsid w:val="002F65FB"/>
    <w:rsid w:val="00300B0A"/>
    <w:rsid w:val="003149AA"/>
    <w:rsid w:val="00314BF6"/>
    <w:rsid w:val="00320A91"/>
    <w:rsid w:val="0032126A"/>
    <w:rsid w:val="003220E4"/>
    <w:rsid w:val="003266E1"/>
    <w:rsid w:val="00326EDD"/>
    <w:rsid w:val="00331490"/>
    <w:rsid w:val="0033371F"/>
    <w:rsid w:val="00333A90"/>
    <w:rsid w:val="00335029"/>
    <w:rsid w:val="00340FB1"/>
    <w:rsid w:val="00344AB6"/>
    <w:rsid w:val="003541BC"/>
    <w:rsid w:val="00357031"/>
    <w:rsid w:val="00361180"/>
    <w:rsid w:val="00372C77"/>
    <w:rsid w:val="003769F5"/>
    <w:rsid w:val="00380376"/>
    <w:rsid w:val="00381385"/>
    <w:rsid w:val="00382117"/>
    <w:rsid w:val="00393DC8"/>
    <w:rsid w:val="0039535E"/>
    <w:rsid w:val="003A3BE2"/>
    <w:rsid w:val="003B20E2"/>
    <w:rsid w:val="003B46D3"/>
    <w:rsid w:val="003B5A55"/>
    <w:rsid w:val="003B5D22"/>
    <w:rsid w:val="003C3329"/>
    <w:rsid w:val="003C4DF7"/>
    <w:rsid w:val="003C57E2"/>
    <w:rsid w:val="003D437C"/>
    <w:rsid w:val="003E1447"/>
    <w:rsid w:val="003E3444"/>
    <w:rsid w:val="003E77A6"/>
    <w:rsid w:val="003F2B87"/>
    <w:rsid w:val="003F3AB9"/>
    <w:rsid w:val="003F5A51"/>
    <w:rsid w:val="0041111D"/>
    <w:rsid w:val="00421603"/>
    <w:rsid w:val="00423C73"/>
    <w:rsid w:val="00425F17"/>
    <w:rsid w:val="00436274"/>
    <w:rsid w:val="00436327"/>
    <w:rsid w:val="00436F2C"/>
    <w:rsid w:val="004411E2"/>
    <w:rsid w:val="00441505"/>
    <w:rsid w:val="00443C98"/>
    <w:rsid w:val="00443D87"/>
    <w:rsid w:val="004442BA"/>
    <w:rsid w:val="00445565"/>
    <w:rsid w:val="00445A4D"/>
    <w:rsid w:val="004520B9"/>
    <w:rsid w:val="00456104"/>
    <w:rsid w:val="00462356"/>
    <w:rsid w:val="0046273D"/>
    <w:rsid w:val="00462D06"/>
    <w:rsid w:val="00464CFF"/>
    <w:rsid w:val="00466076"/>
    <w:rsid w:val="00470CCF"/>
    <w:rsid w:val="00473D2D"/>
    <w:rsid w:val="00482FB7"/>
    <w:rsid w:val="00486EA6"/>
    <w:rsid w:val="004942B1"/>
    <w:rsid w:val="00496562"/>
    <w:rsid w:val="004A442A"/>
    <w:rsid w:val="004A60FD"/>
    <w:rsid w:val="004B18AF"/>
    <w:rsid w:val="004B25A5"/>
    <w:rsid w:val="004B27E4"/>
    <w:rsid w:val="004B2A52"/>
    <w:rsid w:val="004B408C"/>
    <w:rsid w:val="004B417B"/>
    <w:rsid w:val="004B678A"/>
    <w:rsid w:val="004B75DE"/>
    <w:rsid w:val="004B77AB"/>
    <w:rsid w:val="004C22D8"/>
    <w:rsid w:val="004C2876"/>
    <w:rsid w:val="004C5B31"/>
    <w:rsid w:val="004C7F38"/>
    <w:rsid w:val="004D27DD"/>
    <w:rsid w:val="004D46AE"/>
    <w:rsid w:val="004F22C4"/>
    <w:rsid w:val="00501092"/>
    <w:rsid w:val="005017D4"/>
    <w:rsid w:val="00502F58"/>
    <w:rsid w:val="005031B6"/>
    <w:rsid w:val="005064E3"/>
    <w:rsid w:val="005074F4"/>
    <w:rsid w:val="00510612"/>
    <w:rsid w:val="00511732"/>
    <w:rsid w:val="00514E50"/>
    <w:rsid w:val="00521FEA"/>
    <w:rsid w:val="0052391F"/>
    <w:rsid w:val="00545913"/>
    <w:rsid w:val="00547C4D"/>
    <w:rsid w:val="005659A9"/>
    <w:rsid w:val="00570401"/>
    <w:rsid w:val="0057516F"/>
    <w:rsid w:val="00580984"/>
    <w:rsid w:val="005853CD"/>
    <w:rsid w:val="00587BF1"/>
    <w:rsid w:val="00592E5A"/>
    <w:rsid w:val="0059532E"/>
    <w:rsid w:val="00595CF5"/>
    <w:rsid w:val="005A138B"/>
    <w:rsid w:val="005A1959"/>
    <w:rsid w:val="005A239A"/>
    <w:rsid w:val="005A3C77"/>
    <w:rsid w:val="005A55AA"/>
    <w:rsid w:val="005B401D"/>
    <w:rsid w:val="005C1EF1"/>
    <w:rsid w:val="005C23A1"/>
    <w:rsid w:val="005C3A9A"/>
    <w:rsid w:val="005C4025"/>
    <w:rsid w:val="005C43FF"/>
    <w:rsid w:val="005C676B"/>
    <w:rsid w:val="005C778E"/>
    <w:rsid w:val="005D0E36"/>
    <w:rsid w:val="005D13A0"/>
    <w:rsid w:val="005E0216"/>
    <w:rsid w:val="005E0C56"/>
    <w:rsid w:val="005E4B11"/>
    <w:rsid w:val="005E4C7D"/>
    <w:rsid w:val="005E4F14"/>
    <w:rsid w:val="005E6298"/>
    <w:rsid w:val="005E6E7D"/>
    <w:rsid w:val="005F11DD"/>
    <w:rsid w:val="00604FC6"/>
    <w:rsid w:val="006053DD"/>
    <w:rsid w:val="00613268"/>
    <w:rsid w:val="00613D64"/>
    <w:rsid w:val="00614418"/>
    <w:rsid w:val="00614B54"/>
    <w:rsid w:val="006160E2"/>
    <w:rsid w:val="00617721"/>
    <w:rsid w:val="00623084"/>
    <w:rsid w:val="0062416F"/>
    <w:rsid w:val="0062743D"/>
    <w:rsid w:val="00636F12"/>
    <w:rsid w:val="006454DF"/>
    <w:rsid w:val="006463D5"/>
    <w:rsid w:val="00647120"/>
    <w:rsid w:val="00653CE1"/>
    <w:rsid w:val="00655A13"/>
    <w:rsid w:val="006604D5"/>
    <w:rsid w:val="006641E2"/>
    <w:rsid w:val="006742BE"/>
    <w:rsid w:val="00690ECC"/>
    <w:rsid w:val="00692A8F"/>
    <w:rsid w:val="00697371"/>
    <w:rsid w:val="006B2C88"/>
    <w:rsid w:val="006C2693"/>
    <w:rsid w:val="006C5213"/>
    <w:rsid w:val="006C5A47"/>
    <w:rsid w:val="006D14E6"/>
    <w:rsid w:val="006D2F4F"/>
    <w:rsid w:val="006E0291"/>
    <w:rsid w:val="006E7165"/>
    <w:rsid w:val="006F70DE"/>
    <w:rsid w:val="00700356"/>
    <w:rsid w:val="0070369D"/>
    <w:rsid w:val="00710745"/>
    <w:rsid w:val="007137E4"/>
    <w:rsid w:val="0071611A"/>
    <w:rsid w:val="007167DD"/>
    <w:rsid w:val="007209F1"/>
    <w:rsid w:val="00726E49"/>
    <w:rsid w:val="0073031F"/>
    <w:rsid w:val="00734B0B"/>
    <w:rsid w:val="00735D89"/>
    <w:rsid w:val="00737757"/>
    <w:rsid w:val="00747833"/>
    <w:rsid w:val="0075041D"/>
    <w:rsid w:val="0075294B"/>
    <w:rsid w:val="00755B71"/>
    <w:rsid w:val="00762A19"/>
    <w:rsid w:val="007716E3"/>
    <w:rsid w:val="00772179"/>
    <w:rsid w:val="00773D7C"/>
    <w:rsid w:val="00775313"/>
    <w:rsid w:val="007958DA"/>
    <w:rsid w:val="007A2487"/>
    <w:rsid w:val="007A3746"/>
    <w:rsid w:val="007A754C"/>
    <w:rsid w:val="007B158A"/>
    <w:rsid w:val="007B41C0"/>
    <w:rsid w:val="007B41FD"/>
    <w:rsid w:val="007B695F"/>
    <w:rsid w:val="007B6A56"/>
    <w:rsid w:val="007C0706"/>
    <w:rsid w:val="007C2613"/>
    <w:rsid w:val="007C27ED"/>
    <w:rsid w:val="007C4570"/>
    <w:rsid w:val="007C5E65"/>
    <w:rsid w:val="007D0321"/>
    <w:rsid w:val="007D2E4E"/>
    <w:rsid w:val="007D51C3"/>
    <w:rsid w:val="007D6377"/>
    <w:rsid w:val="007D7005"/>
    <w:rsid w:val="007D77ED"/>
    <w:rsid w:val="007D7CC1"/>
    <w:rsid w:val="007D7D31"/>
    <w:rsid w:val="007E1F5B"/>
    <w:rsid w:val="007F0A67"/>
    <w:rsid w:val="007F1FF3"/>
    <w:rsid w:val="007F4AE2"/>
    <w:rsid w:val="007F5E6A"/>
    <w:rsid w:val="007F7563"/>
    <w:rsid w:val="00801034"/>
    <w:rsid w:val="00801F2F"/>
    <w:rsid w:val="00807784"/>
    <w:rsid w:val="00810CEE"/>
    <w:rsid w:val="00813B33"/>
    <w:rsid w:val="00815013"/>
    <w:rsid w:val="00823762"/>
    <w:rsid w:val="00825DA4"/>
    <w:rsid w:val="00826C94"/>
    <w:rsid w:val="00832906"/>
    <w:rsid w:val="0083683F"/>
    <w:rsid w:val="00844797"/>
    <w:rsid w:val="00844E43"/>
    <w:rsid w:val="00846308"/>
    <w:rsid w:val="00847190"/>
    <w:rsid w:val="0085291F"/>
    <w:rsid w:val="008529AF"/>
    <w:rsid w:val="008547CA"/>
    <w:rsid w:val="00857EE1"/>
    <w:rsid w:val="00862922"/>
    <w:rsid w:val="0086343F"/>
    <w:rsid w:val="00865511"/>
    <w:rsid w:val="00865B9D"/>
    <w:rsid w:val="00875410"/>
    <w:rsid w:val="008758F1"/>
    <w:rsid w:val="00886DF6"/>
    <w:rsid w:val="008944DD"/>
    <w:rsid w:val="00894523"/>
    <w:rsid w:val="00897624"/>
    <w:rsid w:val="008A4599"/>
    <w:rsid w:val="008A6BD5"/>
    <w:rsid w:val="008B0141"/>
    <w:rsid w:val="008B1E8A"/>
    <w:rsid w:val="008B7972"/>
    <w:rsid w:val="008C615B"/>
    <w:rsid w:val="008C7906"/>
    <w:rsid w:val="008D1C02"/>
    <w:rsid w:val="008D4552"/>
    <w:rsid w:val="008D5173"/>
    <w:rsid w:val="008D645D"/>
    <w:rsid w:val="008E5856"/>
    <w:rsid w:val="008E67B7"/>
    <w:rsid w:val="008E67D4"/>
    <w:rsid w:val="008E7F06"/>
    <w:rsid w:val="008F660D"/>
    <w:rsid w:val="008F74FB"/>
    <w:rsid w:val="00901B64"/>
    <w:rsid w:val="00911C32"/>
    <w:rsid w:val="0091309D"/>
    <w:rsid w:val="00917626"/>
    <w:rsid w:val="0092423D"/>
    <w:rsid w:val="00924429"/>
    <w:rsid w:val="00926AE5"/>
    <w:rsid w:val="0093177E"/>
    <w:rsid w:val="0093209F"/>
    <w:rsid w:val="00935F65"/>
    <w:rsid w:val="00940873"/>
    <w:rsid w:val="00941850"/>
    <w:rsid w:val="00942453"/>
    <w:rsid w:val="00944454"/>
    <w:rsid w:val="00946A41"/>
    <w:rsid w:val="00956E90"/>
    <w:rsid w:val="0095767E"/>
    <w:rsid w:val="009623E8"/>
    <w:rsid w:val="00965311"/>
    <w:rsid w:val="00965B0E"/>
    <w:rsid w:val="00975921"/>
    <w:rsid w:val="00981826"/>
    <w:rsid w:val="0098293E"/>
    <w:rsid w:val="009913A9"/>
    <w:rsid w:val="009939DE"/>
    <w:rsid w:val="009B637E"/>
    <w:rsid w:val="009C2968"/>
    <w:rsid w:val="009C33E4"/>
    <w:rsid w:val="009C5AE4"/>
    <w:rsid w:val="009D1C4B"/>
    <w:rsid w:val="009D4C04"/>
    <w:rsid w:val="009D5308"/>
    <w:rsid w:val="009D798D"/>
    <w:rsid w:val="009D7FF7"/>
    <w:rsid w:val="009E2572"/>
    <w:rsid w:val="009E44BA"/>
    <w:rsid w:val="009E5AFA"/>
    <w:rsid w:val="009F68A1"/>
    <w:rsid w:val="00A0026F"/>
    <w:rsid w:val="00A01832"/>
    <w:rsid w:val="00A05635"/>
    <w:rsid w:val="00A1173A"/>
    <w:rsid w:val="00A24AAA"/>
    <w:rsid w:val="00A26E31"/>
    <w:rsid w:val="00A30855"/>
    <w:rsid w:val="00A32340"/>
    <w:rsid w:val="00A3387B"/>
    <w:rsid w:val="00A366BF"/>
    <w:rsid w:val="00A37548"/>
    <w:rsid w:val="00A37BAA"/>
    <w:rsid w:val="00A410F5"/>
    <w:rsid w:val="00A42492"/>
    <w:rsid w:val="00A4306F"/>
    <w:rsid w:val="00A44CA0"/>
    <w:rsid w:val="00A45A09"/>
    <w:rsid w:val="00A47FB8"/>
    <w:rsid w:val="00A579C2"/>
    <w:rsid w:val="00A728D3"/>
    <w:rsid w:val="00A72BB7"/>
    <w:rsid w:val="00A7423A"/>
    <w:rsid w:val="00A758EB"/>
    <w:rsid w:val="00A8006F"/>
    <w:rsid w:val="00A825B1"/>
    <w:rsid w:val="00A82701"/>
    <w:rsid w:val="00A84052"/>
    <w:rsid w:val="00A85B73"/>
    <w:rsid w:val="00A952FD"/>
    <w:rsid w:val="00AA3FDB"/>
    <w:rsid w:val="00AA7D93"/>
    <w:rsid w:val="00AB2417"/>
    <w:rsid w:val="00AB4B06"/>
    <w:rsid w:val="00AB6742"/>
    <w:rsid w:val="00AB77D7"/>
    <w:rsid w:val="00AC35AD"/>
    <w:rsid w:val="00AD1B97"/>
    <w:rsid w:val="00AD483B"/>
    <w:rsid w:val="00AD659C"/>
    <w:rsid w:val="00AD72FB"/>
    <w:rsid w:val="00AE7C7F"/>
    <w:rsid w:val="00AF1E20"/>
    <w:rsid w:val="00AF2635"/>
    <w:rsid w:val="00AF533D"/>
    <w:rsid w:val="00AF7E08"/>
    <w:rsid w:val="00B00980"/>
    <w:rsid w:val="00B05376"/>
    <w:rsid w:val="00B16F00"/>
    <w:rsid w:val="00B23925"/>
    <w:rsid w:val="00B243EF"/>
    <w:rsid w:val="00B279C0"/>
    <w:rsid w:val="00B30B93"/>
    <w:rsid w:val="00B31AA0"/>
    <w:rsid w:val="00B32172"/>
    <w:rsid w:val="00B362A5"/>
    <w:rsid w:val="00B363E4"/>
    <w:rsid w:val="00B37592"/>
    <w:rsid w:val="00B500B4"/>
    <w:rsid w:val="00B514FD"/>
    <w:rsid w:val="00B51686"/>
    <w:rsid w:val="00B70950"/>
    <w:rsid w:val="00B7232D"/>
    <w:rsid w:val="00B74039"/>
    <w:rsid w:val="00B76003"/>
    <w:rsid w:val="00B80A13"/>
    <w:rsid w:val="00B80A3A"/>
    <w:rsid w:val="00B84CF2"/>
    <w:rsid w:val="00B8782B"/>
    <w:rsid w:val="00B91935"/>
    <w:rsid w:val="00B953A4"/>
    <w:rsid w:val="00BA0C80"/>
    <w:rsid w:val="00BA3041"/>
    <w:rsid w:val="00BA574C"/>
    <w:rsid w:val="00BB04CC"/>
    <w:rsid w:val="00BB0EF7"/>
    <w:rsid w:val="00BB1659"/>
    <w:rsid w:val="00BB1FF9"/>
    <w:rsid w:val="00BB57BC"/>
    <w:rsid w:val="00BB6C6B"/>
    <w:rsid w:val="00BB7D46"/>
    <w:rsid w:val="00BC5981"/>
    <w:rsid w:val="00BD7BEB"/>
    <w:rsid w:val="00BE0C26"/>
    <w:rsid w:val="00BE6A09"/>
    <w:rsid w:val="00BE7C66"/>
    <w:rsid w:val="00BF20D5"/>
    <w:rsid w:val="00BF5419"/>
    <w:rsid w:val="00C056E0"/>
    <w:rsid w:val="00C06063"/>
    <w:rsid w:val="00C15B69"/>
    <w:rsid w:val="00C15F12"/>
    <w:rsid w:val="00C21A90"/>
    <w:rsid w:val="00C2345A"/>
    <w:rsid w:val="00C23B1A"/>
    <w:rsid w:val="00C27572"/>
    <w:rsid w:val="00C35065"/>
    <w:rsid w:val="00C35D80"/>
    <w:rsid w:val="00C36A48"/>
    <w:rsid w:val="00C40AD2"/>
    <w:rsid w:val="00C46EBC"/>
    <w:rsid w:val="00C511FD"/>
    <w:rsid w:val="00C5206A"/>
    <w:rsid w:val="00C53102"/>
    <w:rsid w:val="00C53B83"/>
    <w:rsid w:val="00C5622C"/>
    <w:rsid w:val="00C5639A"/>
    <w:rsid w:val="00C57291"/>
    <w:rsid w:val="00C57622"/>
    <w:rsid w:val="00C9226E"/>
    <w:rsid w:val="00C9442D"/>
    <w:rsid w:val="00C97FB4"/>
    <w:rsid w:val="00CA537B"/>
    <w:rsid w:val="00CB5E20"/>
    <w:rsid w:val="00CC3821"/>
    <w:rsid w:val="00CC3FF0"/>
    <w:rsid w:val="00CC615C"/>
    <w:rsid w:val="00CD0778"/>
    <w:rsid w:val="00CD7C3F"/>
    <w:rsid w:val="00CE4206"/>
    <w:rsid w:val="00CF28A8"/>
    <w:rsid w:val="00CF2BC2"/>
    <w:rsid w:val="00CF395A"/>
    <w:rsid w:val="00CF47B4"/>
    <w:rsid w:val="00D023F9"/>
    <w:rsid w:val="00D06323"/>
    <w:rsid w:val="00D078F1"/>
    <w:rsid w:val="00D205FD"/>
    <w:rsid w:val="00D30608"/>
    <w:rsid w:val="00D31D3D"/>
    <w:rsid w:val="00D32AC5"/>
    <w:rsid w:val="00D33535"/>
    <w:rsid w:val="00D34D5A"/>
    <w:rsid w:val="00D35D03"/>
    <w:rsid w:val="00D37629"/>
    <w:rsid w:val="00D377AE"/>
    <w:rsid w:val="00D41179"/>
    <w:rsid w:val="00D517A4"/>
    <w:rsid w:val="00D54072"/>
    <w:rsid w:val="00D57E2A"/>
    <w:rsid w:val="00D62B25"/>
    <w:rsid w:val="00D65796"/>
    <w:rsid w:val="00D65E9A"/>
    <w:rsid w:val="00D70B60"/>
    <w:rsid w:val="00D721A9"/>
    <w:rsid w:val="00D737BD"/>
    <w:rsid w:val="00D73EA6"/>
    <w:rsid w:val="00D74920"/>
    <w:rsid w:val="00D76D81"/>
    <w:rsid w:val="00D809AE"/>
    <w:rsid w:val="00D87460"/>
    <w:rsid w:val="00D9049B"/>
    <w:rsid w:val="00D9055B"/>
    <w:rsid w:val="00D973E7"/>
    <w:rsid w:val="00DA2D30"/>
    <w:rsid w:val="00DA5352"/>
    <w:rsid w:val="00DB29D1"/>
    <w:rsid w:val="00DB30F0"/>
    <w:rsid w:val="00DB6DDE"/>
    <w:rsid w:val="00DC00A2"/>
    <w:rsid w:val="00DC40A8"/>
    <w:rsid w:val="00DC584C"/>
    <w:rsid w:val="00DC5B12"/>
    <w:rsid w:val="00DC735C"/>
    <w:rsid w:val="00DC7987"/>
    <w:rsid w:val="00DC7D11"/>
    <w:rsid w:val="00DD2BD1"/>
    <w:rsid w:val="00DF669C"/>
    <w:rsid w:val="00DF7EE6"/>
    <w:rsid w:val="00E10263"/>
    <w:rsid w:val="00E16D0E"/>
    <w:rsid w:val="00E16EDB"/>
    <w:rsid w:val="00E20006"/>
    <w:rsid w:val="00E26687"/>
    <w:rsid w:val="00E33250"/>
    <w:rsid w:val="00E34E42"/>
    <w:rsid w:val="00E41B06"/>
    <w:rsid w:val="00E421BA"/>
    <w:rsid w:val="00E46251"/>
    <w:rsid w:val="00E47190"/>
    <w:rsid w:val="00E47869"/>
    <w:rsid w:val="00E55928"/>
    <w:rsid w:val="00E55986"/>
    <w:rsid w:val="00E633EE"/>
    <w:rsid w:val="00E65AAA"/>
    <w:rsid w:val="00E6758F"/>
    <w:rsid w:val="00E675BC"/>
    <w:rsid w:val="00E67717"/>
    <w:rsid w:val="00E72915"/>
    <w:rsid w:val="00E732C5"/>
    <w:rsid w:val="00E73572"/>
    <w:rsid w:val="00E84ECE"/>
    <w:rsid w:val="00E861C8"/>
    <w:rsid w:val="00E871DC"/>
    <w:rsid w:val="00EB1DD2"/>
    <w:rsid w:val="00EB6EC4"/>
    <w:rsid w:val="00EC2764"/>
    <w:rsid w:val="00EC461E"/>
    <w:rsid w:val="00EC52FA"/>
    <w:rsid w:val="00EC5E53"/>
    <w:rsid w:val="00EC79ED"/>
    <w:rsid w:val="00ED0CBD"/>
    <w:rsid w:val="00ED2695"/>
    <w:rsid w:val="00ED366D"/>
    <w:rsid w:val="00ED453A"/>
    <w:rsid w:val="00ED6CB4"/>
    <w:rsid w:val="00EE151E"/>
    <w:rsid w:val="00EE41C7"/>
    <w:rsid w:val="00EF4224"/>
    <w:rsid w:val="00EF770D"/>
    <w:rsid w:val="00F042D5"/>
    <w:rsid w:val="00F0563A"/>
    <w:rsid w:val="00F117DA"/>
    <w:rsid w:val="00F1439D"/>
    <w:rsid w:val="00F146BA"/>
    <w:rsid w:val="00F2251D"/>
    <w:rsid w:val="00F24C7A"/>
    <w:rsid w:val="00F27316"/>
    <w:rsid w:val="00F27FB1"/>
    <w:rsid w:val="00F3124F"/>
    <w:rsid w:val="00F3256E"/>
    <w:rsid w:val="00F419A4"/>
    <w:rsid w:val="00F41C1C"/>
    <w:rsid w:val="00F511AB"/>
    <w:rsid w:val="00F52AE1"/>
    <w:rsid w:val="00F54B5E"/>
    <w:rsid w:val="00F5696B"/>
    <w:rsid w:val="00F63795"/>
    <w:rsid w:val="00F65048"/>
    <w:rsid w:val="00F749E3"/>
    <w:rsid w:val="00F809FB"/>
    <w:rsid w:val="00F82A5F"/>
    <w:rsid w:val="00F83BF4"/>
    <w:rsid w:val="00F85770"/>
    <w:rsid w:val="00F87254"/>
    <w:rsid w:val="00F87D21"/>
    <w:rsid w:val="00F93286"/>
    <w:rsid w:val="00F94C1C"/>
    <w:rsid w:val="00F964E1"/>
    <w:rsid w:val="00FA179A"/>
    <w:rsid w:val="00FA7E76"/>
    <w:rsid w:val="00FB118D"/>
    <w:rsid w:val="00FB4C25"/>
    <w:rsid w:val="00FC3655"/>
    <w:rsid w:val="00FD15CB"/>
    <w:rsid w:val="00FD194C"/>
    <w:rsid w:val="00FD48EE"/>
    <w:rsid w:val="00FD5180"/>
    <w:rsid w:val="00FD56D1"/>
    <w:rsid w:val="00FF515B"/>
    <w:rsid w:val="00FF7C60"/>
    <w:rsid w:val="00FF7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7B9C1"/>
  <w15:docId w15:val="{C05C19DA-647A-45FF-B243-3D36FA36A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CC0"/>
  </w:style>
  <w:style w:type="paragraph" w:styleId="1">
    <w:name w:val="heading 1"/>
    <w:basedOn w:val="a"/>
    <w:next w:val="a"/>
    <w:link w:val="10"/>
    <w:uiPriority w:val="9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uiPriority w:val="9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Cs w:val="20"/>
      <w:lang w:eastAsia="ru-RU"/>
    </w:rPr>
  </w:style>
  <w:style w:type="paragraph" w:styleId="4">
    <w:name w:val="heading 4"/>
    <w:basedOn w:val="a"/>
    <w:next w:val="a"/>
    <w:link w:val="40"/>
    <w:uiPriority w:val="9"/>
    <w:qFormat/>
    <w:rsid w:val="00510612"/>
    <w:pPr>
      <w:keepNext/>
      <w:spacing w:before="240" w:after="60" w:line="240" w:lineRule="auto"/>
      <w:outlineLvl w:val="3"/>
    </w:pPr>
    <w:rPr>
      <w:rFonts w:eastAsia="Times New Roman" w:cs="Times New Roman"/>
      <w:b/>
      <w:bCs/>
      <w:szCs w:val="28"/>
      <w:lang w:eastAsia="ru-RU"/>
    </w:rPr>
  </w:style>
  <w:style w:type="paragraph" w:styleId="5">
    <w:name w:val="heading 5"/>
    <w:basedOn w:val="a"/>
    <w:next w:val="a"/>
    <w:link w:val="50"/>
    <w:uiPriority w:val="9"/>
    <w:qFormat/>
    <w:rsid w:val="00510612"/>
    <w:pPr>
      <w:spacing w:before="240" w:after="60" w:line="240" w:lineRule="auto"/>
      <w:outlineLvl w:val="4"/>
    </w:pPr>
    <w:rPr>
      <w:rFonts w:eastAsia="Times New Roman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5"/>
    </w:pPr>
    <w:rPr>
      <w:rFonts w:ascii="Aptos" w:eastAsia="Times New Roman" w:hAnsi="Aptos" w:cs="Times New Roman"/>
      <w:i/>
      <w:iCs/>
      <w:color w:val="595959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6"/>
    </w:pPr>
    <w:rPr>
      <w:rFonts w:ascii="Aptos" w:eastAsia="Times New Roman" w:hAnsi="Aptos" w:cs="Times New Roman"/>
      <w:color w:val="595959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7"/>
    </w:pPr>
    <w:rPr>
      <w:rFonts w:ascii="Aptos" w:eastAsia="Times New Roman" w:hAnsi="Aptos" w:cs="Times New Roman"/>
      <w:i/>
      <w:iCs/>
      <w:color w:val="272727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2613"/>
    <w:pPr>
      <w:keepNext/>
      <w:keepLines/>
      <w:spacing w:before="40" w:after="0" w:line="360" w:lineRule="exact"/>
      <w:ind w:firstLine="851"/>
      <w:jc w:val="both"/>
      <w:outlineLvl w:val="8"/>
    </w:pPr>
    <w:rPr>
      <w:rFonts w:ascii="Aptos" w:eastAsia="Times New Roman" w:hAnsi="Aptos" w:cs="Times New Roman"/>
      <w:color w:val="272727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2"/>
    <w:semiHidden/>
    <w:unhideWhenUsed/>
    <w:rsid w:val="00510612"/>
  </w:style>
  <w:style w:type="paragraph" w:styleId="a3">
    <w:name w:val="header"/>
    <w:basedOn w:val="a"/>
    <w:link w:val="12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510612"/>
  </w:style>
  <w:style w:type="paragraph" w:styleId="a5">
    <w:name w:val="footer"/>
    <w:basedOn w:val="a"/>
    <w:link w:val="a6"/>
    <w:rsid w:val="00510612"/>
    <w:pPr>
      <w:tabs>
        <w:tab w:val="center" w:pos="4153"/>
        <w:tab w:val="right" w:pos="8306"/>
      </w:tabs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510612"/>
  </w:style>
  <w:style w:type="table" w:styleId="a8">
    <w:name w:val="Table Grid"/>
    <w:basedOn w:val="a1"/>
    <w:uiPriority w:val="59"/>
    <w:rsid w:val="00510612"/>
    <w:pPr>
      <w:spacing w:after="0" w:line="240" w:lineRule="auto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semiHidden/>
    <w:rsid w:val="00510612"/>
    <w:pPr>
      <w:spacing w:after="0" w:line="24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12">
    <w:name w:val="Верхний колонтитул Знак1"/>
    <w:link w:val="a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ody Text"/>
    <w:basedOn w:val="a"/>
    <w:link w:val="aa"/>
    <w:rsid w:val="00510612"/>
    <w:pPr>
      <w:spacing w:after="0" w:line="240" w:lineRule="auto"/>
    </w:pPr>
    <w:rPr>
      <w:rFonts w:eastAsia="Times New Roman" w:cs="Times New Roman"/>
      <w:szCs w:val="24"/>
      <w:lang w:eastAsia="ru-RU"/>
    </w:rPr>
  </w:style>
  <w:style w:type="character" w:customStyle="1" w:styleId="aa">
    <w:name w:val="Основной текст Знак"/>
    <w:basedOn w:val="a0"/>
    <w:link w:val="a9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"/>
    <w:link w:val="22"/>
    <w:rsid w:val="00510612"/>
    <w:pPr>
      <w:spacing w:after="120" w:line="480" w:lineRule="auto"/>
    </w:pPr>
    <w:rPr>
      <w:rFonts w:eastAsia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"/>
    <w:link w:val="24"/>
    <w:rsid w:val="00510612"/>
    <w:pPr>
      <w:spacing w:after="120" w:line="48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"/>
    <w:link w:val="32"/>
    <w:rsid w:val="00510612"/>
    <w:pPr>
      <w:spacing w:after="120" w:line="240" w:lineRule="auto"/>
      <w:ind w:left="283"/>
    </w:pPr>
    <w:rPr>
      <w:rFonts w:eastAsia="Times New Roman" w:cs="Times New Roman"/>
      <w:sz w:val="16"/>
      <w:szCs w:val="16"/>
      <w:lang w:eastAsia="ru-RU"/>
    </w:rPr>
  </w:style>
  <w:style w:type="character" w:customStyle="1" w:styleId="32">
    <w:name w:val="Основной текст с отступом 3 Знак"/>
    <w:basedOn w:val="a0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b">
    <w:name w:val="Body Text Indent"/>
    <w:basedOn w:val="a"/>
    <w:link w:val="ac"/>
    <w:rsid w:val="00510612"/>
    <w:pPr>
      <w:spacing w:after="120" w:line="240" w:lineRule="auto"/>
      <w:ind w:left="283"/>
    </w:pPr>
    <w:rPr>
      <w:rFonts w:eastAsia="Times New Roman" w:cs="Times New Roman"/>
      <w:sz w:val="20"/>
      <w:szCs w:val="20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"/>
    <w:next w:val="a"/>
    <w:autoRedefine/>
    <w:semiHidden/>
    <w:rsid w:val="00510612"/>
    <w:pPr>
      <w:spacing w:after="0" w:line="240" w:lineRule="auto"/>
      <w:ind w:left="200"/>
    </w:pPr>
    <w:rPr>
      <w:rFonts w:eastAsia="Times New Roman" w:cs="Times New Roman"/>
      <w:sz w:val="20"/>
      <w:szCs w:val="20"/>
      <w:lang w:eastAsia="ru-RU"/>
    </w:rPr>
  </w:style>
  <w:style w:type="paragraph" w:styleId="ad">
    <w:name w:val="Balloon Text"/>
    <w:basedOn w:val="a"/>
    <w:link w:val="ae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ae">
    <w:name w:val="Текст выноски Знак"/>
    <w:basedOn w:val="a0"/>
    <w:link w:val="ad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0"/>
    <w:rsid w:val="00510612"/>
  </w:style>
  <w:style w:type="paragraph" w:styleId="af">
    <w:name w:val="caption"/>
    <w:basedOn w:val="a"/>
    <w:next w:val="a"/>
    <w:unhideWhenUsed/>
    <w:qFormat/>
    <w:rsid w:val="0033371F"/>
    <w:pPr>
      <w:spacing w:line="240" w:lineRule="auto"/>
    </w:pPr>
    <w:rPr>
      <w:rFonts w:eastAsia="Times New Roman" w:cs="Times New Roman"/>
      <w:i/>
      <w:iCs/>
      <w:color w:val="1F497D" w:themeColor="text2"/>
      <w:sz w:val="18"/>
      <w:szCs w:val="18"/>
      <w:lang w:eastAsia="ru-RU"/>
    </w:rPr>
  </w:style>
  <w:style w:type="paragraph" w:styleId="af0">
    <w:name w:val="Normal (Web)"/>
    <w:basedOn w:val="a"/>
    <w:uiPriority w:val="99"/>
    <w:unhideWhenUsed/>
    <w:rsid w:val="0003563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f1">
    <w:name w:val="List Paragraph"/>
    <w:basedOn w:val="a"/>
    <w:uiPriority w:val="34"/>
    <w:qFormat/>
    <w:rsid w:val="0003563C"/>
    <w:pPr>
      <w:ind w:left="720"/>
      <w:contextualSpacing/>
    </w:pPr>
    <w:rPr>
      <w:rFonts w:eastAsiaTheme="minorEastAsia"/>
      <w:lang w:eastAsia="ru-RU"/>
    </w:rPr>
  </w:style>
  <w:style w:type="paragraph" w:styleId="af2">
    <w:name w:val="Title"/>
    <w:aliases w:val=" Знак11"/>
    <w:basedOn w:val="a"/>
    <w:link w:val="14"/>
    <w:uiPriority w:val="10"/>
    <w:qFormat/>
    <w:rsid w:val="0003563C"/>
    <w:pPr>
      <w:spacing w:after="0" w:line="240" w:lineRule="auto"/>
      <w:jc w:val="center"/>
    </w:pPr>
    <w:rPr>
      <w:rFonts w:eastAsia="Times New Roman" w:cs="Times New Roman"/>
      <w:b/>
      <w:szCs w:val="24"/>
      <w:lang w:eastAsia="ru-RU"/>
    </w:rPr>
  </w:style>
  <w:style w:type="character" w:customStyle="1" w:styleId="af3">
    <w:name w:val="Название Знак"/>
    <w:aliases w:val=" Знак11 Знак"/>
    <w:basedOn w:val="a0"/>
    <w:rsid w:val="00035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4">
    <w:name w:val="Заголовок Знак1"/>
    <w:aliases w:val=" Знак11 Знак1"/>
    <w:link w:val="af2"/>
    <w:uiPriority w:val="10"/>
    <w:rsid w:val="0003563C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character" w:styleId="af4">
    <w:name w:val="Hyperlink"/>
    <w:basedOn w:val="a0"/>
    <w:uiPriority w:val="99"/>
    <w:unhideWhenUsed/>
    <w:rsid w:val="0003563C"/>
    <w:rPr>
      <w:color w:val="0000FF"/>
      <w:u w:val="single"/>
    </w:rPr>
  </w:style>
  <w:style w:type="character" w:styleId="af5">
    <w:name w:val="Strong"/>
    <w:basedOn w:val="a0"/>
    <w:uiPriority w:val="22"/>
    <w:qFormat/>
    <w:rsid w:val="0003563C"/>
    <w:rPr>
      <w:b/>
      <w:bCs/>
    </w:rPr>
  </w:style>
  <w:style w:type="character" w:customStyle="1" w:styleId="af6">
    <w:name w:val="Заголовок Знак"/>
    <w:uiPriority w:val="10"/>
    <w:rsid w:val="0003563C"/>
    <w:rPr>
      <w:b/>
      <w:sz w:val="28"/>
      <w:szCs w:val="24"/>
    </w:rPr>
  </w:style>
  <w:style w:type="table" w:customStyle="1" w:styleId="15">
    <w:name w:val="Сетка таблицы1"/>
    <w:basedOn w:val="a1"/>
    <w:next w:val="a8"/>
    <w:uiPriority w:val="59"/>
    <w:rsid w:val="00CF47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775313"/>
    <w:pPr>
      <w:spacing w:after="0" w:line="240" w:lineRule="auto"/>
    </w:pPr>
  </w:style>
  <w:style w:type="character" w:customStyle="1" w:styleId="color-fg-default">
    <w:name w:val="color-fg-default"/>
    <w:basedOn w:val="a0"/>
    <w:rsid w:val="00875410"/>
  </w:style>
  <w:style w:type="character" w:customStyle="1" w:styleId="d-inline-flex">
    <w:name w:val="d-inline-flex"/>
    <w:basedOn w:val="a0"/>
    <w:rsid w:val="00875410"/>
  </w:style>
  <w:style w:type="paragraph" w:customStyle="1" w:styleId="listitem">
    <w:name w:val="list__item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eastAsia="Times New Roman" w:cs="Times New Roman"/>
      <w:sz w:val="24"/>
      <w:szCs w:val="24"/>
      <w:lang w:eastAsia="ru-RU"/>
    </w:rPr>
  </w:style>
  <w:style w:type="paragraph" w:customStyle="1" w:styleId="im-mess">
    <w:name w:val="im-mess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eastAsia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297E7E"/>
    <w:pPr>
      <w:spacing w:before="100" w:beforeAutospacing="1" w:after="100" w:afterAutospacing="1" w:line="240" w:lineRule="auto"/>
      <w:ind w:firstLine="709"/>
      <w:contextualSpacing/>
      <w:jc w:val="both"/>
    </w:pPr>
    <w:rPr>
      <w:rFonts w:eastAsia="Times New Roman" w:cs="Times New Roman"/>
      <w:sz w:val="24"/>
      <w:szCs w:val="24"/>
      <w:lang w:eastAsia="ru-RU"/>
    </w:rPr>
  </w:style>
  <w:style w:type="character" w:styleId="af8">
    <w:name w:val="Emphasis"/>
    <w:basedOn w:val="a0"/>
    <w:uiPriority w:val="20"/>
    <w:qFormat/>
    <w:rsid w:val="00A4306F"/>
    <w:rPr>
      <w:i/>
      <w:iCs/>
    </w:rPr>
  </w:style>
  <w:style w:type="character" w:customStyle="1" w:styleId="60">
    <w:name w:val="Заголовок 6 Знак"/>
    <w:basedOn w:val="a0"/>
    <w:link w:val="6"/>
    <w:uiPriority w:val="9"/>
    <w:semiHidden/>
    <w:rsid w:val="007C2613"/>
    <w:rPr>
      <w:rFonts w:ascii="Aptos" w:eastAsia="Times New Roman" w:hAnsi="Aptos" w:cs="Times New Roman"/>
      <w:i/>
      <w:iCs/>
      <w:color w:val="595959"/>
      <w:sz w:val="28"/>
      <w:szCs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C2613"/>
    <w:rPr>
      <w:rFonts w:ascii="Aptos" w:eastAsia="Times New Roman" w:hAnsi="Aptos" w:cs="Times New Roman"/>
      <w:color w:val="595959"/>
      <w:sz w:val="28"/>
      <w:szCs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C2613"/>
    <w:rPr>
      <w:rFonts w:ascii="Aptos" w:eastAsia="Times New Roman" w:hAnsi="Aptos" w:cs="Times New Roman"/>
      <w:i/>
      <w:iCs/>
      <w:color w:val="272727"/>
      <w:sz w:val="28"/>
      <w:szCs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C2613"/>
    <w:rPr>
      <w:rFonts w:ascii="Aptos" w:eastAsia="Times New Roman" w:hAnsi="Aptos" w:cs="Times New Roman"/>
      <w:color w:val="272727"/>
      <w:sz w:val="28"/>
      <w:szCs w:val="28"/>
    </w:rPr>
  </w:style>
  <w:style w:type="numbering" w:customStyle="1" w:styleId="26">
    <w:name w:val="Нет списка2"/>
    <w:next w:val="a2"/>
    <w:uiPriority w:val="99"/>
    <w:semiHidden/>
    <w:unhideWhenUsed/>
    <w:rsid w:val="007C2613"/>
  </w:style>
  <w:style w:type="numbering" w:customStyle="1" w:styleId="110">
    <w:name w:val="Нет списка11"/>
    <w:next w:val="a2"/>
    <w:semiHidden/>
    <w:unhideWhenUsed/>
    <w:rsid w:val="007C2613"/>
  </w:style>
  <w:style w:type="table" w:customStyle="1" w:styleId="27">
    <w:name w:val="Сетка таблицы2"/>
    <w:basedOn w:val="a1"/>
    <w:next w:val="a8"/>
    <w:uiPriority w:val="59"/>
    <w:rsid w:val="007C2613"/>
    <w:pPr>
      <w:spacing w:after="0" w:line="240" w:lineRule="auto"/>
      <w:ind w:firstLine="851"/>
      <w:jc w:val="both"/>
    </w:pPr>
    <w:rPr>
      <w:rFonts w:eastAsia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">
    <w:name w:val="Сетка таблицы11"/>
    <w:basedOn w:val="a1"/>
    <w:next w:val="a8"/>
    <w:uiPriority w:val="59"/>
    <w:rsid w:val="007C2613"/>
    <w:pPr>
      <w:spacing w:after="0" w:line="240" w:lineRule="auto"/>
      <w:ind w:firstLine="851"/>
      <w:jc w:val="both"/>
    </w:pPr>
    <w:rPr>
      <w:rFonts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7C2613"/>
    <w:pPr>
      <w:keepNext/>
      <w:keepLines/>
      <w:spacing w:before="40" w:after="0"/>
      <w:ind w:left="851"/>
      <w:outlineLvl w:val="5"/>
    </w:pPr>
    <w:rPr>
      <w:rFonts w:ascii="Aptos" w:eastAsia="Times New Roman" w:hAnsi="Aptos" w:cs="Times New Roman"/>
      <w:i/>
      <w:iCs/>
      <w:color w:val="595959"/>
      <w:szCs w:val="28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7C2613"/>
    <w:pPr>
      <w:keepNext/>
      <w:keepLines/>
      <w:spacing w:before="40" w:after="0"/>
      <w:ind w:left="851"/>
      <w:outlineLvl w:val="6"/>
    </w:pPr>
    <w:rPr>
      <w:rFonts w:ascii="Aptos" w:eastAsia="Times New Roman" w:hAnsi="Aptos" w:cs="Times New Roman"/>
      <w:color w:val="595959"/>
      <w:szCs w:val="28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7C2613"/>
    <w:pPr>
      <w:keepNext/>
      <w:keepLines/>
      <w:spacing w:after="0"/>
      <w:ind w:left="851"/>
      <w:outlineLvl w:val="7"/>
    </w:pPr>
    <w:rPr>
      <w:rFonts w:ascii="Aptos" w:eastAsia="Times New Roman" w:hAnsi="Aptos" w:cs="Times New Roman"/>
      <w:i/>
      <w:iCs/>
      <w:color w:val="272727"/>
      <w:szCs w:val="28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7C2613"/>
    <w:pPr>
      <w:keepNext/>
      <w:keepLines/>
      <w:spacing w:after="0"/>
      <w:ind w:left="851"/>
      <w:outlineLvl w:val="8"/>
    </w:pPr>
    <w:rPr>
      <w:rFonts w:ascii="Aptos" w:eastAsia="Times New Roman" w:hAnsi="Aptos" w:cs="Times New Roman"/>
      <w:color w:val="272727"/>
      <w:szCs w:val="28"/>
    </w:rPr>
  </w:style>
  <w:style w:type="numbering" w:customStyle="1" w:styleId="210">
    <w:name w:val="Нет списка21"/>
    <w:next w:val="a2"/>
    <w:uiPriority w:val="99"/>
    <w:semiHidden/>
    <w:unhideWhenUsed/>
    <w:rsid w:val="007C2613"/>
  </w:style>
  <w:style w:type="paragraph" w:customStyle="1" w:styleId="16">
    <w:name w:val="Подзаголовок1"/>
    <w:basedOn w:val="a"/>
    <w:next w:val="a"/>
    <w:uiPriority w:val="11"/>
    <w:qFormat/>
    <w:rsid w:val="007C2613"/>
    <w:pPr>
      <w:numPr>
        <w:ilvl w:val="1"/>
      </w:numPr>
      <w:spacing w:after="160"/>
      <w:ind w:left="851" w:firstLine="851"/>
    </w:pPr>
    <w:rPr>
      <w:rFonts w:ascii="Aptos" w:eastAsia="Times New Roman" w:hAnsi="Aptos" w:cs="Times New Roman"/>
      <w:color w:val="595959"/>
      <w:spacing w:val="15"/>
      <w:szCs w:val="28"/>
    </w:rPr>
  </w:style>
  <w:style w:type="character" w:customStyle="1" w:styleId="af9">
    <w:name w:val="Подзаголовок Знак"/>
    <w:basedOn w:val="a0"/>
    <w:link w:val="afa"/>
    <w:uiPriority w:val="11"/>
    <w:rsid w:val="007C2613"/>
    <w:rPr>
      <w:rFonts w:ascii="Aptos" w:eastAsia="Times New Roman" w:hAnsi="Aptos"/>
      <w:color w:val="595959"/>
      <w:spacing w:val="15"/>
    </w:rPr>
  </w:style>
  <w:style w:type="paragraph" w:customStyle="1" w:styleId="211">
    <w:name w:val="Цитата 21"/>
    <w:basedOn w:val="a"/>
    <w:next w:val="a"/>
    <w:uiPriority w:val="29"/>
    <w:qFormat/>
    <w:rsid w:val="007C2613"/>
    <w:pPr>
      <w:spacing w:before="160" w:after="160"/>
      <w:ind w:left="851"/>
      <w:jc w:val="center"/>
    </w:pPr>
    <w:rPr>
      <w:rFonts w:cs="Times New Roman"/>
      <w:i/>
      <w:iCs/>
      <w:color w:val="404040"/>
      <w:szCs w:val="28"/>
    </w:rPr>
  </w:style>
  <w:style w:type="character" w:customStyle="1" w:styleId="28">
    <w:name w:val="Цитата 2 Знак"/>
    <w:basedOn w:val="a0"/>
    <w:link w:val="29"/>
    <w:uiPriority w:val="29"/>
    <w:rsid w:val="007C2613"/>
    <w:rPr>
      <w:i/>
      <w:iCs/>
      <w:color w:val="404040"/>
    </w:rPr>
  </w:style>
  <w:style w:type="character" w:customStyle="1" w:styleId="17">
    <w:name w:val="Сильное выделение1"/>
    <w:basedOn w:val="a0"/>
    <w:uiPriority w:val="21"/>
    <w:qFormat/>
    <w:rsid w:val="007C2613"/>
    <w:rPr>
      <w:i/>
      <w:iCs/>
      <w:color w:val="0F4761"/>
    </w:rPr>
  </w:style>
  <w:style w:type="paragraph" w:customStyle="1" w:styleId="18">
    <w:name w:val="Выделенная цитата1"/>
    <w:basedOn w:val="a"/>
    <w:next w:val="a"/>
    <w:uiPriority w:val="30"/>
    <w:qFormat/>
    <w:rsid w:val="007C2613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cs="Times New Roman"/>
      <w:i/>
      <w:iCs/>
      <w:color w:val="0F4761"/>
      <w:szCs w:val="28"/>
    </w:rPr>
  </w:style>
  <w:style w:type="character" w:customStyle="1" w:styleId="afb">
    <w:name w:val="Выделенная цитата Знак"/>
    <w:basedOn w:val="a0"/>
    <w:link w:val="afc"/>
    <w:uiPriority w:val="30"/>
    <w:rsid w:val="007C2613"/>
    <w:rPr>
      <w:i/>
      <w:iCs/>
      <w:color w:val="0F4761"/>
    </w:rPr>
  </w:style>
  <w:style w:type="character" w:customStyle="1" w:styleId="19">
    <w:name w:val="Сильная ссылка1"/>
    <w:basedOn w:val="a0"/>
    <w:uiPriority w:val="32"/>
    <w:qFormat/>
    <w:rsid w:val="007C2613"/>
    <w:rPr>
      <w:b/>
      <w:bCs/>
      <w:smallCaps/>
      <w:color w:val="0F4761"/>
      <w:spacing w:val="5"/>
    </w:rPr>
  </w:style>
  <w:style w:type="table" w:customStyle="1" w:styleId="212">
    <w:name w:val="Сетка таблицы21"/>
    <w:basedOn w:val="a1"/>
    <w:next w:val="a8"/>
    <w:uiPriority w:val="39"/>
    <w:rsid w:val="007C2613"/>
    <w:pPr>
      <w:spacing w:after="0" w:line="240" w:lineRule="auto"/>
      <w:ind w:left="851" w:hanging="851"/>
      <w:jc w:val="both"/>
    </w:pPr>
    <w:rPr>
      <w:rFonts w:cs="Times New Roman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610">
    <w:name w:val="Заголовок 6 Знак1"/>
    <w:basedOn w:val="a0"/>
    <w:uiPriority w:val="9"/>
    <w:semiHidden/>
    <w:rsid w:val="007C261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7C2613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7C2613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7C261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a">
    <w:name w:val="Subtitle"/>
    <w:basedOn w:val="a"/>
    <w:next w:val="a"/>
    <w:link w:val="af9"/>
    <w:uiPriority w:val="11"/>
    <w:qFormat/>
    <w:rsid w:val="007C2613"/>
    <w:pPr>
      <w:numPr>
        <w:ilvl w:val="1"/>
      </w:numPr>
      <w:spacing w:after="160" w:line="360" w:lineRule="exact"/>
      <w:ind w:firstLine="851"/>
      <w:jc w:val="both"/>
    </w:pPr>
    <w:rPr>
      <w:rFonts w:ascii="Aptos" w:eastAsia="Times New Roman" w:hAnsi="Aptos"/>
      <w:color w:val="595959"/>
      <w:spacing w:val="15"/>
    </w:rPr>
  </w:style>
  <w:style w:type="character" w:customStyle="1" w:styleId="1a">
    <w:name w:val="Подзаголовок Знак1"/>
    <w:basedOn w:val="a0"/>
    <w:uiPriority w:val="11"/>
    <w:rsid w:val="007C2613"/>
    <w:rPr>
      <w:rFonts w:eastAsiaTheme="minorEastAsia"/>
      <w:color w:val="5A5A5A" w:themeColor="text1" w:themeTint="A5"/>
      <w:spacing w:val="15"/>
    </w:rPr>
  </w:style>
  <w:style w:type="paragraph" w:styleId="29">
    <w:name w:val="Quote"/>
    <w:basedOn w:val="a"/>
    <w:next w:val="a"/>
    <w:link w:val="28"/>
    <w:uiPriority w:val="29"/>
    <w:qFormat/>
    <w:rsid w:val="007C2613"/>
    <w:pPr>
      <w:spacing w:before="200" w:after="160" w:line="360" w:lineRule="exact"/>
      <w:ind w:left="864" w:right="864" w:firstLine="851"/>
      <w:jc w:val="center"/>
    </w:pPr>
    <w:rPr>
      <w:i/>
      <w:iCs/>
      <w:color w:val="404040"/>
    </w:rPr>
  </w:style>
  <w:style w:type="character" w:customStyle="1" w:styleId="213">
    <w:name w:val="Цитата 2 Знак1"/>
    <w:basedOn w:val="a0"/>
    <w:uiPriority w:val="29"/>
    <w:rsid w:val="007C2613"/>
    <w:rPr>
      <w:i/>
      <w:iCs/>
      <w:color w:val="404040" w:themeColor="text1" w:themeTint="BF"/>
    </w:rPr>
  </w:style>
  <w:style w:type="character" w:styleId="afd">
    <w:name w:val="Intense Emphasis"/>
    <w:basedOn w:val="a0"/>
    <w:uiPriority w:val="21"/>
    <w:qFormat/>
    <w:rsid w:val="007C2613"/>
    <w:rPr>
      <w:i/>
      <w:iCs/>
      <w:color w:val="4F81BD" w:themeColor="accent1"/>
    </w:rPr>
  </w:style>
  <w:style w:type="paragraph" w:styleId="afc">
    <w:name w:val="Intense Quote"/>
    <w:basedOn w:val="a"/>
    <w:next w:val="a"/>
    <w:link w:val="afb"/>
    <w:uiPriority w:val="30"/>
    <w:qFormat/>
    <w:rsid w:val="007C2613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360" w:lineRule="exact"/>
      <w:ind w:left="864" w:right="864" w:firstLine="851"/>
      <w:jc w:val="center"/>
    </w:pPr>
    <w:rPr>
      <w:i/>
      <w:iCs/>
      <w:color w:val="0F4761"/>
    </w:rPr>
  </w:style>
  <w:style w:type="character" w:customStyle="1" w:styleId="1b">
    <w:name w:val="Выделенная цитата Знак1"/>
    <w:basedOn w:val="a0"/>
    <w:uiPriority w:val="30"/>
    <w:rsid w:val="007C2613"/>
    <w:rPr>
      <w:i/>
      <w:iCs/>
      <w:color w:val="4F81BD" w:themeColor="accent1"/>
    </w:rPr>
  </w:style>
  <w:style w:type="character" w:styleId="afe">
    <w:name w:val="Intense Reference"/>
    <w:basedOn w:val="a0"/>
    <w:uiPriority w:val="32"/>
    <w:qFormat/>
    <w:rsid w:val="007C2613"/>
    <w:rPr>
      <w:b/>
      <w:bCs/>
      <w:smallCaps/>
      <w:color w:val="4F81BD" w:themeColor="accent1"/>
      <w:spacing w:val="5"/>
    </w:rPr>
  </w:style>
  <w:style w:type="character" w:styleId="aff">
    <w:name w:val="Unresolved Mention"/>
    <w:basedOn w:val="a0"/>
    <w:uiPriority w:val="99"/>
    <w:semiHidden/>
    <w:unhideWhenUsed/>
    <w:rsid w:val="007C2613"/>
    <w:rPr>
      <w:color w:val="605E5C"/>
      <w:shd w:val="clear" w:color="auto" w:fill="E1DFDD"/>
    </w:rPr>
  </w:style>
  <w:style w:type="character" w:styleId="aff0">
    <w:name w:val="FollowedHyperlink"/>
    <w:basedOn w:val="a0"/>
    <w:uiPriority w:val="99"/>
    <w:semiHidden/>
    <w:unhideWhenUsed/>
    <w:rsid w:val="007C261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2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9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9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4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4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4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3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8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47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4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6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63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9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7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12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0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5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2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6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7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header" Target="head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yperlink" Target="https://developer.mozilla.org/ru/docs/Web/JavaScript/Guide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yperlink" Target="https://developer.mozilla.org/ru/docs/Web/CSS/Reference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hyperlink" Target="https://skillbox.ru/media/code/vyerstka-sayta-instruktsiya-dlya-novichkov/" TargetMode="External"/><Relationship Id="rId43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hyperlink" Target="https://getbootstrap.com/docs/5.0/getting-started/introduction/" TargetMode="External"/><Relationship Id="rId20" Type="http://schemas.openxmlformats.org/officeDocument/2006/relationships/image" Target="media/image13.png"/><Relationship Id="rId41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erminator\Documents\&#1053;&#1072;&#1089;&#1090;&#1088;&#1072;&#1080;&#1074;&#1072;&#1077;&#1084;&#1099;&#1077;%20&#1096;&#1072;&#1073;&#1083;&#1086;&#1085;&#1099;%20Office\&#1088;&#1072;&#1084;&#1082;&#1072;.do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7728A7-F94E-411E-A016-87BDBC718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рамка.dotm</Template>
  <TotalTime>561</TotalTime>
  <Pages>25</Pages>
  <Words>5698</Words>
  <Characters>32483</Characters>
  <Application>Microsoft Office Word</Application>
  <DocSecurity>0</DocSecurity>
  <Lines>270</Lines>
  <Paragraphs>76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Terminator</dc:creator>
  <cp:lastModifiedBy>Sora Oomori</cp:lastModifiedBy>
  <cp:revision>33</cp:revision>
  <cp:lastPrinted>2025-09-14T18:15:00Z</cp:lastPrinted>
  <dcterms:created xsi:type="dcterms:W3CDTF">2026-05-31T13:39:00Z</dcterms:created>
  <dcterms:modified xsi:type="dcterms:W3CDTF">2026-06-05T11:26:00Z</dcterms:modified>
</cp:coreProperties>
</file>