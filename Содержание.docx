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853349" w14:textId="77777777" w:rsidR="00E071BF" w:rsidRDefault="00E071BF">
      <w:pPr>
        <w:rPr>
          <w:b/>
          <w:sz w:val="28"/>
          <w:szCs w:val="24"/>
        </w:rPr>
        <w:sectPr w:rsidR="00E071BF" w:rsidSect="00153DA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 w:code="9"/>
          <w:pgMar w:top="992" w:right="284" w:bottom="993" w:left="1701" w:header="284" w:footer="720" w:gutter="0"/>
          <w:pgNumType w:start="4"/>
          <w:cols w:space="720"/>
          <w:titlePg/>
          <w:docGrid w:linePitch="272"/>
        </w:sectPr>
      </w:pPr>
    </w:p>
    <w:p w14:paraId="0E0D4DB1" w14:textId="77777777" w:rsidR="00153DA8" w:rsidRPr="00A47CCA" w:rsidRDefault="00153DA8" w:rsidP="00153DA8">
      <w:pPr>
        <w:shd w:val="clear" w:color="auto" w:fill="FFFFFF"/>
        <w:tabs>
          <w:tab w:val="left" w:pos="9498"/>
        </w:tabs>
        <w:autoSpaceDE w:val="0"/>
        <w:autoSpaceDN w:val="0"/>
        <w:adjustRightInd w:val="0"/>
        <w:spacing w:line="360" w:lineRule="auto"/>
        <w:ind w:left="-284" w:right="283"/>
        <w:jc w:val="center"/>
        <w:rPr>
          <w:b/>
          <w:sz w:val="28"/>
          <w:szCs w:val="24"/>
        </w:rPr>
      </w:pPr>
      <w:r w:rsidRPr="00A47CCA">
        <w:rPr>
          <w:b/>
          <w:sz w:val="28"/>
          <w:szCs w:val="24"/>
        </w:rPr>
        <w:lastRenderedPageBreak/>
        <w:t>Содержание</w:t>
      </w:r>
    </w:p>
    <w:p w14:paraId="2A931CED" w14:textId="70C30639" w:rsidR="00645F3C" w:rsidRPr="00645F3C" w:rsidRDefault="00645F3C" w:rsidP="00E71709">
      <w:pPr>
        <w:pStyle w:val="12"/>
        <w:spacing w:line="360" w:lineRule="exact"/>
        <w:rPr>
          <w:bCs/>
        </w:rPr>
      </w:pPr>
      <w:r>
        <w:rPr>
          <w:bCs/>
        </w:rPr>
        <w:t>Введение ………………………………………………………………………………..3</w:t>
      </w:r>
    </w:p>
    <w:p w14:paraId="2F6A2E6F" w14:textId="5D12291F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1 Анализ задачи</w:t>
      </w:r>
      <w:r>
        <w:rPr>
          <w:webHidden/>
        </w:rPr>
        <w:tab/>
      </w:r>
      <w:r w:rsidR="00645F3C">
        <w:rPr>
          <w:webHidden/>
        </w:rPr>
        <w:t>5</w:t>
      </w:r>
    </w:p>
    <w:p w14:paraId="17841578" w14:textId="1FC0DD9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1.1 Постановка задачи</w:t>
      </w:r>
      <w:r>
        <w:rPr>
          <w:webHidden/>
        </w:rPr>
        <w:tab/>
      </w:r>
      <w:r w:rsidR="00645F3C">
        <w:rPr>
          <w:webHidden/>
        </w:rPr>
        <w:t>5</w:t>
      </w:r>
    </w:p>
    <w:p w14:paraId="41385876" w14:textId="767FC77B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1.2 Инструменты разработки</w:t>
      </w:r>
      <w:r>
        <w:rPr>
          <w:webHidden/>
        </w:rPr>
        <w:tab/>
      </w:r>
      <w:r w:rsidR="00645F3C">
        <w:rPr>
          <w:webHidden/>
        </w:rPr>
        <w:t>7</w:t>
      </w:r>
    </w:p>
    <w:p w14:paraId="29A685BA" w14:textId="7543B837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 Проектирование задачи</w:t>
      </w:r>
      <w:r>
        <w:rPr>
          <w:webHidden/>
        </w:rPr>
        <w:tab/>
      </w:r>
      <w:r w:rsidR="00645F3C">
        <w:rPr>
          <w:webHidden/>
        </w:rPr>
        <w:t>9</w:t>
      </w:r>
    </w:p>
    <w:p w14:paraId="746508C2" w14:textId="6F709882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 Гайд по стилю</w:t>
      </w:r>
      <w:r>
        <w:rPr>
          <w:webHidden/>
        </w:rPr>
        <w:tab/>
      </w:r>
      <w:r w:rsidR="00645F3C">
        <w:rPr>
          <w:webHidden/>
        </w:rPr>
        <w:t>9</w:t>
      </w:r>
    </w:p>
    <w:p w14:paraId="630DF2A9" w14:textId="4F837804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2.1.1 Логотип</w:t>
      </w:r>
      <w:r>
        <w:rPr>
          <w:webHidden/>
        </w:rPr>
        <w:tab/>
      </w:r>
      <w:r w:rsidR="00645F3C">
        <w:rPr>
          <w:webHidden/>
        </w:rPr>
        <w:t>9</w:t>
      </w:r>
    </w:p>
    <w:p w14:paraId="292324B9" w14:textId="7414AB75" w:rsidR="00E152DD" w:rsidRDefault="00E152DD" w:rsidP="00E71709">
      <w:pPr>
        <w:pStyle w:val="12"/>
        <w:spacing w:line="360" w:lineRule="exact"/>
        <w:rPr>
          <w:webHidden/>
        </w:rPr>
      </w:pPr>
      <w:r w:rsidRPr="00645F3C">
        <w:t>2.1.2 Цветовая палитра</w:t>
      </w:r>
      <w:r>
        <w:rPr>
          <w:webHidden/>
        </w:rPr>
        <w:tab/>
      </w:r>
      <w:r w:rsidR="00645F3C">
        <w:rPr>
          <w:webHidden/>
        </w:rPr>
        <w:t>9</w:t>
      </w:r>
    </w:p>
    <w:p w14:paraId="789B0B74" w14:textId="2C8CCBEF" w:rsidR="00645F3C" w:rsidRPr="00645F3C" w:rsidRDefault="00645F3C" w:rsidP="00645F3C">
      <w:pPr>
        <w:pStyle w:val="12"/>
        <w:spacing w:line="360" w:lineRule="exact"/>
      </w:pPr>
      <w:r w:rsidRPr="00645F3C">
        <w:t>2.1.</w:t>
      </w:r>
      <w:r>
        <w:t>3</w:t>
      </w:r>
      <w:r w:rsidRPr="00645F3C">
        <w:t xml:space="preserve"> </w:t>
      </w:r>
      <w:r>
        <w:t>Шрифты</w:t>
      </w:r>
      <w:r>
        <w:rPr>
          <w:webHidden/>
        </w:rPr>
        <w:tab/>
      </w:r>
      <w:r w:rsidR="00334BE8">
        <w:rPr>
          <w:webHidden/>
        </w:rPr>
        <w:t>10</w:t>
      </w:r>
    </w:p>
    <w:p w14:paraId="44449331" w14:textId="13FF2D04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2.1.4 Схема сайта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1</w:t>
      </w:r>
    </w:p>
    <w:p w14:paraId="15CF8B4E" w14:textId="1150DF1D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2.1.5 Навигация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2</w:t>
      </w:r>
    </w:p>
    <w:p w14:paraId="561FF445" w14:textId="25B2DD11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2.1.6 Иконки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2</w:t>
      </w:r>
    </w:p>
    <w:p w14:paraId="22EAD91A" w14:textId="3EE40658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2.1.7 Кнопки и поля ввода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4</w:t>
      </w:r>
    </w:p>
    <w:p w14:paraId="282C5109" w14:textId="06B5579F" w:rsidR="006A668C" w:rsidRDefault="00E152DD" w:rsidP="006A668C">
      <w:pPr>
        <w:pStyle w:val="12"/>
        <w:spacing w:line="360" w:lineRule="exact"/>
        <w:rPr>
          <w:webHidden/>
        </w:rPr>
      </w:pPr>
      <w:r w:rsidRPr="00645F3C">
        <w:t>2.1.8 Компоненты</w:t>
      </w:r>
      <w:r>
        <w:rPr>
          <w:webHidden/>
        </w:rPr>
        <w:tab/>
      </w:r>
      <w:r w:rsidR="00645F3C">
        <w:rPr>
          <w:webHidden/>
        </w:rPr>
        <w:t>1</w:t>
      </w:r>
      <w:r w:rsidR="00334BE8">
        <w:rPr>
          <w:webHidden/>
        </w:rPr>
        <w:t>6</w:t>
      </w:r>
    </w:p>
    <w:p w14:paraId="651ABD9E" w14:textId="4DBF8FB3" w:rsidR="00645F3C" w:rsidRDefault="00645F3C" w:rsidP="00645F3C">
      <w:pPr>
        <w:pStyle w:val="12"/>
        <w:spacing w:line="360" w:lineRule="exact"/>
      </w:pPr>
      <w:r w:rsidRPr="00645F3C">
        <w:t>2.</w:t>
      </w:r>
      <w:r>
        <w:t>2</w:t>
      </w:r>
      <w:r w:rsidRPr="00645F3C">
        <w:t xml:space="preserve"> </w:t>
      </w:r>
      <w:r>
        <w:t>Тест-кейсы</w:t>
      </w:r>
      <w:r>
        <w:rPr>
          <w:webHidden/>
        </w:rPr>
        <w:tab/>
        <w:t>18</w:t>
      </w:r>
    </w:p>
    <w:p w14:paraId="1FE428E9" w14:textId="027360C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3 Реализация</w:t>
      </w:r>
      <w:r>
        <w:rPr>
          <w:webHidden/>
        </w:rPr>
        <w:tab/>
      </w:r>
      <w:r w:rsidR="00645F3C">
        <w:rPr>
          <w:webHidden/>
        </w:rPr>
        <w:t>20</w:t>
      </w:r>
    </w:p>
    <w:p w14:paraId="0F022F7D" w14:textId="3D3721D5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3.1 Р</w:t>
      </w:r>
      <w:r w:rsidR="006A668C" w:rsidRPr="00645F3C">
        <w:t>еализация с помощью</w:t>
      </w:r>
      <w:r w:rsidR="007453F6" w:rsidRPr="00645F3C">
        <w:t xml:space="preserve"> технологий</w:t>
      </w:r>
      <w:r w:rsidR="006A668C" w:rsidRPr="00645F3C">
        <w:t xml:space="preserve"> </w:t>
      </w:r>
      <w:r w:rsidR="007453F6" w:rsidRPr="00645F3C">
        <w:rPr>
          <w:lang w:val="en-US"/>
        </w:rPr>
        <w:t>FLEXBOX</w:t>
      </w:r>
      <w:r w:rsidR="007453F6" w:rsidRPr="00645F3C">
        <w:t>/</w:t>
      </w:r>
      <w:r w:rsidR="007453F6" w:rsidRPr="00645F3C">
        <w:rPr>
          <w:lang w:val="en-US"/>
        </w:rPr>
        <w:t>GRID</w:t>
      </w:r>
      <w:r w:rsidR="007453F6" w:rsidRPr="00645F3C">
        <w:t xml:space="preserve"> </w:t>
      </w:r>
      <w:r w:rsidR="007453F6" w:rsidRPr="00645F3C">
        <w:rPr>
          <w:lang w:val="en-US"/>
        </w:rPr>
        <w:t>CSS</w:t>
      </w:r>
      <w:r>
        <w:rPr>
          <w:webHidden/>
        </w:rPr>
        <w:tab/>
      </w:r>
      <w:r w:rsidR="00645F3C">
        <w:rPr>
          <w:webHidden/>
        </w:rPr>
        <w:t>20</w:t>
      </w:r>
    </w:p>
    <w:p w14:paraId="192C128D" w14:textId="18A18ACA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 xml:space="preserve">3.2 </w:t>
      </w:r>
      <w:r w:rsidR="007453F6" w:rsidRPr="00645F3C">
        <w:t>Реализация с помощью</w:t>
      </w:r>
      <w:r w:rsidRPr="00645F3C">
        <w:t xml:space="preserve"> </w:t>
      </w:r>
      <w:r w:rsidRPr="00645F3C">
        <w:rPr>
          <w:lang w:val="en-US"/>
        </w:rPr>
        <w:t>CSS</w:t>
      </w:r>
      <w:r w:rsidR="007453F6" w:rsidRPr="00645F3C">
        <w:t>-фреймворка</w:t>
      </w:r>
      <w:r>
        <w:rPr>
          <w:webHidden/>
        </w:rPr>
        <w:tab/>
      </w:r>
      <w:r w:rsidR="00645F3C">
        <w:rPr>
          <w:webHidden/>
        </w:rPr>
        <w:t>21</w:t>
      </w:r>
    </w:p>
    <w:p w14:paraId="36551022" w14:textId="730CA3CD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3.</w:t>
      </w:r>
      <w:r w:rsidR="007453F6" w:rsidRPr="00645F3C">
        <w:t>3</w:t>
      </w:r>
      <w:r w:rsidRPr="00645F3C">
        <w:t xml:space="preserve"> Спецификация файлов проекта</w:t>
      </w:r>
      <w:r>
        <w:rPr>
          <w:webHidden/>
        </w:rPr>
        <w:tab/>
      </w:r>
      <w:r w:rsidR="00645F3C">
        <w:rPr>
          <w:webHidden/>
        </w:rPr>
        <w:t>2</w:t>
      </w:r>
      <w:r w:rsidR="00334BE8">
        <w:rPr>
          <w:webHidden/>
        </w:rPr>
        <w:t>2</w:t>
      </w:r>
    </w:p>
    <w:p w14:paraId="7858AF01" w14:textId="3D9B9198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4 Тестирование</w:t>
      </w:r>
      <w:r>
        <w:rPr>
          <w:webHidden/>
        </w:rPr>
        <w:tab/>
      </w:r>
      <w:r w:rsidR="00C85838">
        <w:rPr>
          <w:webHidden/>
        </w:rPr>
        <w:t>2</w:t>
      </w:r>
      <w:r w:rsidR="00334BE8">
        <w:rPr>
          <w:webHidden/>
        </w:rPr>
        <w:t>3</w:t>
      </w:r>
    </w:p>
    <w:p w14:paraId="7D3EC494" w14:textId="2A127BDF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5 Применение</w:t>
      </w:r>
      <w:r>
        <w:rPr>
          <w:webHidden/>
        </w:rPr>
        <w:tab/>
      </w:r>
      <w:r w:rsidR="00645F3C">
        <w:rPr>
          <w:webHidden/>
        </w:rPr>
        <w:t>2</w:t>
      </w:r>
      <w:r w:rsidR="00334BE8">
        <w:rPr>
          <w:webHidden/>
        </w:rPr>
        <w:t>5</w:t>
      </w:r>
    </w:p>
    <w:p w14:paraId="6C084E7C" w14:textId="4957BB89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 xml:space="preserve">5.1 Размещение на </w:t>
      </w:r>
      <w:r w:rsidRPr="00645F3C">
        <w:rPr>
          <w:lang w:val="en-US"/>
        </w:rPr>
        <w:t>GitHub</w:t>
      </w:r>
      <w:r>
        <w:rPr>
          <w:webHidden/>
        </w:rPr>
        <w:tab/>
      </w:r>
      <w:r w:rsidR="00645F3C">
        <w:rPr>
          <w:webHidden/>
        </w:rPr>
        <w:t>2</w:t>
      </w:r>
      <w:r w:rsidR="00334BE8">
        <w:rPr>
          <w:webHidden/>
        </w:rPr>
        <w:t>5</w:t>
      </w:r>
    </w:p>
    <w:p w14:paraId="15B7DA78" w14:textId="4892F9C0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Заключение</w:t>
      </w:r>
      <w:r>
        <w:rPr>
          <w:webHidden/>
        </w:rPr>
        <w:tab/>
      </w:r>
      <w:r w:rsidR="00C85838">
        <w:rPr>
          <w:webHidden/>
        </w:rPr>
        <w:t>2</w:t>
      </w:r>
      <w:r w:rsidR="00334BE8">
        <w:rPr>
          <w:webHidden/>
        </w:rPr>
        <w:t>6</w:t>
      </w:r>
    </w:p>
    <w:p w14:paraId="4944E4F7" w14:textId="5B2DD782" w:rsidR="00E152DD" w:rsidRDefault="00E152DD" w:rsidP="00E71709">
      <w:pPr>
        <w:pStyle w:val="12"/>
        <w:spacing w:line="360" w:lineRule="exact"/>
        <w:rPr>
          <w:rFonts w:asciiTheme="minorHAnsi" w:eastAsiaTheme="minorEastAsia" w:hAnsiTheme="minorHAnsi" w:cstheme="minorBidi"/>
          <w:sz w:val="22"/>
          <w:szCs w:val="22"/>
          <w:lang w:eastAsia="ru-RU"/>
        </w:rPr>
      </w:pPr>
      <w:r w:rsidRPr="00645F3C">
        <w:t>Список использованных источников</w:t>
      </w:r>
      <w:r>
        <w:rPr>
          <w:webHidden/>
        </w:rPr>
        <w:tab/>
      </w:r>
      <w:r w:rsidR="00334BE8">
        <w:rPr>
          <w:webHidden/>
        </w:rPr>
        <w:t>27</w:t>
      </w:r>
    </w:p>
    <w:p w14:paraId="7310BA7C" w14:textId="27741707" w:rsidR="00E152DD" w:rsidRDefault="00E152DD" w:rsidP="00E71709">
      <w:pPr>
        <w:pStyle w:val="12"/>
        <w:spacing w:line="360" w:lineRule="exact"/>
      </w:pPr>
      <w:r w:rsidRPr="00645F3C">
        <w:t>Приложение А Модульная сетка</w:t>
      </w:r>
    </w:p>
    <w:p w14:paraId="0E85EBE9" w14:textId="046E4098" w:rsidR="007453F6" w:rsidRPr="00645F3C" w:rsidRDefault="007453F6" w:rsidP="007453F6">
      <w:pPr>
        <w:ind w:hanging="284"/>
        <w:rPr>
          <w:rFonts w:eastAsiaTheme="minorEastAsia"/>
          <w:sz w:val="28"/>
          <w:szCs w:val="28"/>
        </w:rPr>
      </w:pPr>
      <w:r w:rsidRPr="007453F6">
        <w:rPr>
          <w:rFonts w:eastAsiaTheme="minorEastAsia"/>
          <w:sz w:val="28"/>
          <w:szCs w:val="28"/>
        </w:rPr>
        <w:t xml:space="preserve">Приложение Б </w:t>
      </w:r>
      <w:r w:rsidR="00645F3C">
        <w:rPr>
          <w:rFonts w:eastAsiaTheme="minorEastAsia"/>
          <w:sz w:val="28"/>
          <w:szCs w:val="28"/>
        </w:rPr>
        <w:t>Тест-кейсы</w:t>
      </w:r>
    </w:p>
    <w:p w14:paraId="63CF1052" w14:textId="1DF0D9E9" w:rsidR="00316583" w:rsidRPr="007A29E4" w:rsidRDefault="00645F3C" w:rsidP="007A29E4">
      <w:pPr>
        <w:ind w:hanging="284"/>
        <w:rPr>
          <w:rFonts w:eastAsiaTheme="minorEastAsia"/>
          <w:sz w:val="28"/>
          <w:szCs w:val="28"/>
        </w:rPr>
        <w:sectPr w:rsidR="00316583" w:rsidRPr="007A29E4" w:rsidSect="00316583">
          <w:footerReference w:type="first" r:id="rId14"/>
          <w:pgSz w:w="11907" w:h="16839" w:code="9"/>
          <w:pgMar w:top="992" w:right="284" w:bottom="3402" w:left="1701" w:header="284" w:footer="454" w:gutter="0"/>
          <w:pgNumType w:start="3"/>
          <w:cols w:space="720"/>
          <w:titlePg/>
          <w:docGrid w:linePitch="272"/>
        </w:sectPr>
      </w:pPr>
      <w:r>
        <w:rPr>
          <w:rFonts w:eastAsiaTheme="minorEastAsia"/>
          <w:sz w:val="28"/>
          <w:szCs w:val="28"/>
        </w:rPr>
        <w:t>Приложение В Листинг програм</w:t>
      </w:r>
      <w:r w:rsidR="001921AF">
        <w:rPr>
          <w:rFonts w:eastAsiaTheme="minorEastAsia"/>
          <w:sz w:val="28"/>
          <w:szCs w:val="28"/>
        </w:rPr>
        <w:t>мы</w:t>
      </w:r>
    </w:p>
    <w:p w14:paraId="6B7B8934" w14:textId="77777777" w:rsidR="007453F6" w:rsidRDefault="007453F6" w:rsidP="007A29E4">
      <w:pPr>
        <w:tabs>
          <w:tab w:val="left" w:pos="9781"/>
          <w:tab w:val="left" w:pos="9922"/>
        </w:tabs>
        <w:spacing w:line="360" w:lineRule="exact"/>
        <w:ind w:right="283"/>
        <w:rPr>
          <w:sz w:val="28"/>
          <w:szCs w:val="24"/>
        </w:rPr>
      </w:pPr>
    </w:p>
    <w:sectPr w:rsidR="007453F6" w:rsidSect="007453F6">
      <w:pgSz w:w="11907" w:h="16839" w:code="9"/>
      <w:pgMar w:top="992" w:right="284" w:bottom="1985" w:left="1701" w:header="284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4A04E3" w14:textId="77777777" w:rsidR="0030238E" w:rsidRDefault="0030238E">
      <w:r>
        <w:separator/>
      </w:r>
    </w:p>
  </w:endnote>
  <w:endnote w:type="continuationSeparator" w:id="0">
    <w:p w14:paraId="1F477880" w14:textId="77777777" w:rsidR="0030238E" w:rsidRDefault="00302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A00F4" w14:textId="77777777" w:rsidR="0056439D" w:rsidRDefault="0056439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49836190" w14:textId="77777777" w:rsidR="0056439D" w:rsidRDefault="0056439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9BD76" w14:textId="77777777" w:rsidR="0056439D" w:rsidRDefault="0056439D" w:rsidP="00AD1DC6">
    <w:pPr>
      <w:pStyle w:val="a4"/>
      <w:ind w:right="360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3E20801" wp14:editId="1159CB49">
              <wp:simplePos x="0" y="0"/>
              <wp:positionH relativeFrom="column">
                <wp:posOffset>358140</wp:posOffset>
              </wp:positionH>
              <wp:positionV relativeFrom="paragraph">
                <wp:posOffset>216535</wp:posOffset>
              </wp:positionV>
              <wp:extent cx="722630" cy="155575"/>
              <wp:effectExtent l="0" t="0" r="1270" b="15875"/>
              <wp:wrapNone/>
              <wp:docPr id="58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2630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07E0D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3E20801"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26" type="#_x0000_t202" style="position:absolute;margin-left:28.2pt;margin-top:17.05pt;width:56.9pt;height:1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" filled="f" stroked="f">
              <v:textbox inset="0,0,0,0">
                <w:txbxContent>
                  <w:p w14:paraId="6907E0D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>
                      <w:rPr>
                        <w:rFonts w:ascii="ISOCPEUR" w:hAnsi="ISOCPEUR"/>
                        <w:i/>
                        <w:spacing w:val="-20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CD861FB" wp14:editId="5433A611">
              <wp:simplePos x="0" y="0"/>
              <wp:positionH relativeFrom="column">
                <wp:posOffset>6350</wp:posOffset>
              </wp:positionH>
              <wp:positionV relativeFrom="paragraph">
                <wp:posOffset>197485</wp:posOffset>
              </wp:positionV>
              <wp:extent cx="360680" cy="159385"/>
              <wp:effectExtent l="0" t="0" r="1270" b="12065"/>
              <wp:wrapNone/>
              <wp:docPr id="61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A39FC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CD861FB" id="Text Box 70" o:spid="_x0000_s1027" type="#_x0000_t202" style="position:absolute;margin-left:.5pt;margin-top:15.55pt;width:28.4pt;height:1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" filled="f" stroked="f">
              <v:textbox inset="0,0,0,0">
                <w:txbxContent>
                  <w:p w14:paraId="7D2A39FC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67808" behindDoc="0" locked="0" layoutInCell="1" allowOverlap="1" wp14:anchorId="5C76BBF5" wp14:editId="5215816A">
              <wp:simplePos x="0" y="0"/>
              <wp:positionH relativeFrom="column">
                <wp:posOffset>5917565</wp:posOffset>
              </wp:positionH>
              <wp:positionV relativeFrom="paragraph">
                <wp:posOffset>81915</wp:posOffset>
              </wp:positionV>
              <wp:extent cx="333375" cy="1403985"/>
              <wp:effectExtent l="0" t="0" r="0" b="0"/>
              <wp:wrapNone/>
              <wp:docPr id="30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375" cy="14039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BD71160" w14:textId="77777777" w:rsidR="0056439D" w:rsidRPr="004179AF" w:rsidRDefault="0056439D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Pr="009C43E6">
                            <w:rPr>
                              <w:rFonts w:ascii="ISOCPEUR" w:hAnsi="ISOCPEUR"/>
                              <w:i/>
                              <w:noProof/>
                            </w:rPr>
                            <w:t>5</w:t>
                          </w:r>
                          <w:r w:rsidRPr="004179AF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C76BBF5" id="Надпись 2" o:spid="_x0000_s1028" type="#_x0000_t202" style="position:absolute;margin-left:465.95pt;margin-top:6.45pt;width:26.25pt;height:110.55pt;z-index:2517678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" filled="f" stroked="f">
              <v:textbox style="mso-fit-shape-to-text:t">
                <w:txbxContent>
                  <w:p w14:paraId="7BD71160" w14:textId="77777777" w:rsidR="0056439D" w:rsidRPr="004179AF" w:rsidRDefault="0056439D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Pr="009C43E6">
                      <w:rPr>
                        <w:rFonts w:ascii="ISOCPEUR" w:hAnsi="ISOCPEUR"/>
                        <w:i/>
                        <w:noProof/>
                      </w:rPr>
                      <w:t>5</w:t>
                    </w:r>
                    <w:r w:rsidRPr="004179AF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E12B06D" wp14:editId="4E07152C">
              <wp:simplePos x="0" y="0"/>
              <wp:positionH relativeFrom="column">
                <wp:posOffset>5941060</wp:posOffset>
              </wp:positionH>
              <wp:positionV relativeFrom="paragraph">
                <wp:posOffset>-146685</wp:posOffset>
              </wp:positionV>
              <wp:extent cx="311150" cy="252095"/>
              <wp:effectExtent l="0" t="0" r="12700" b="14605"/>
              <wp:wrapNone/>
              <wp:docPr id="6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150" cy="2520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CEC1E" w14:textId="77777777" w:rsidR="0056439D" w:rsidRPr="00061571" w:rsidRDefault="0056439D" w:rsidP="009A4E6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E12B06D" id="Text Box 74" o:spid="_x0000_s1029" type="#_x0000_t202" style="position:absolute;margin-left:467.8pt;margin-top:-11.55pt;width:24.5pt;height:19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" filled="f" stroked="f">
              <v:textbox inset="0,0,0,0">
                <w:txbxContent>
                  <w:p w14:paraId="38ECEC1E" w14:textId="77777777" w:rsidR="0056439D" w:rsidRPr="00061571" w:rsidRDefault="0056439D" w:rsidP="009A4E6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0C40F15" wp14:editId="7C8340C9">
              <wp:simplePos x="0" y="0"/>
              <wp:positionH relativeFrom="column">
                <wp:posOffset>1628775</wp:posOffset>
              </wp:positionH>
              <wp:positionV relativeFrom="paragraph">
                <wp:posOffset>209550</wp:posOffset>
              </wp:positionV>
              <wp:extent cx="351790" cy="170180"/>
              <wp:effectExtent l="0" t="0" r="10160" b="1270"/>
              <wp:wrapNone/>
              <wp:docPr id="60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790" cy="1701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041CA3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0C40F15" id="Text Box 73" o:spid="_x0000_s1030" type="#_x0000_t202" style="position:absolute;margin-left:128.25pt;margin-top:16.5pt;width:27.7pt;height:1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" filled="f" stroked="f">
              <v:textbox inset="0,0,0,0">
                <w:txbxContent>
                  <w:p w14:paraId="32041CA3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596D02" wp14:editId="4BB7D332">
              <wp:simplePos x="0" y="0"/>
              <wp:positionH relativeFrom="column">
                <wp:posOffset>1082040</wp:posOffset>
              </wp:positionH>
              <wp:positionV relativeFrom="paragraph">
                <wp:posOffset>213360</wp:posOffset>
              </wp:positionV>
              <wp:extent cx="538480" cy="166370"/>
              <wp:effectExtent l="0" t="0" r="13970" b="5080"/>
              <wp:wrapNone/>
              <wp:docPr id="59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48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4FB54" w14:textId="77777777" w:rsidR="0056439D" w:rsidRPr="00061571" w:rsidRDefault="0056439D" w:rsidP="009E60B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2596D02" id="Text Box 72" o:spid="_x0000_s1031" type="#_x0000_t202" style="position:absolute;margin-left:85.2pt;margin-top:16.8pt;width:42.4pt;height:13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" filled="f" stroked="f">
              <v:textbox inset="0,0,0,0">
                <w:txbxContent>
                  <w:p w14:paraId="3134FB54" w14:textId="77777777" w:rsidR="0056439D" w:rsidRPr="00061571" w:rsidRDefault="0056439D" w:rsidP="009E60B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62E0D76" wp14:editId="0FC76214">
              <wp:simplePos x="0" y="0"/>
              <wp:positionH relativeFrom="column">
                <wp:posOffset>-360045</wp:posOffset>
              </wp:positionH>
              <wp:positionV relativeFrom="paragraph">
                <wp:posOffset>213360</wp:posOffset>
              </wp:positionV>
              <wp:extent cx="360045" cy="155575"/>
              <wp:effectExtent l="0" t="0" r="1905" b="15875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843BDF" w14:textId="77777777" w:rsidR="0056439D" w:rsidRPr="00061571" w:rsidRDefault="0056439D" w:rsidP="009E436E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61571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62E0D76" id="Text Box 69" o:spid="_x0000_s1032" type="#_x0000_t202" style="position:absolute;margin-left:-28.35pt;margin-top:16.8pt;width:28.35pt;height:12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" filled="f" stroked="f">
              <v:textbox inset="0,0,0,0">
                <w:txbxContent>
                  <w:p w14:paraId="3E843BDF" w14:textId="77777777" w:rsidR="0056439D" w:rsidRPr="00061571" w:rsidRDefault="0056439D" w:rsidP="009E436E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Изм</w:t>
                    </w:r>
                    <w:r w:rsidRPr="00061571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41856" behindDoc="0" locked="0" layoutInCell="1" allowOverlap="1" wp14:anchorId="6F0A568E" wp14:editId="7AA775C0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11150" cy="0"/>
              <wp:effectExtent l="0" t="0" r="12700" b="19050"/>
              <wp:wrapNone/>
              <wp:docPr id="64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1115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C04F10A" id="Line 61" o:spid="_x0000_s1026" style="position:absolute;z-index:2516418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52.85pt,801.75pt" to="577.3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28544" behindDoc="0" locked="0" layoutInCell="1" allowOverlap="1" wp14:anchorId="055D43CF" wp14:editId="65FF15D1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12255" cy="0"/>
              <wp:effectExtent l="0" t="0" r="17145" b="19050"/>
              <wp:wrapNone/>
              <wp:docPr id="55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1225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1ACAF0C" id="Line 56" o:spid="_x0000_s1026" style="position:absolute;z-index:25162854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9pt" to="577.3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05F4E6EB" wp14:editId="1F4B7FBE">
              <wp:simplePos x="0" y="0"/>
              <wp:positionH relativeFrom="page">
                <wp:posOffset>3060065</wp:posOffset>
              </wp:positionH>
              <wp:positionV relativeFrom="page">
                <wp:posOffset>9930130</wp:posOffset>
              </wp:positionV>
              <wp:extent cx="635" cy="521335"/>
              <wp:effectExtent l="12065" t="14605" r="15875" b="16510"/>
              <wp:wrapNone/>
              <wp:docPr id="47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4F9B829" id="Line 58" o:spid="_x0000_s1026" style="position:absolute;flip:x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95pt,781.9pt" to="24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2E70629B" wp14:editId="2883B232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1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C537759" id="Line 65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50048" behindDoc="0" locked="0" layoutInCell="1" allowOverlap="1" wp14:anchorId="5F57F27E" wp14:editId="4BFEACCE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0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0E75B35" id="Line 64" o:spid="_x0000_s1026" style="position:absolute;z-index:2516500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4928" behindDoc="0" locked="0" layoutInCell="1" allowOverlap="1" wp14:anchorId="04383D4C" wp14:editId="7C9433A5">
              <wp:simplePos x="0" y="0"/>
              <wp:positionH relativeFrom="page">
                <wp:posOffset>1080134</wp:posOffset>
              </wp:positionH>
              <wp:positionV relativeFrom="page">
                <wp:posOffset>9930130</wp:posOffset>
              </wp:positionV>
              <wp:extent cx="0" cy="521335"/>
              <wp:effectExtent l="0" t="0" r="19050" b="12065"/>
              <wp:wrapNone/>
              <wp:docPr id="52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3FC03A6" id="Line 62" o:spid="_x0000_s1026" style="position:absolute;z-index:2516449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39808" behindDoc="0" locked="0" layoutInCell="1" allowOverlap="1" wp14:anchorId="5C8E3321" wp14:editId="564C724C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2130"/>
              <wp:effectExtent l="0" t="0" r="19050" b="20320"/>
              <wp:wrapNone/>
              <wp:docPr id="49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213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0962D67" id="Line 60" o:spid="_x0000_s1026" style="position:absolute;z-index:25163980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DC9AA5F" wp14:editId="4C99D368">
              <wp:simplePos x="0" y="0"/>
              <wp:positionH relativeFrom="column">
                <wp:posOffset>1977390</wp:posOffset>
              </wp:positionH>
              <wp:positionV relativeFrom="paragraph">
                <wp:posOffset>15875</wp:posOffset>
              </wp:positionV>
              <wp:extent cx="3967480" cy="346075"/>
              <wp:effectExtent l="0" t="0" r="13970" b="15875"/>
              <wp:wrapNone/>
              <wp:docPr id="62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6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2869E4" w14:textId="77777777" w:rsidR="0056439D" w:rsidRPr="00655686" w:rsidRDefault="0056439D" w:rsidP="00655686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ДП 2-40 01 01.33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_._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_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DC9AA5F" id="Text Box 66" o:spid="_x0000_s1033" type="#_x0000_t202" style="position:absolute;margin-left:155.7pt;margin-top:1.25pt;width:312.4pt;height:27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" filled="f" stroked="f">
              <v:textbox inset="0,0,0,0">
                <w:txbxContent>
                  <w:p w14:paraId="102869E4" w14:textId="77777777" w:rsidR="0056439D" w:rsidRPr="00655686" w:rsidRDefault="0056439D" w:rsidP="00655686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ДП 2-40 01 01.33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_._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_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48000" behindDoc="0" locked="0" layoutInCell="1" allowOverlap="1" wp14:anchorId="44500EE7" wp14:editId="4E5890C1">
              <wp:simplePos x="0" y="0"/>
              <wp:positionH relativeFrom="page">
                <wp:posOffset>1440814</wp:posOffset>
              </wp:positionH>
              <wp:positionV relativeFrom="page">
                <wp:posOffset>9916795</wp:posOffset>
              </wp:positionV>
              <wp:extent cx="0" cy="539750"/>
              <wp:effectExtent l="0" t="0" r="19050" b="12700"/>
              <wp:wrapNone/>
              <wp:docPr id="53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69A0C1B4" id="Line 63" o:spid="_x0000_s1026" style="position:absolute;z-index:2516480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5pt,780.85pt" to="113.45pt,82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5712" behindDoc="0" locked="0" layoutInCell="1" allowOverlap="1" wp14:anchorId="36B617FA" wp14:editId="02C29FD3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0" r="22225" b="19050"/>
              <wp:wrapNone/>
              <wp:docPr id="48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39D9D56" id="Line 59" o:spid="_x0000_s1026" style="position:absolute;z-index:2516357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30592" behindDoc="0" locked="0" layoutInCell="1" allowOverlap="1" wp14:anchorId="7F7A187F" wp14:editId="0A0ABED9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46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ED08FD6" id="Line 57" o:spid="_x0000_s1026" style="position:absolute;z-index:25163059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NQCben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tab/>
    </w:r>
    <w:r>
      <w:tab/>
    </w: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5CDC5" w14:textId="77777777" w:rsidR="001921AF" w:rsidRDefault="001921AF">
    <w:pPr>
      <w:pStyle w:val="a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E0BE1" w14:textId="77777777" w:rsidR="0056439D" w:rsidRDefault="0056439D" w:rsidP="00E071BF">
    <w:pPr>
      <w:pStyle w:val="a4"/>
      <w:ind w:right="360"/>
      <w:rPr>
        <w:rFonts w:ascii="GOST type B" w:hAnsi="GOST type B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3040" behindDoc="0" locked="0" layoutInCell="1" allowOverlap="1" wp14:anchorId="06D6ADAE" wp14:editId="74D1B197">
              <wp:simplePos x="0" y="0"/>
              <wp:positionH relativeFrom="column">
                <wp:posOffset>-348098</wp:posOffset>
              </wp:positionH>
              <wp:positionV relativeFrom="paragraph">
                <wp:posOffset>-532130</wp:posOffset>
              </wp:positionV>
              <wp:extent cx="721360" cy="186690"/>
              <wp:effectExtent l="0" t="0" r="2540" b="3810"/>
              <wp:wrapNone/>
              <wp:docPr id="33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9F33E" w14:textId="77777777" w:rsidR="0056439D" w:rsidRPr="00762920" w:rsidRDefault="0056439D" w:rsidP="00E071BF">
                          <w:pPr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r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06D6ADAE" id="_x0000_t202" coordsize="21600,21600" o:spt="202" path="m,l,21600r21600,l21600,xe">
              <v:stroke joinstyle="miter"/>
              <v:path gradientshapeok="t" o:connecttype="rect"/>
            </v:shapetype>
            <v:shape id="Text Box 50" o:spid="_x0000_s1034" type="#_x0000_t202" style="position:absolute;margin-left:-27.4pt;margin-top:-41.9pt;width:56.8pt;height:14.7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" filled="f" stroked="f">
              <v:textbox inset="0,0,0,0">
                <w:txbxContent>
                  <w:p w14:paraId="4F99F33E" w14:textId="77777777" w:rsidR="0056439D" w:rsidRPr="00762920" w:rsidRDefault="0056439D" w:rsidP="00E071BF">
                    <w:pPr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061571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0448" behindDoc="0" locked="0" layoutInCell="1" allowOverlap="1" wp14:anchorId="2B96F5B4" wp14:editId="595CBA01">
              <wp:simplePos x="0" y="0"/>
              <wp:positionH relativeFrom="column">
                <wp:posOffset>-349250</wp:posOffset>
              </wp:positionH>
              <wp:positionV relativeFrom="paragraph">
                <wp:posOffset>-347345</wp:posOffset>
              </wp:positionV>
              <wp:extent cx="721360" cy="186690"/>
              <wp:effectExtent l="0" t="0" r="2540" b="3810"/>
              <wp:wrapNone/>
              <wp:docPr id="65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5C771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B96F5B4" id="_x0000_s1035" type="#_x0000_t202" style="position:absolute;margin-left:-27.5pt;margin-top:-27.35pt;width:56.8pt;height:14.7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" filled="f" stroked="f">
              <v:textbox inset="0,0,0,0">
                <w:txbxContent>
                  <w:p w14:paraId="345C771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Пров.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6112" behindDoc="0" locked="0" layoutInCell="1" allowOverlap="1" wp14:anchorId="55589A5E" wp14:editId="4326F877">
              <wp:simplePos x="0" y="0"/>
              <wp:positionH relativeFrom="column">
                <wp:posOffset>371377</wp:posOffset>
              </wp:positionH>
              <wp:positionV relativeFrom="paragraph">
                <wp:posOffset>-352327</wp:posOffset>
              </wp:positionV>
              <wp:extent cx="721360" cy="180340"/>
              <wp:effectExtent l="0" t="0" r="2540" b="10160"/>
              <wp:wrapNone/>
              <wp:docPr id="3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3096B4" w14:textId="42C9C7E4" w:rsidR="0056439D" w:rsidRPr="00B35798" w:rsidRDefault="00334BE8" w:rsidP="00E071BF">
                          <w:r>
                            <w:rPr>
                              <w:rFonts w:ascii="ISOCPEUR" w:hAnsi="ISOCPEUR"/>
                              <w:i/>
                            </w:rPr>
                            <w:t>Заяц Е.В.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589A5E"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6" type="#_x0000_t202" style="position:absolute;margin-left:29.25pt;margin-top:-27.75pt;width:56.8pt;height:14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snN2Q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" filled="f" stroked="f">
              <v:textbox inset="0,0,0,0">
                <w:txbxContent>
                  <w:p w14:paraId="4B3096B4" w14:textId="42C9C7E4" w:rsidR="0056439D" w:rsidRPr="00B35798" w:rsidRDefault="00334BE8" w:rsidP="00E071BF">
                    <w:r>
                      <w:rPr>
                        <w:rFonts w:ascii="ISOCPEUR" w:hAnsi="ISOCPEUR"/>
                        <w:i/>
                      </w:rPr>
                      <w:t>Заяц Е.В.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5088" behindDoc="0" locked="0" layoutInCell="1" allowOverlap="1" wp14:anchorId="4916D1C9" wp14:editId="0B7ADCB9">
              <wp:simplePos x="0" y="0"/>
              <wp:positionH relativeFrom="column">
                <wp:posOffset>371377</wp:posOffset>
              </wp:positionH>
              <wp:positionV relativeFrom="paragraph">
                <wp:posOffset>-529472</wp:posOffset>
              </wp:positionV>
              <wp:extent cx="720090" cy="180975"/>
              <wp:effectExtent l="0" t="0" r="3810" b="9525"/>
              <wp:wrapNone/>
              <wp:docPr id="4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09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A25A0" w14:textId="5202D51D" w:rsidR="0056439D" w:rsidRPr="00645F3C" w:rsidRDefault="00334BE8" w:rsidP="00E071BF">
                          <w:pPr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</w:rPr>
                            <w:t>Жук А.С.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16D1C9" id="Text Box 52" o:spid="_x0000_s1037" type="#_x0000_t202" style="position:absolute;margin-left:29.25pt;margin-top:-41.7pt;width:56.7pt;height:14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" filled="f" stroked="f">
              <v:textbox inset="0,0,0,0">
                <w:txbxContent>
                  <w:p w14:paraId="326A25A0" w14:textId="5202D51D" w:rsidR="0056439D" w:rsidRPr="00645F3C" w:rsidRDefault="00334BE8" w:rsidP="00E071BF">
                    <w:pPr>
                      <w:rPr>
                        <w:rFonts w:ascii="ISOCPEUR" w:hAnsi="ISOCPEUR"/>
                        <w:i/>
                        <w:color w:val="000000" w:themeColor="text1"/>
                      </w:rPr>
                    </w:pPr>
                    <w:r>
                      <w:rPr>
                        <w:rFonts w:ascii="ISOCPEUR" w:hAnsi="ISOCPEUR"/>
                        <w:i/>
                        <w:color w:val="000000" w:themeColor="text1"/>
                      </w:rPr>
                      <w:t>Жук А.С.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7376" behindDoc="0" locked="0" layoutInCell="1" allowOverlap="1" wp14:anchorId="03724A60" wp14:editId="529BFBF2">
              <wp:simplePos x="0" y="0"/>
              <wp:positionH relativeFrom="column">
                <wp:posOffset>351155</wp:posOffset>
              </wp:positionH>
              <wp:positionV relativeFrom="paragraph">
                <wp:posOffset>-701675</wp:posOffset>
              </wp:positionV>
              <wp:extent cx="729615" cy="171450"/>
              <wp:effectExtent l="0" t="0" r="13335" b="0"/>
              <wp:wrapNone/>
              <wp:docPr id="3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9615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DA516B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03724A60" id="Text Box 46" o:spid="_x0000_s1038" type="#_x0000_t202" style="position:absolute;margin-left:27.65pt;margin-top:-55.25pt;width:57.45pt;height:13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" filled="f" stroked="f">
              <v:textbox inset="0,0,0,0">
                <w:txbxContent>
                  <w:p w14:paraId="7BDA516B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6352" behindDoc="0" locked="0" layoutInCell="1" allowOverlap="1" wp14:anchorId="451D6029" wp14:editId="12FED84B">
              <wp:simplePos x="0" y="0"/>
              <wp:positionH relativeFrom="column">
                <wp:posOffset>-8890</wp:posOffset>
              </wp:positionH>
              <wp:positionV relativeFrom="paragraph">
                <wp:posOffset>-718820</wp:posOffset>
              </wp:positionV>
              <wp:extent cx="364490" cy="167640"/>
              <wp:effectExtent l="0" t="0" r="16510" b="3810"/>
              <wp:wrapNone/>
              <wp:docPr id="3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449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231FEE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51D6029" id="_x0000_s1039" type="#_x0000_t202" style="position:absolute;margin-left:-.7pt;margin-top:-56.6pt;width:28.7pt;height:13.2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" filled="f" stroked="f">
              <v:textbox inset="0,0,0,0">
                <w:txbxContent>
                  <w:p w14:paraId="1D231FEE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2496" behindDoc="0" locked="0" layoutInCell="1" allowOverlap="1" wp14:anchorId="55BC6F17" wp14:editId="38FEA7E3">
              <wp:simplePos x="0" y="0"/>
              <wp:positionH relativeFrom="column">
                <wp:posOffset>371475</wp:posOffset>
              </wp:positionH>
              <wp:positionV relativeFrom="paragraph">
                <wp:posOffset>-1905</wp:posOffset>
              </wp:positionV>
              <wp:extent cx="717550" cy="180975"/>
              <wp:effectExtent l="0" t="0" r="6350" b="9525"/>
              <wp:wrapNone/>
              <wp:docPr id="54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EF72DE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5BC6F17" id="_x0000_s1040" type="#_x0000_t202" style="position:absolute;margin-left:29.25pt;margin-top:-.15pt;width:56.5pt;height:14.2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" filled="f" stroked="f">
              <v:textbox inset="0,0,0,0">
                <w:txbxContent>
                  <w:p w14:paraId="1BEF72DE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4064" behindDoc="0" locked="0" layoutInCell="1" allowOverlap="1" wp14:anchorId="1C7B83D6" wp14:editId="497D7073">
              <wp:simplePos x="0" y="0"/>
              <wp:positionH relativeFrom="column">
                <wp:posOffset>-353695</wp:posOffset>
              </wp:positionH>
              <wp:positionV relativeFrom="paragraph">
                <wp:posOffset>-6985</wp:posOffset>
              </wp:positionV>
              <wp:extent cx="721360" cy="180340"/>
              <wp:effectExtent l="0" t="0" r="2540" b="10160"/>
              <wp:wrapNone/>
              <wp:docPr id="31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E6F2F6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C7B83D6" id="Text Box 51" o:spid="_x0000_s1041" type="#_x0000_t202" style="position:absolute;margin-left:-27.85pt;margin-top:-.55pt;width:56.8pt;height:14.2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" filled="f" stroked="f">
              <v:textbox inset="0,0,0,0">
                <w:txbxContent>
                  <w:p w14:paraId="14E6F2F6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2016" behindDoc="0" locked="0" layoutInCell="1" allowOverlap="1" wp14:anchorId="6C4FBF18" wp14:editId="4A62FB52">
              <wp:simplePos x="0" y="0"/>
              <wp:positionH relativeFrom="column">
                <wp:posOffset>-359410</wp:posOffset>
              </wp:positionH>
              <wp:positionV relativeFrom="paragraph">
                <wp:posOffset>-699770</wp:posOffset>
              </wp:positionV>
              <wp:extent cx="360680" cy="167640"/>
              <wp:effectExtent l="0" t="0" r="1270" b="3810"/>
              <wp:wrapNone/>
              <wp:docPr id="44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A2F34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014F4A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014F4A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C4FBF18" id="_x0000_s1042" type="#_x0000_t202" style="position:absolute;margin-left:-28.3pt;margin-top:-55.1pt;width:28.4pt;height:13.2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" filled="f" stroked="f">
              <v:textbox inset="0,0,0,0">
                <w:txbxContent>
                  <w:p w14:paraId="4E6A2F34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014F4A">
                      <w:rPr>
                        <w:rFonts w:ascii="ISOCPEUR" w:hAnsi="ISOCPEUR"/>
                        <w:i/>
                      </w:rPr>
                      <w:t>Изм</w:t>
                    </w:r>
                    <w:r w:rsidRPr="00014F4A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9424" behindDoc="0" locked="0" layoutInCell="1" allowOverlap="1" wp14:anchorId="52505F84" wp14:editId="706D25EA">
              <wp:simplePos x="0" y="0"/>
              <wp:positionH relativeFrom="column">
                <wp:posOffset>1623060</wp:posOffset>
              </wp:positionH>
              <wp:positionV relativeFrom="paragraph">
                <wp:posOffset>-699770</wp:posOffset>
              </wp:positionV>
              <wp:extent cx="354330" cy="167640"/>
              <wp:effectExtent l="0" t="0" r="7620" b="3810"/>
              <wp:wrapNone/>
              <wp:docPr id="29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269D37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52505F84" id="_x0000_s1043" type="#_x0000_t202" style="position:absolute;margin-left:127.8pt;margin-top:-55.1pt;width:27.9pt;height:13.2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" filled="f" stroked="f">
              <v:textbox inset="0,0,0,0">
                <w:txbxContent>
                  <w:p w14:paraId="08269D37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1776" behindDoc="0" locked="0" layoutInCell="1" allowOverlap="1" wp14:anchorId="26546F7B" wp14:editId="104583B3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583045" cy="0"/>
              <wp:effectExtent l="0" t="0" r="27305" b="19050"/>
              <wp:wrapNone/>
              <wp:docPr id="28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2E3A48C3" id="Line 22" o:spid="_x0000_s1026" style="position:absolute;z-index:25185177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53.5pt" to="57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MLIwgEAAGw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68160" behindDoc="0" locked="0" layoutInCell="1" allowOverlap="1" wp14:anchorId="55DA1E7A" wp14:editId="2BD00DDB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723390" cy="1270"/>
              <wp:effectExtent l="0" t="0" r="10160" b="36830"/>
              <wp:wrapNone/>
              <wp:docPr id="27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3390" cy="12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C1D8D41" id="Line 77" o:spid="_x0000_s1026" style="position:absolute;z-index:2518681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35pt,781.85pt" to="575.05pt,7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55872" behindDoc="0" locked="0" layoutInCell="1" allowOverlap="1" wp14:anchorId="67B054BC" wp14:editId="72AFA9C1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724660" cy="635"/>
              <wp:effectExtent l="0" t="0" r="27940" b="37465"/>
              <wp:wrapNone/>
              <wp:docPr id="2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2466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843BB00" id="Line 28" o:spid="_x0000_s1026" style="position:absolute;z-index:25185587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39.25pt,767.7pt" to="575.05pt,76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0512" behindDoc="0" locked="0" layoutInCell="1" allowOverlap="1" wp14:anchorId="58103BCF" wp14:editId="01D36738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583045" cy="0"/>
              <wp:effectExtent l="0" t="0" r="27305" b="19050"/>
              <wp:wrapNone/>
              <wp:docPr id="2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83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58D14BE" id="Line 2" o:spid="_x0000_s1026" style="position:absolute;z-index:2518405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11pt" to="575.05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7920" behindDoc="0" locked="0" layoutInCell="1" allowOverlap="1" wp14:anchorId="262B7BDA" wp14:editId="6D3B2FF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714500" cy="360680"/>
              <wp:effectExtent l="0" t="0" r="0" b="1270"/>
              <wp:wrapNone/>
              <wp:docPr id="4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45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8F39A1" w14:textId="77777777" w:rsidR="0056439D" w:rsidRPr="00061571" w:rsidRDefault="0056439D" w:rsidP="00E071BF">
                          <w:pPr>
                            <w:pStyle w:val="2"/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ISOCPEUR" w:hAnsi="ISOCPEUR" w:cs="Arial"/>
                              <w:sz w:val="28"/>
                              <w:szCs w:val="28"/>
                            </w:rPr>
                            <w:t>УО ГГПК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62B7BDA" id="Text Box 37" o:spid="_x0000_s1044" type="#_x0000_t202" style="position:absolute;margin-left:355pt;margin-top:.65pt;width:135pt;height:28.4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" filled="f" stroked="f">
              <v:textbox inset="0,0,0,0">
                <w:txbxContent>
                  <w:p w14:paraId="178F39A1" w14:textId="77777777" w:rsidR="0056439D" w:rsidRPr="00061571" w:rsidRDefault="0056439D" w:rsidP="00E071BF">
                    <w:pPr>
                      <w:pStyle w:val="2"/>
                      <w:rPr>
                        <w:rFonts w:ascii="ISOCPEUR" w:hAnsi="ISOCPEUR" w:cs="Arial"/>
                        <w:sz w:val="28"/>
                        <w:szCs w:val="28"/>
                      </w:rPr>
                    </w:pPr>
                    <w:r>
                      <w:rPr>
                        <w:rFonts w:ascii="ISOCPEUR" w:hAnsi="ISOCPEUR" w:cs="Arial"/>
                        <w:sz w:val="28"/>
                        <w:szCs w:val="28"/>
                      </w:rPr>
                      <w:t>УО ГГПК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2256" behindDoc="0" locked="0" layoutInCell="1" allowOverlap="1" wp14:anchorId="12ACECEE" wp14:editId="0F0A2F38">
              <wp:simplePos x="0" y="0"/>
              <wp:positionH relativeFrom="column">
                <wp:posOffset>5590540</wp:posOffset>
              </wp:positionH>
              <wp:positionV relativeFrom="paragraph">
                <wp:posOffset>-345440</wp:posOffset>
              </wp:positionV>
              <wp:extent cx="632460" cy="173355"/>
              <wp:effectExtent l="0" t="0" r="15240" b="17145"/>
              <wp:wrapNone/>
              <wp:docPr id="40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246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58F2CC" w14:textId="7595B91B" w:rsidR="0056439D" w:rsidRPr="001921AF" w:rsidRDefault="001921AF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</w:pPr>
                          <w:r w:rsidRPr="001921AF">
                            <w:rPr>
                              <w:rFonts w:ascii="ISOCPEUR" w:hAnsi="ISOCPEUR"/>
                              <w:sz w:val="24"/>
                              <w:szCs w:val="24"/>
                            </w:rPr>
                            <w:t>27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ACECEE" id="Text Box 92" o:spid="_x0000_s1045" type="#_x0000_t202" style="position:absolute;margin-left:440.2pt;margin-top:-27.2pt;width:49.8pt;height:13.6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" filled="f" stroked="f">
              <v:textbox inset="0,0,0,0">
                <w:txbxContent>
                  <w:p w14:paraId="3358F2CC" w14:textId="7595B91B" w:rsidR="0056439D" w:rsidRPr="001921AF" w:rsidRDefault="001921AF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</w:rPr>
                    </w:pPr>
                    <w:r w:rsidRPr="001921AF">
                      <w:rPr>
                        <w:rFonts w:ascii="ISOCPEUR" w:hAnsi="ISOCPEUR"/>
                        <w:sz w:val="24"/>
                        <w:szCs w:val="24"/>
                      </w:rPr>
                      <w:t>27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9184" behindDoc="0" locked="0" layoutInCell="1" allowOverlap="1" wp14:anchorId="14C23922" wp14:editId="7A169342">
              <wp:simplePos x="0" y="0"/>
              <wp:positionH relativeFrom="column">
                <wp:posOffset>5049520</wp:posOffset>
              </wp:positionH>
              <wp:positionV relativeFrom="paragraph">
                <wp:posOffset>-348615</wp:posOffset>
              </wp:positionV>
              <wp:extent cx="528955" cy="176530"/>
              <wp:effectExtent l="0" t="0" r="4445" b="13970"/>
              <wp:wrapNone/>
              <wp:docPr id="3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895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61910C" w14:textId="77777777" w:rsidR="0056439D" w:rsidRPr="00D87D4E" w:rsidRDefault="0056439D" w:rsidP="00E071BF">
                          <w:pPr>
                            <w:pStyle w:val="3"/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sz w:val="24"/>
                              <w:szCs w:val="24"/>
                              <w:lang w:val="en-US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4C23922" id="Text Box 78" o:spid="_x0000_s1046" type="#_x0000_t202" style="position:absolute;margin-left:397.6pt;margin-top:-27.45pt;width:41.65pt;height:13.9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" filled="f" stroked="f">
              <v:textbox inset="0,0,0,0">
                <w:txbxContent>
                  <w:p w14:paraId="7661910C" w14:textId="77777777" w:rsidR="0056439D" w:rsidRPr="00D87D4E" w:rsidRDefault="0056439D" w:rsidP="00E071BF">
                    <w:pPr>
                      <w:pStyle w:val="3"/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</w:pPr>
                    <w:r>
                      <w:rPr>
                        <w:rFonts w:ascii="ISOCPEUR" w:hAnsi="ISOCPEUR"/>
                        <w:sz w:val="24"/>
                        <w:szCs w:val="24"/>
                        <w:lang w:val="en-US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60992" behindDoc="0" locked="0" layoutInCell="1" allowOverlap="1" wp14:anchorId="4F1C36DF" wp14:editId="0871F86F">
              <wp:simplePos x="0" y="0"/>
              <wp:positionH relativeFrom="column">
                <wp:posOffset>5615940</wp:posOffset>
              </wp:positionH>
              <wp:positionV relativeFrom="paragraph">
                <wp:posOffset>-509905</wp:posOffset>
              </wp:positionV>
              <wp:extent cx="607060" cy="157480"/>
              <wp:effectExtent l="0" t="0" r="2540" b="13970"/>
              <wp:wrapNone/>
              <wp:docPr id="36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1353D1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4F1C36DF" id="Text Box 41" o:spid="_x0000_s1047" type="#_x0000_t202" style="position:absolute;margin-left:442.2pt;margin-top:-40.15pt;width:47.8pt;height:12.4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" filled="f" stroked="f">
              <v:textbox inset="0,0,0,0">
                <w:txbxContent>
                  <w:p w14:paraId="4C1353D1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9968" behindDoc="0" locked="0" layoutInCell="1" allowOverlap="1" wp14:anchorId="175471A0" wp14:editId="1D97BC8D">
              <wp:simplePos x="0" y="0"/>
              <wp:positionH relativeFrom="column">
                <wp:posOffset>5065395</wp:posOffset>
              </wp:positionH>
              <wp:positionV relativeFrom="paragraph">
                <wp:posOffset>-517525</wp:posOffset>
              </wp:positionV>
              <wp:extent cx="513080" cy="165100"/>
              <wp:effectExtent l="0" t="0" r="1270" b="6350"/>
              <wp:wrapNone/>
              <wp:docPr id="35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308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EE10A8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175471A0" id="Text Box 40" o:spid="_x0000_s1048" type="#_x0000_t202" style="position:absolute;margin-left:398.85pt;margin-top:-40.75pt;width:40.4pt;height:13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" filled="f" stroked="f">
              <v:textbox inset="0,0,0,0">
                <w:txbxContent>
                  <w:p w14:paraId="75EE10A8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8944" behindDoc="0" locked="0" layoutInCell="1" allowOverlap="1" wp14:anchorId="61293441" wp14:editId="04C682F3">
              <wp:simplePos x="0" y="0"/>
              <wp:positionH relativeFrom="column">
                <wp:posOffset>4505960</wp:posOffset>
              </wp:positionH>
              <wp:positionV relativeFrom="paragraph">
                <wp:posOffset>-514985</wp:posOffset>
              </wp:positionV>
              <wp:extent cx="534035" cy="162560"/>
              <wp:effectExtent l="0" t="0" r="18415" b="8890"/>
              <wp:wrapNone/>
              <wp:docPr id="37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035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7FB972" w14:textId="77777777" w:rsidR="0056439D" w:rsidRPr="00061571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061571">
                            <w:rPr>
                              <w:rFonts w:ascii="ISOCPEUR" w:hAnsi="ISOCPEUR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61293441" id="Text Box 38" o:spid="_x0000_s1049" type="#_x0000_t202" style="position:absolute;margin-left:354.8pt;margin-top:-40.55pt;width:42.05pt;height:12.8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" filled="f" stroked="f">
              <v:textbox inset="0,0,0,0">
                <w:txbxContent>
                  <w:p w14:paraId="697FB972" w14:textId="77777777" w:rsidR="0056439D" w:rsidRPr="00061571" w:rsidRDefault="0056439D" w:rsidP="00E071BF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061571">
                      <w:rPr>
                        <w:rFonts w:ascii="ISOCPEUR" w:hAnsi="ISOCPEUR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4304" behindDoc="0" locked="0" layoutInCell="1" allowOverlap="1" wp14:anchorId="4E9A55E1" wp14:editId="11DD7C05">
              <wp:simplePos x="0" y="0"/>
              <wp:positionH relativeFrom="column">
                <wp:posOffset>1982470</wp:posOffset>
              </wp:positionH>
              <wp:positionV relativeFrom="paragraph">
                <wp:posOffset>-509905</wp:posOffset>
              </wp:positionV>
              <wp:extent cx="2515870" cy="878840"/>
              <wp:effectExtent l="0" t="0" r="0" b="0"/>
              <wp:wrapNone/>
              <wp:docPr id="24" name="Text Box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15870" cy="878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7E2A12" w14:textId="28F0FC98" w:rsidR="0056439D" w:rsidRPr="00061571" w:rsidRDefault="0056439D" w:rsidP="007A29E4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Разработка</w:t>
                          </w:r>
                          <w:r w:rsidR="007A29E4" w:rsidRPr="007A29E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front-end части главной страницы сайта</w:t>
                          </w:r>
                          <w:r w:rsidR="007A29E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="001921AF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«Аренда авто с выкупом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9A55E1" id="Text Box 95" o:spid="_x0000_s1050" type="#_x0000_t202" style="position:absolute;margin-left:156.1pt;margin-top:-40.15pt;width:198.1pt;height:69.2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" filled="f" stroked="f">
              <v:textbox>
                <w:txbxContent>
                  <w:p w14:paraId="107E2A12" w14:textId="28F0FC98" w:rsidR="0056439D" w:rsidRPr="00061571" w:rsidRDefault="0056439D" w:rsidP="007A29E4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szCs w:val="22"/>
                      </w:rPr>
                    </w:pPr>
                    <w:r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Разработка</w:t>
                    </w:r>
                    <w:r w:rsidR="007A29E4" w:rsidRPr="007A29E4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front-end части главной страницы сайта</w:t>
                    </w:r>
                    <w:r w:rsidR="007A29E4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 xml:space="preserve"> </w:t>
                    </w:r>
                    <w:r w:rsidR="001921AF">
                      <w:rPr>
                        <w:rFonts w:ascii="ISOCPEUR" w:hAnsi="ISOCPEUR"/>
                        <w:i/>
                        <w:sz w:val="22"/>
                        <w:szCs w:val="22"/>
                      </w:rPr>
                      <w:t>«Аренда авто с выкупом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8400" behindDoc="0" locked="0" layoutInCell="1" allowOverlap="1" wp14:anchorId="78EB9924" wp14:editId="015EE54E">
              <wp:simplePos x="0" y="0"/>
              <wp:positionH relativeFrom="column">
                <wp:posOffset>1082040</wp:posOffset>
              </wp:positionH>
              <wp:positionV relativeFrom="paragraph">
                <wp:posOffset>-705485</wp:posOffset>
              </wp:positionV>
              <wp:extent cx="541020" cy="173355"/>
              <wp:effectExtent l="0" t="0" r="11430" b="17145"/>
              <wp:wrapNone/>
              <wp:docPr id="25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73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16D069" w14:textId="77777777" w:rsidR="0056439D" w:rsidRPr="00014F4A" w:rsidRDefault="0056439D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78EB9924" id="_x0000_s1051" type="#_x0000_t202" style="position:absolute;margin-left:85.2pt;margin-top:-55.55pt;width:42.6pt;height:13.6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" filled="f" stroked="f">
              <v:textbox inset="0,0,0,0">
                <w:txbxContent>
                  <w:p w14:paraId="2716D069" w14:textId="77777777" w:rsidR="0056439D" w:rsidRPr="00014F4A" w:rsidRDefault="0056439D" w:rsidP="00E071BF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3280" behindDoc="0" locked="0" layoutInCell="1" allowOverlap="1" wp14:anchorId="308F921E" wp14:editId="0EE545E5">
              <wp:simplePos x="0" y="0"/>
              <wp:positionH relativeFrom="column">
                <wp:posOffset>1977390</wp:posOffset>
              </wp:positionH>
              <wp:positionV relativeFrom="paragraph">
                <wp:posOffset>-932180</wp:posOffset>
              </wp:positionV>
              <wp:extent cx="4328160" cy="400050"/>
              <wp:effectExtent l="0" t="0" r="0" b="0"/>
              <wp:wrapNone/>
              <wp:docPr id="67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00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A237EF" w14:textId="1D374705" w:rsidR="0056439D" w:rsidRPr="00152492" w:rsidRDefault="007A29E4" w:rsidP="00E071B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WEB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5-04-0612-02.4</w:t>
                          </w:r>
                          <w:r w:rsidR="001921AF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B21DDB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06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6</w:t>
                          </w:r>
                          <w:r w:rsidRPr="00AC075D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15249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8F921E" id="Text Box 94" o:spid="_x0000_s1052" type="#_x0000_t202" style="position:absolute;margin-left:155.7pt;margin-top:-73.4pt;width:340.8pt;height:31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" filled="f" stroked="f">
              <v:textbox>
                <w:txbxContent>
                  <w:p w14:paraId="69A237EF" w14:textId="1D374705" w:rsidR="0056439D" w:rsidRPr="00152492" w:rsidRDefault="007A29E4" w:rsidP="00E071BF">
                    <w:pPr>
                      <w:jc w:val="center"/>
                      <w:rPr>
                        <w:rFonts w:ascii="ISOCPEUR" w:hAnsi="ISOCPEUR"/>
                        <w:i/>
                        <w:sz w:val="28"/>
                        <w:szCs w:val="32"/>
                      </w:rPr>
                    </w:pP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WEB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5-04-0612-02.4</w:t>
                    </w:r>
                    <w:r w:rsidR="001921AF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B21DDB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06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6</w:t>
                    </w:r>
                    <w:r w:rsidRPr="00AC075D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15249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70208" behindDoc="0" locked="0" layoutInCell="1" allowOverlap="1" wp14:anchorId="0CB71BA1" wp14:editId="67AB9882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22225" b="19050"/>
              <wp:wrapNone/>
              <wp:docPr id="2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505D657" id="Line 82" o:spid="_x0000_s1026" style="position:absolute;z-index:2518702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56896" behindDoc="0" locked="0" layoutInCell="1" allowOverlap="1" wp14:anchorId="3D06B172" wp14:editId="44D22819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10795" b="6350"/>
              <wp:wrapNone/>
              <wp:docPr id="6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15EDBD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3D06B172" id="Text Box 34" o:spid="_x0000_s1053" type="#_x0000_t202" style="position:absolute;margin-left:165.45pt;margin-top:-85.1pt;width:321.65pt;height:11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" filled="f" stroked="f">
              <v:textbox style="mso-fit-shape-to-text:t" inset="0,0,0,0">
                <w:txbxContent>
                  <w:p w14:paraId="7515EDBD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4848" behindDoc="0" locked="0" layoutInCell="1" allowOverlap="1" wp14:anchorId="4D591E13" wp14:editId="6EE39451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0" t="0" r="19050" b="20955"/>
              <wp:wrapNone/>
              <wp:docPr id="70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B2D2D94" id="Line 26" o:spid="_x0000_s1026" style="position:absolute;z-index:25185484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IE8Rd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3824" behindDoc="0" locked="0" layoutInCell="1" allowOverlap="1" wp14:anchorId="2BBDEA54" wp14:editId="2FD35895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0" t="0" r="19050" b="20955"/>
              <wp:wrapNone/>
              <wp:docPr id="7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A408F99" id="Line 25" o:spid="_x0000_s1026" style="position:absolute;z-index:25185382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IssKEf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2800" behindDoc="0" locked="0" layoutInCell="1" allowOverlap="1" wp14:anchorId="59FA0B38" wp14:editId="688D3AEF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0" t="0" r="19050" b="14605"/>
              <wp:wrapNone/>
              <wp:docPr id="7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56E9827F" id="Line 24" o:spid="_x0000_s1026" style="position:absolute;z-index:25185280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WmEbd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50752" behindDoc="0" locked="0" layoutInCell="1" allowOverlap="1" wp14:anchorId="0D1AC9A1" wp14:editId="57B5E10E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3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6ED11CF" id="Line 21" o:spid="_x0000_s1026" style="position:absolute;z-index:2518507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9728" behindDoc="0" locked="0" layoutInCell="1" allowOverlap="1" wp14:anchorId="7787BF6F" wp14:editId="2DC7EE00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4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263ADCA" id="Line 20" o:spid="_x0000_s1026" style="position:absolute;z-index:25184972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8704" behindDoc="0" locked="0" layoutInCell="1" allowOverlap="1" wp14:anchorId="6A024665" wp14:editId="74538D12">
              <wp:simplePos x="0" y="0"/>
              <wp:positionH relativeFrom="page">
                <wp:posOffset>1440179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75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7A4D1EEC" id="Line 19" o:spid="_x0000_s1026" style="position:absolute;z-index:25184870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7680" behindDoc="0" locked="0" layoutInCell="1" allowOverlap="1" wp14:anchorId="4457D975" wp14:editId="793E4953">
              <wp:simplePos x="0" y="0"/>
              <wp:positionH relativeFrom="page">
                <wp:posOffset>1080134</wp:posOffset>
              </wp:positionH>
              <wp:positionV relativeFrom="page">
                <wp:posOffset>9029700</wp:posOffset>
              </wp:positionV>
              <wp:extent cx="0" cy="539750"/>
              <wp:effectExtent l="0" t="0" r="19050" b="12700"/>
              <wp:wrapNone/>
              <wp:docPr id="76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7A22DC2" id="Line 18" o:spid="_x0000_s1026" style="position:absolute;z-index:25184768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6656" behindDoc="0" locked="0" layoutInCell="1" allowOverlap="1" wp14:anchorId="658FDD9A" wp14:editId="5B353EE0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22225" b="19050"/>
              <wp:wrapNone/>
              <wp:docPr id="77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5F9BFB8" id="Line 17" o:spid="_x0000_s1026" style="position:absolute;z-index:251846656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5632" behindDoc="0" locked="0" layoutInCell="1" allowOverlap="1" wp14:anchorId="24BA00BA" wp14:editId="0EBAA1E3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0" r="22225" b="19050"/>
              <wp:wrapNone/>
              <wp:docPr id="78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FBA7B2C" id="Line 16" o:spid="_x0000_s1026" style="position:absolute;z-index:25184563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5YLwwEAAGw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4608" behindDoc="0" locked="0" layoutInCell="1" allowOverlap="1" wp14:anchorId="28E12B6D" wp14:editId="614BC3A5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22225" b="19050"/>
              <wp:wrapNone/>
              <wp:docPr id="79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364072EE" id="Line 14" o:spid="_x0000_s1026" style="position:absolute;z-index:251844608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ZLuww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3584" behindDoc="0" locked="0" layoutInCell="1" allowOverlap="1" wp14:anchorId="329D82FC" wp14:editId="5FB6C28E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22225" b="19050"/>
              <wp:wrapNone/>
              <wp:docPr id="80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E820D37" id="Line 12" o:spid="_x0000_s1026" style="position:absolute;z-index:251843584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qQY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7Ll92SPA0sz2min&#10;2Kz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842560" behindDoc="0" locked="0" layoutInCell="1" allowOverlap="1" wp14:anchorId="0152A698" wp14:editId="5ACDC300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22225" b="19050"/>
              <wp:wrapNone/>
              <wp:docPr id="81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4040FFE4" id="Line 11" o:spid="_x0000_s1026" style="position:absolute;z-index:251842560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841536" behindDoc="0" locked="0" layoutInCell="1" allowOverlap="1" wp14:anchorId="22BEB02B" wp14:editId="08792669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0" t="0" r="19050" b="26670"/>
              <wp:wrapNone/>
              <wp:docPr id="8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0602B034" id="Line 3" o:spid="_x0000_s1026" style="position:absolute;z-index:25184153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71232" behindDoc="0" locked="0" layoutInCell="1" allowOverlap="1" wp14:anchorId="2AC333E2" wp14:editId="1DAA1F40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1270" b="3175"/>
              <wp:wrapNone/>
              <wp:docPr id="83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C06146" w14:textId="77777777" w:rsidR="0056439D" w:rsidRPr="00961A19" w:rsidRDefault="0056439D" w:rsidP="00E071BF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AC333E2" id="Text Box 91" o:spid="_x0000_s1054" type="#_x0000_t202" style="position:absolute;margin-left:159.6pt;margin-top:-19.25pt;width:190.4pt;height:31.2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" filled="f" stroked="f">
              <v:textbox inset="0,0,0,0">
                <w:txbxContent>
                  <w:p w14:paraId="0DC06146" w14:textId="77777777" w:rsidR="0056439D" w:rsidRPr="00961A19" w:rsidRDefault="0056439D" w:rsidP="00E071BF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BCA7CA5" w14:textId="77777777" w:rsidR="0056439D" w:rsidRDefault="0056439D">
    <w:pPr>
      <w:pStyle w:val="a4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3520" behindDoc="0" locked="0" layoutInCell="1" allowOverlap="1" wp14:anchorId="227D8BEE" wp14:editId="456DED59">
              <wp:simplePos x="0" y="0"/>
              <wp:positionH relativeFrom="column">
                <wp:posOffset>368935</wp:posOffset>
              </wp:positionH>
              <wp:positionV relativeFrom="paragraph">
                <wp:posOffset>17145</wp:posOffset>
              </wp:positionV>
              <wp:extent cx="717550" cy="180975"/>
              <wp:effectExtent l="0" t="0" r="6350" b="9525"/>
              <wp:wrapNone/>
              <wp:docPr id="32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1809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35866" w14:textId="77777777" w:rsidR="0056439D" w:rsidRPr="00014F4A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27D8BEE" id="_x0000_s1055" type="#_x0000_t202" style="position:absolute;margin-left:29.05pt;margin-top:1.35pt;width:56.5pt;height:14.2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" filled="f" stroked="f">
              <v:textbox inset="0,0,0,0">
                <w:txbxContent>
                  <w:p w14:paraId="15935866" w14:textId="77777777" w:rsidR="0056439D" w:rsidRPr="00014F4A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881472" behindDoc="0" locked="0" layoutInCell="1" allowOverlap="1" wp14:anchorId="2537388A" wp14:editId="5280CB5E">
              <wp:simplePos x="0" y="0"/>
              <wp:positionH relativeFrom="column">
                <wp:posOffset>-363220</wp:posOffset>
              </wp:positionH>
              <wp:positionV relativeFrom="paragraph">
                <wp:posOffset>20955</wp:posOffset>
              </wp:positionV>
              <wp:extent cx="721360" cy="186690"/>
              <wp:effectExtent l="0" t="0" r="2540" b="3810"/>
              <wp:wrapNone/>
              <wp:docPr id="56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6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1C253" w14:textId="77777777" w:rsidR="0056439D" w:rsidRPr="00061571" w:rsidRDefault="0056439D" w:rsidP="00E071BF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 w14:anchorId="2537388A" id="_x0000_s1056" type="#_x0000_t202" style="position:absolute;margin-left:-28.6pt;margin-top:1.65pt;width:56.8pt;height:14.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" filled="f" stroked="f">
              <v:textbox inset="0,0,0,0">
                <w:txbxContent>
                  <w:p w14:paraId="7B61C253" w14:textId="77777777" w:rsidR="0056439D" w:rsidRPr="00061571" w:rsidRDefault="0056439D" w:rsidP="00E071BF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DE4EE" w14:textId="77777777" w:rsidR="0030238E" w:rsidRDefault="0030238E">
      <w:r>
        <w:separator/>
      </w:r>
    </w:p>
  </w:footnote>
  <w:footnote w:type="continuationSeparator" w:id="0">
    <w:p w14:paraId="7C698EBA" w14:textId="77777777" w:rsidR="0030238E" w:rsidRDefault="00302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F64EEB" w14:textId="77777777" w:rsidR="001921AF" w:rsidRDefault="001921AF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3215" w14:textId="77777777" w:rsidR="0056439D" w:rsidRDefault="0056439D" w:rsidP="00155365">
    <w:pPr>
      <w:pStyle w:val="a3"/>
      <w:ind w:right="-141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7520" behindDoc="0" locked="0" layoutInCell="0" allowOverlap="1" wp14:anchorId="5866F8E8" wp14:editId="0167BD9E">
              <wp:simplePos x="0" y="0"/>
              <wp:positionH relativeFrom="page">
                <wp:posOffset>720090</wp:posOffset>
              </wp:positionH>
              <wp:positionV relativeFrom="page">
                <wp:posOffset>202565</wp:posOffset>
              </wp:positionV>
              <wp:extent cx="6612255" cy="10259695"/>
              <wp:effectExtent l="0" t="0" r="17145" b="27305"/>
              <wp:wrapNone/>
              <wp:docPr id="6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2255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2EB272B3" id="Rectangle 55" o:spid="_x0000_s1026" style="position:absolute;margin-left:56.7pt;margin-top:15.95pt;width:520.65pt;height:807.85pt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" o:allowincell="f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19D36" w14:textId="77777777" w:rsidR="0056439D" w:rsidRDefault="0056439D">
    <w:pPr>
      <w:pStyle w:val="a3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594834DE" wp14:editId="4220FEAB">
              <wp:simplePos x="0" y="0"/>
              <wp:positionH relativeFrom="page">
                <wp:posOffset>720725</wp:posOffset>
              </wp:positionH>
              <wp:positionV relativeFrom="page">
                <wp:posOffset>208915</wp:posOffset>
              </wp:positionV>
              <wp:extent cx="6582410" cy="10259695"/>
              <wp:effectExtent l="0" t="0" r="27940" b="273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2410" cy="10259695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6E0246BC" id="Rectangle 1" o:spid="_x0000_s1026" style="position:absolute;margin-left:56.75pt;margin-top:16.45pt;width:518.3pt;height:807.85pt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671C1"/>
    <w:multiLevelType w:val="multilevel"/>
    <w:tmpl w:val="F356BF6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65BA4"/>
    <w:multiLevelType w:val="hybridMultilevel"/>
    <w:tmpl w:val="E272C5E8"/>
    <w:lvl w:ilvl="0" w:tplc="C0180182">
      <w:start w:val="1"/>
      <w:numFmt w:val="bullet"/>
      <w:lvlText w:val=""/>
      <w:lvlJc w:val="left"/>
      <w:pPr>
        <w:ind w:left="1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E2A37"/>
    <w:multiLevelType w:val="hybridMultilevel"/>
    <w:tmpl w:val="60B20B7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34CC21EF"/>
    <w:multiLevelType w:val="hybridMultilevel"/>
    <w:tmpl w:val="C6CAEA18"/>
    <w:lvl w:ilvl="0" w:tplc="C0180182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4785A"/>
    <w:multiLevelType w:val="hybridMultilevel"/>
    <w:tmpl w:val="D4544658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79034C0E"/>
    <w:multiLevelType w:val="hybridMultilevel"/>
    <w:tmpl w:val="0A20B162"/>
    <w:lvl w:ilvl="0" w:tplc="C0180182">
      <w:start w:val="1"/>
      <w:numFmt w:val="bullet"/>
      <w:lvlText w:val=""/>
      <w:lvlJc w:val="left"/>
      <w:pPr>
        <w:ind w:left="12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5" w:hanging="360"/>
      </w:pPr>
      <w:rPr>
        <w:rFonts w:ascii="Wingdings" w:hAnsi="Wingdings" w:hint="default"/>
      </w:rPr>
    </w:lvl>
  </w:abstractNum>
  <w:abstractNum w:abstractNumId="6" w15:restartNumberingAfterBreak="0">
    <w:nsid w:val="7B5245D9"/>
    <w:multiLevelType w:val="hybridMultilevel"/>
    <w:tmpl w:val="C6A8A976"/>
    <w:lvl w:ilvl="0" w:tplc="C0180182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223336">
    <w:abstractNumId w:val="7"/>
  </w:num>
  <w:num w:numId="2" w16cid:durableId="487525205">
    <w:abstractNumId w:val="3"/>
  </w:num>
  <w:num w:numId="3" w16cid:durableId="125122095">
    <w:abstractNumId w:val="1"/>
  </w:num>
  <w:num w:numId="4" w16cid:durableId="1680156480">
    <w:abstractNumId w:val="2"/>
  </w:num>
  <w:num w:numId="5" w16cid:durableId="1745057826">
    <w:abstractNumId w:val="4"/>
  </w:num>
  <w:num w:numId="6" w16cid:durableId="1635677538">
    <w:abstractNumId w:val="0"/>
  </w:num>
  <w:num w:numId="7" w16cid:durableId="1413046409">
    <w:abstractNumId w:val="6"/>
  </w:num>
  <w:num w:numId="8" w16cid:durableId="1636568877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activeWritingStyle w:appName="MSWord" w:lang="ru-RU" w:vendorID="1" w:dllVersion="512" w:checkStyle="1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autoHyphenation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285"/>
    <w:rsid w:val="000011FF"/>
    <w:rsid w:val="000027C4"/>
    <w:rsid w:val="00004332"/>
    <w:rsid w:val="000048A5"/>
    <w:rsid w:val="000050C4"/>
    <w:rsid w:val="000057A7"/>
    <w:rsid w:val="000060F2"/>
    <w:rsid w:val="0000657E"/>
    <w:rsid w:val="00007051"/>
    <w:rsid w:val="00007293"/>
    <w:rsid w:val="000118E4"/>
    <w:rsid w:val="00011CB9"/>
    <w:rsid w:val="00011D90"/>
    <w:rsid w:val="00011DBC"/>
    <w:rsid w:val="00012759"/>
    <w:rsid w:val="00012BC7"/>
    <w:rsid w:val="000149AD"/>
    <w:rsid w:val="00014A1A"/>
    <w:rsid w:val="00014F4A"/>
    <w:rsid w:val="00014FA9"/>
    <w:rsid w:val="0001688C"/>
    <w:rsid w:val="0002013A"/>
    <w:rsid w:val="00020C35"/>
    <w:rsid w:val="000212F2"/>
    <w:rsid w:val="000213F4"/>
    <w:rsid w:val="000220BE"/>
    <w:rsid w:val="000230C0"/>
    <w:rsid w:val="0002346C"/>
    <w:rsid w:val="0002601C"/>
    <w:rsid w:val="00026C2E"/>
    <w:rsid w:val="00027894"/>
    <w:rsid w:val="00027916"/>
    <w:rsid w:val="00027DA7"/>
    <w:rsid w:val="0003026D"/>
    <w:rsid w:val="00031DFC"/>
    <w:rsid w:val="00031EEE"/>
    <w:rsid w:val="000325B7"/>
    <w:rsid w:val="00033438"/>
    <w:rsid w:val="00033B75"/>
    <w:rsid w:val="00033D9A"/>
    <w:rsid w:val="0003494E"/>
    <w:rsid w:val="00035933"/>
    <w:rsid w:val="00035E88"/>
    <w:rsid w:val="00037A37"/>
    <w:rsid w:val="0004053F"/>
    <w:rsid w:val="00040948"/>
    <w:rsid w:val="00040CD4"/>
    <w:rsid w:val="000411C1"/>
    <w:rsid w:val="00041AEF"/>
    <w:rsid w:val="0004303D"/>
    <w:rsid w:val="000432D5"/>
    <w:rsid w:val="00043624"/>
    <w:rsid w:val="00043E02"/>
    <w:rsid w:val="000441ED"/>
    <w:rsid w:val="00046291"/>
    <w:rsid w:val="000462DA"/>
    <w:rsid w:val="00046355"/>
    <w:rsid w:val="00047CB9"/>
    <w:rsid w:val="000502B1"/>
    <w:rsid w:val="0005099B"/>
    <w:rsid w:val="00050F89"/>
    <w:rsid w:val="00051A10"/>
    <w:rsid w:val="000534AE"/>
    <w:rsid w:val="00054195"/>
    <w:rsid w:val="0005613D"/>
    <w:rsid w:val="00056400"/>
    <w:rsid w:val="00057F96"/>
    <w:rsid w:val="0006052D"/>
    <w:rsid w:val="00060DF9"/>
    <w:rsid w:val="0006124E"/>
    <w:rsid w:val="0006147D"/>
    <w:rsid w:val="00061571"/>
    <w:rsid w:val="00061DBB"/>
    <w:rsid w:val="0006224A"/>
    <w:rsid w:val="00062628"/>
    <w:rsid w:val="00063341"/>
    <w:rsid w:val="000634EC"/>
    <w:rsid w:val="00063B75"/>
    <w:rsid w:val="0006426D"/>
    <w:rsid w:val="00065AAC"/>
    <w:rsid w:val="0006607A"/>
    <w:rsid w:val="00067331"/>
    <w:rsid w:val="00070BB1"/>
    <w:rsid w:val="00071B15"/>
    <w:rsid w:val="00072041"/>
    <w:rsid w:val="00072914"/>
    <w:rsid w:val="00072E42"/>
    <w:rsid w:val="000730AE"/>
    <w:rsid w:val="000737F8"/>
    <w:rsid w:val="0007595F"/>
    <w:rsid w:val="00077424"/>
    <w:rsid w:val="000778F0"/>
    <w:rsid w:val="0008034B"/>
    <w:rsid w:val="00081F29"/>
    <w:rsid w:val="000822DF"/>
    <w:rsid w:val="00083214"/>
    <w:rsid w:val="000840D9"/>
    <w:rsid w:val="000841B1"/>
    <w:rsid w:val="00084294"/>
    <w:rsid w:val="00085A99"/>
    <w:rsid w:val="00085FFB"/>
    <w:rsid w:val="00090651"/>
    <w:rsid w:val="00091231"/>
    <w:rsid w:val="000917E4"/>
    <w:rsid w:val="00093948"/>
    <w:rsid w:val="00093BC4"/>
    <w:rsid w:val="0009501A"/>
    <w:rsid w:val="00096965"/>
    <w:rsid w:val="00096E1B"/>
    <w:rsid w:val="00097A12"/>
    <w:rsid w:val="00097C5B"/>
    <w:rsid w:val="000A000C"/>
    <w:rsid w:val="000A219F"/>
    <w:rsid w:val="000A268C"/>
    <w:rsid w:val="000A2A37"/>
    <w:rsid w:val="000A3E12"/>
    <w:rsid w:val="000A479F"/>
    <w:rsid w:val="000A5552"/>
    <w:rsid w:val="000A6571"/>
    <w:rsid w:val="000A6D00"/>
    <w:rsid w:val="000B09A6"/>
    <w:rsid w:val="000B15ED"/>
    <w:rsid w:val="000B1B39"/>
    <w:rsid w:val="000B1CBC"/>
    <w:rsid w:val="000B1F73"/>
    <w:rsid w:val="000B26B6"/>
    <w:rsid w:val="000B3903"/>
    <w:rsid w:val="000B57BE"/>
    <w:rsid w:val="000B5A02"/>
    <w:rsid w:val="000B67DC"/>
    <w:rsid w:val="000B6B75"/>
    <w:rsid w:val="000C0340"/>
    <w:rsid w:val="000C117B"/>
    <w:rsid w:val="000C2BC2"/>
    <w:rsid w:val="000C3354"/>
    <w:rsid w:val="000C393A"/>
    <w:rsid w:val="000C3BE7"/>
    <w:rsid w:val="000C3CD7"/>
    <w:rsid w:val="000C4146"/>
    <w:rsid w:val="000C4A82"/>
    <w:rsid w:val="000C4EEB"/>
    <w:rsid w:val="000C5219"/>
    <w:rsid w:val="000C5FFC"/>
    <w:rsid w:val="000D1EC2"/>
    <w:rsid w:val="000D2ADB"/>
    <w:rsid w:val="000D2BF0"/>
    <w:rsid w:val="000D2E6E"/>
    <w:rsid w:val="000D40BA"/>
    <w:rsid w:val="000D68CA"/>
    <w:rsid w:val="000D6C06"/>
    <w:rsid w:val="000D793C"/>
    <w:rsid w:val="000E0BB9"/>
    <w:rsid w:val="000E1D62"/>
    <w:rsid w:val="000E20E8"/>
    <w:rsid w:val="000E2FE4"/>
    <w:rsid w:val="000E3361"/>
    <w:rsid w:val="000E3C98"/>
    <w:rsid w:val="000E3EBD"/>
    <w:rsid w:val="000E3F16"/>
    <w:rsid w:val="000E5E46"/>
    <w:rsid w:val="000E7F23"/>
    <w:rsid w:val="000F0172"/>
    <w:rsid w:val="000F1473"/>
    <w:rsid w:val="000F287B"/>
    <w:rsid w:val="000F28AB"/>
    <w:rsid w:val="000F2C87"/>
    <w:rsid w:val="000F2D06"/>
    <w:rsid w:val="000F2E53"/>
    <w:rsid w:val="000F610F"/>
    <w:rsid w:val="000F692C"/>
    <w:rsid w:val="000F747F"/>
    <w:rsid w:val="000F7D27"/>
    <w:rsid w:val="001001C1"/>
    <w:rsid w:val="00100CE3"/>
    <w:rsid w:val="00101D26"/>
    <w:rsid w:val="00101EEC"/>
    <w:rsid w:val="001020A4"/>
    <w:rsid w:val="001026E6"/>
    <w:rsid w:val="001047B2"/>
    <w:rsid w:val="001051DF"/>
    <w:rsid w:val="00105611"/>
    <w:rsid w:val="00105E31"/>
    <w:rsid w:val="00106E89"/>
    <w:rsid w:val="00112ED4"/>
    <w:rsid w:val="00114FDF"/>
    <w:rsid w:val="00115479"/>
    <w:rsid w:val="00115AC0"/>
    <w:rsid w:val="001173BC"/>
    <w:rsid w:val="001207D6"/>
    <w:rsid w:val="00120E69"/>
    <w:rsid w:val="001218F7"/>
    <w:rsid w:val="00121C6D"/>
    <w:rsid w:val="001221BA"/>
    <w:rsid w:val="0012299A"/>
    <w:rsid w:val="00122DC1"/>
    <w:rsid w:val="00123552"/>
    <w:rsid w:val="00123E1C"/>
    <w:rsid w:val="0012441F"/>
    <w:rsid w:val="00125537"/>
    <w:rsid w:val="00125912"/>
    <w:rsid w:val="00125C16"/>
    <w:rsid w:val="00126140"/>
    <w:rsid w:val="00126E8F"/>
    <w:rsid w:val="001301B9"/>
    <w:rsid w:val="001308BF"/>
    <w:rsid w:val="00130B0D"/>
    <w:rsid w:val="001319FC"/>
    <w:rsid w:val="0013290B"/>
    <w:rsid w:val="00133549"/>
    <w:rsid w:val="00133F54"/>
    <w:rsid w:val="001341D5"/>
    <w:rsid w:val="00135F67"/>
    <w:rsid w:val="001360A3"/>
    <w:rsid w:val="001367AC"/>
    <w:rsid w:val="00140229"/>
    <w:rsid w:val="001413E1"/>
    <w:rsid w:val="001428C9"/>
    <w:rsid w:val="00144198"/>
    <w:rsid w:val="001443B4"/>
    <w:rsid w:val="00144AAC"/>
    <w:rsid w:val="00144DAA"/>
    <w:rsid w:val="001454FA"/>
    <w:rsid w:val="00145613"/>
    <w:rsid w:val="00150752"/>
    <w:rsid w:val="0015192F"/>
    <w:rsid w:val="00152492"/>
    <w:rsid w:val="00152901"/>
    <w:rsid w:val="00152BED"/>
    <w:rsid w:val="001530E1"/>
    <w:rsid w:val="00153DA8"/>
    <w:rsid w:val="00154957"/>
    <w:rsid w:val="00154B28"/>
    <w:rsid w:val="0015507D"/>
    <w:rsid w:val="00155365"/>
    <w:rsid w:val="0015631D"/>
    <w:rsid w:val="001564D9"/>
    <w:rsid w:val="00156E05"/>
    <w:rsid w:val="0015791F"/>
    <w:rsid w:val="00157CDD"/>
    <w:rsid w:val="0016121C"/>
    <w:rsid w:val="00161AFB"/>
    <w:rsid w:val="00161C5D"/>
    <w:rsid w:val="00162617"/>
    <w:rsid w:val="001630A8"/>
    <w:rsid w:val="00163578"/>
    <w:rsid w:val="00163602"/>
    <w:rsid w:val="001638C5"/>
    <w:rsid w:val="00164222"/>
    <w:rsid w:val="00164AEB"/>
    <w:rsid w:val="0016528D"/>
    <w:rsid w:val="0016597D"/>
    <w:rsid w:val="001659D2"/>
    <w:rsid w:val="001669CB"/>
    <w:rsid w:val="00167691"/>
    <w:rsid w:val="001678D3"/>
    <w:rsid w:val="00170448"/>
    <w:rsid w:val="00170B23"/>
    <w:rsid w:val="001717B7"/>
    <w:rsid w:val="0017213F"/>
    <w:rsid w:val="0017374C"/>
    <w:rsid w:val="001755A5"/>
    <w:rsid w:val="00176052"/>
    <w:rsid w:val="00176F13"/>
    <w:rsid w:val="00177EEA"/>
    <w:rsid w:val="0018122C"/>
    <w:rsid w:val="00181F36"/>
    <w:rsid w:val="00184004"/>
    <w:rsid w:val="00186F5F"/>
    <w:rsid w:val="001873FD"/>
    <w:rsid w:val="00187454"/>
    <w:rsid w:val="00187EFE"/>
    <w:rsid w:val="00187FC0"/>
    <w:rsid w:val="0019076A"/>
    <w:rsid w:val="0019111F"/>
    <w:rsid w:val="00191A4D"/>
    <w:rsid w:val="001921AF"/>
    <w:rsid w:val="001923B2"/>
    <w:rsid w:val="00192458"/>
    <w:rsid w:val="00192E5F"/>
    <w:rsid w:val="0019387F"/>
    <w:rsid w:val="00193CD8"/>
    <w:rsid w:val="001947AA"/>
    <w:rsid w:val="001963D3"/>
    <w:rsid w:val="00197159"/>
    <w:rsid w:val="00197261"/>
    <w:rsid w:val="001A140A"/>
    <w:rsid w:val="001A15B1"/>
    <w:rsid w:val="001A1B67"/>
    <w:rsid w:val="001A1E1C"/>
    <w:rsid w:val="001A2A70"/>
    <w:rsid w:val="001A5011"/>
    <w:rsid w:val="001A6430"/>
    <w:rsid w:val="001A67B0"/>
    <w:rsid w:val="001A6A81"/>
    <w:rsid w:val="001B1B91"/>
    <w:rsid w:val="001B42E0"/>
    <w:rsid w:val="001B4884"/>
    <w:rsid w:val="001B4C30"/>
    <w:rsid w:val="001B552C"/>
    <w:rsid w:val="001B5FDF"/>
    <w:rsid w:val="001B65C6"/>
    <w:rsid w:val="001B682E"/>
    <w:rsid w:val="001B7A18"/>
    <w:rsid w:val="001B7C2A"/>
    <w:rsid w:val="001C065E"/>
    <w:rsid w:val="001C17EE"/>
    <w:rsid w:val="001C1C87"/>
    <w:rsid w:val="001C21F4"/>
    <w:rsid w:val="001C24B8"/>
    <w:rsid w:val="001C275A"/>
    <w:rsid w:val="001C27CF"/>
    <w:rsid w:val="001C300B"/>
    <w:rsid w:val="001C3385"/>
    <w:rsid w:val="001C5755"/>
    <w:rsid w:val="001C72A1"/>
    <w:rsid w:val="001C7D96"/>
    <w:rsid w:val="001D2203"/>
    <w:rsid w:val="001D23C7"/>
    <w:rsid w:val="001D2ECB"/>
    <w:rsid w:val="001D32CE"/>
    <w:rsid w:val="001D3364"/>
    <w:rsid w:val="001D47B7"/>
    <w:rsid w:val="001D4B70"/>
    <w:rsid w:val="001D5BCE"/>
    <w:rsid w:val="001D640D"/>
    <w:rsid w:val="001D64C2"/>
    <w:rsid w:val="001D6F4E"/>
    <w:rsid w:val="001D75AB"/>
    <w:rsid w:val="001D781A"/>
    <w:rsid w:val="001D78AF"/>
    <w:rsid w:val="001E0506"/>
    <w:rsid w:val="001E171E"/>
    <w:rsid w:val="001E17B6"/>
    <w:rsid w:val="001E257C"/>
    <w:rsid w:val="001E2CBA"/>
    <w:rsid w:val="001E2D59"/>
    <w:rsid w:val="001E4026"/>
    <w:rsid w:val="001E582C"/>
    <w:rsid w:val="001E6297"/>
    <w:rsid w:val="001E63DB"/>
    <w:rsid w:val="001E7CC0"/>
    <w:rsid w:val="001F0710"/>
    <w:rsid w:val="001F13DE"/>
    <w:rsid w:val="001F23B0"/>
    <w:rsid w:val="001F2418"/>
    <w:rsid w:val="001F2BCC"/>
    <w:rsid w:val="001F2CA3"/>
    <w:rsid w:val="001F3335"/>
    <w:rsid w:val="001F3E6A"/>
    <w:rsid w:val="001F44B9"/>
    <w:rsid w:val="001F5500"/>
    <w:rsid w:val="001F56CE"/>
    <w:rsid w:val="001F57D5"/>
    <w:rsid w:val="001F6A43"/>
    <w:rsid w:val="001F7155"/>
    <w:rsid w:val="001F7186"/>
    <w:rsid w:val="001F7942"/>
    <w:rsid w:val="001F79FF"/>
    <w:rsid w:val="002000B4"/>
    <w:rsid w:val="00201EE3"/>
    <w:rsid w:val="002022E7"/>
    <w:rsid w:val="002027A1"/>
    <w:rsid w:val="00203924"/>
    <w:rsid w:val="002041DE"/>
    <w:rsid w:val="00205C11"/>
    <w:rsid w:val="00206274"/>
    <w:rsid w:val="0020691F"/>
    <w:rsid w:val="00207809"/>
    <w:rsid w:val="0021039E"/>
    <w:rsid w:val="0021063F"/>
    <w:rsid w:val="0021357A"/>
    <w:rsid w:val="00213C44"/>
    <w:rsid w:val="00214118"/>
    <w:rsid w:val="00214254"/>
    <w:rsid w:val="0021470E"/>
    <w:rsid w:val="00214C6E"/>
    <w:rsid w:val="00214F4B"/>
    <w:rsid w:val="0021748A"/>
    <w:rsid w:val="0022270E"/>
    <w:rsid w:val="00223355"/>
    <w:rsid w:val="00223590"/>
    <w:rsid w:val="002235AB"/>
    <w:rsid w:val="00223BCA"/>
    <w:rsid w:val="00224B7A"/>
    <w:rsid w:val="00224CE1"/>
    <w:rsid w:val="0022571B"/>
    <w:rsid w:val="00226B69"/>
    <w:rsid w:val="00226C99"/>
    <w:rsid w:val="00227817"/>
    <w:rsid w:val="002302A5"/>
    <w:rsid w:val="00231BC9"/>
    <w:rsid w:val="00233304"/>
    <w:rsid w:val="002337D9"/>
    <w:rsid w:val="0023386D"/>
    <w:rsid w:val="00234299"/>
    <w:rsid w:val="00234521"/>
    <w:rsid w:val="00235340"/>
    <w:rsid w:val="00236C83"/>
    <w:rsid w:val="00237F71"/>
    <w:rsid w:val="002403DC"/>
    <w:rsid w:val="00240BA9"/>
    <w:rsid w:val="002415CD"/>
    <w:rsid w:val="002421A5"/>
    <w:rsid w:val="002428CD"/>
    <w:rsid w:val="002438C9"/>
    <w:rsid w:val="00244A5B"/>
    <w:rsid w:val="00244F25"/>
    <w:rsid w:val="002451EF"/>
    <w:rsid w:val="002453A5"/>
    <w:rsid w:val="0024553A"/>
    <w:rsid w:val="00245887"/>
    <w:rsid w:val="00245C5D"/>
    <w:rsid w:val="00246689"/>
    <w:rsid w:val="00247642"/>
    <w:rsid w:val="0025035F"/>
    <w:rsid w:val="00250392"/>
    <w:rsid w:val="0025086B"/>
    <w:rsid w:val="00253D17"/>
    <w:rsid w:val="00254670"/>
    <w:rsid w:val="00255552"/>
    <w:rsid w:val="002557BF"/>
    <w:rsid w:val="00255933"/>
    <w:rsid w:val="00255B17"/>
    <w:rsid w:val="002569B0"/>
    <w:rsid w:val="00256F0B"/>
    <w:rsid w:val="00257F7B"/>
    <w:rsid w:val="002609BE"/>
    <w:rsid w:val="002614ED"/>
    <w:rsid w:val="002617DD"/>
    <w:rsid w:val="00261912"/>
    <w:rsid w:val="00262A45"/>
    <w:rsid w:val="002632C8"/>
    <w:rsid w:val="0026384C"/>
    <w:rsid w:val="0026407E"/>
    <w:rsid w:val="00264E7C"/>
    <w:rsid w:val="0026532E"/>
    <w:rsid w:val="002662E0"/>
    <w:rsid w:val="00267BE1"/>
    <w:rsid w:val="00271A49"/>
    <w:rsid w:val="00273769"/>
    <w:rsid w:val="002737B0"/>
    <w:rsid w:val="002739B8"/>
    <w:rsid w:val="00273C82"/>
    <w:rsid w:val="00274756"/>
    <w:rsid w:val="00274A0B"/>
    <w:rsid w:val="00275049"/>
    <w:rsid w:val="00276AA5"/>
    <w:rsid w:val="0027706E"/>
    <w:rsid w:val="0028008D"/>
    <w:rsid w:val="0028009C"/>
    <w:rsid w:val="00280E80"/>
    <w:rsid w:val="0028130C"/>
    <w:rsid w:val="00282A5E"/>
    <w:rsid w:val="00282E62"/>
    <w:rsid w:val="002850DC"/>
    <w:rsid w:val="00285B83"/>
    <w:rsid w:val="00285D66"/>
    <w:rsid w:val="00285E31"/>
    <w:rsid w:val="00286E55"/>
    <w:rsid w:val="00287020"/>
    <w:rsid w:val="0029038F"/>
    <w:rsid w:val="00290B0C"/>
    <w:rsid w:val="002911B3"/>
    <w:rsid w:val="002913F8"/>
    <w:rsid w:val="00292B63"/>
    <w:rsid w:val="002936AF"/>
    <w:rsid w:val="002936F3"/>
    <w:rsid w:val="00293765"/>
    <w:rsid w:val="00293932"/>
    <w:rsid w:val="00294092"/>
    <w:rsid w:val="002942D1"/>
    <w:rsid w:val="002944F6"/>
    <w:rsid w:val="00294894"/>
    <w:rsid w:val="00294909"/>
    <w:rsid w:val="00294EED"/>
    <w:rsid w:val="00295DBF"/>
    <w:rsid w:val="00295F87"/>
    <w:rsid w:val="002963DC"/>
    <w:rsid w:val="00297354"/>
    <w:rsid w:val="00297E43"/>
    <w:rsid w:val="002A15A0"/>
    <w:rsid w:val="002A1F62"/>
    <w:rsid w:val="002A24EF"/>
    <w:rsid w:val="002A25A1"/>
    <w:rsid w:val="002A25C8"/>
    <w:rsid w:val="002A283D"/>
    <w:rsid w:val="002A2F39"/>
    <w:rsid w:val="002A3E44"/>
    <w:rsid w:val="002A6FD5"/>
    <w:rsid w:val="002A773B"/>
    <w:rsid w:val="002B05BE"/>
    <w:rsid w:val="002B36E2"/>
    <w:rsid w:val="002B418D"/>
    <w:rsid w:val="002B4BD3"/>
    <w:rsid w:val="002B5777"/>
    <w:rsid w:val="002C004D"/>
    <w:rsid w:val="002C10EA"/>
    <w:rsid w:val="002C1FD7"/>
    <w:rsid w:val="002C1FEE"/>
    <w:rsid w:val="002C21EE"/>
    <w:rsid w:val="002C338D"/>
    <w:rsid w:val="002C3723"/>
    <w:rsid w:val="002C4D9C"/>
    <w:rsid w:val="002C55B0"/>
    <w:rsid w:val="002C6319"/>
    <w:rsid w:val="002C72A4"/>
    <w:rsid w:val="002C7624"/>
    <w:rsid w:val="002D0399"/>
    <w:rsid w:val="002D053F"/>
    <w:rsid w:val="002D077D"/>
    <w:rsid w:val="002D0E90"/>
    <w:rsid w:val="002D124B"/>
    <w:rsid w:val="002D1285"/>
    <w:rsid w:val="002D1308"/>
    <w:rsid w:val="002D1D16"/>
    <w:rsid w:val="002D4A06"/>
    <w:rsid w:val="002D4A3A"/>
    <w:rsid w:val="002D5144"/>
    <w:rsid w:val="002D577F"/>
    <w:rsid w:val="002D647B"/>
    <w:rsid w:val="002D6F34"/>
    <w:rsid w:val="002D70C2"/>
    <w:rsid w:val="002E0AFC"/>
    <w:rsid w:val="002E44B9"/>
    <w:rsid w:val="002E5475"/>
    <w:rsid w:val="002E7719"/>
    <w:rsid w:val="002E7B25"/>
    <w:rsid w:val="002F1575"/>
    <w:rsid w:val="002F2282"/>
    <w:rsid w:val="002F33D6"/>
    <w:rsid w:val="002F3458"/>
    <w:rsid w:val="002F360F"/>
    <w:rsid w:val="002F4FCF"/>
    <w:rsid w:val="002F4FEB"/>
    <w:rsid w:val="002F6162"/>
    <w:rsid w:val="002F6F0C"/>
    <w:rsid w:val="002F7C84"/>
    <w:rsid w:val="00300112"/>
    <w:rsid w:val="0030043D"/>
    <w:rsid w:val="0030238E"/>
    <w:rsid w:val="00302CFC"/>
    <w:rsid w:val="00303283"/>
    <w:rsid w:val="00303D87"/>
    <w:rsid w:val="00304851"/>
    <w:rsid w:val="00305BB8"/>
    <w:rsid w:val="003061A8"/>
    <w:rsid w:val="00307D18"/>
    <w:rsid w:val="0031002E"/>
    <w:rsid w:val="0031003B"/>
    <w:rsid w:val="00312065"/>
    <w:rsid w:val="0031211F"/>
    <w:rsid w:val="00315D75"/>
    <w:rsid w:val="00315E0B"/>
    <w:rsid w:val="003164EE"/>
    <w:rsid w:val="00316583"/>
    <w:rsid w:val="00317438"/>
    <w:rsid w:val="0031761C"/>
    <w:rsid w:val="00320778"/>
    <w:rsid w:val="0032096E"/>
    <w:rsid w:val="003229FA"/>
    <w:rsid w:val="003230C5"/>
    <w:rsid w:val="0032489B"/>
    <w:rsid w:val="00326866"/>
    <w:rsid w:val="00326D81"/>
    <w:rsid w:val="00330264"/>
    <w:rsid w:val="00331457"/>
    <w:rsid w:val="003317FB"/>
    <w:rsid w:val="00332B24"/>
    <w:rsid w:val="003341C5"/>
    <w:rsid w:val="00334BE8"/>
    <w:rsid w:val="00335A42"/>
    <w:rsid w:val="0033627C"/>
    <w:rsid w:val="003368F7"/>
    <w:rsid w:val="00336D27"/>
    <w:rsid w:val="00337782"/>
    <w:rsid w:val="00337CEB"/>
    <w:rsid w:val="00337D99"/>
    <w:rsid w:val="003414C2"/>
    <w:rsid w:val="00341AEB"/>
    <w:rsid w:val="00341D60"/>
    <w:rsid w:val="003442F5"/>
    <w:rsid w:val="0034433C"/>
    <w:rsid w:val="00344741"/>
    <w:rsid w:val="00345105"/>
    <w:rsid w:val="00345137"/>
    <w:rsid w:val="00345E96"/>
    <w:rsid w:val="00346466"/>
    <w:rsid w:val="00350D7C"/>
    <w:rsid w:val="00351F86"/>
    <w:rsid w:val="00353B81"/>
    <w:rsid w:val="00354233"/>
    <w:rsid w:val="00355109"/>
    <w:rsid w:val="0035566D"/>
    <w:rsid w:val="00360438"/>
    <w:rsid w:val="00360697"/>
    <w:rsid w:val="003609E7"/>
    <w:rsid w:val="00360B19"/>
    <w:rsid w:val="00362623"/>
    <w:rsid w:val="003627D1"/>
    <w:rsid w:val="0036298A"/>
    <w:rsid w:val="00364EFB"/>
    <w:rsid w:val="003652AC"/>
    <w:rsid w:val="003654E1"/>
    <w:rsid w:val="00366664"/>
    <w:rsid w:val="003673A6"/>
    <w:rsid w:val="003674B8"/>
    <w:rsid w:val="003675C1"/>
    <w:rsid w:val="00367C73"/>
    <w:rsid w:val="00367D7D"/>
    <w:rsid w:val="00370861"/>
    <w:rsid w:val="0037090E"/>
    <w:rsid w:val="0037155D"/>
    <w:rsid w:val="0037191C"/>
    <w:rsid w:val="0037331C"/>
    <w:rsid w:val="003741A8"/>
    <w:rsid w:val="00374F99"/>
    <w:rsid w:val="00375646"/>
    <w:rsid w:val="00375F97"/>
    <w:rsid w:val="00376846"/>
    <w:rsid w:val="00376B9E"/>
    <w:rsid w:val="00376E91"/>
    <w:rsid w:val="0038082A"/>
    <w:rsid w:val="00380AFF"/>
    <w:rsid w:val="0038189C"/>
    <w:rsid w:val="00383FED"/>
    <w:rsid w:val="00384A0B"/>
    <w:rsid w:val="00385FBB"/>
    <w:rsid w:val="00386CFC"/>
    <w:rsid w:val="00387709"/>
    <w:rsid w:val="00390357"/>
    <w:rsid w:val="00390D00"/>
    <w:rsid w:val="00391517"/>
    <w:rsid w:val="00391581"/>
    <w:rsid w:val="00392C2E"/>
    <w:rsid w:val="003933A7"/>
    <w:rsid w:val="00393C85"/>
    <w:rsid w:val="00394C77"/>
    <w:rsid w:val="00397F31"/>
    <w:rsid w:val="003A04C9"/>
    <w:rsid w:val="003A100B"/>
    <w:rsid w:val="003A1B43"/>
    <w:rsid w:val="003A2052"/>
    <w:rsid w:val="003A222A"/>
    <w:rsid w:val="003A293F"/>
    <w:rsid w:val="003A2E9A"/>
    <w:rsid w:val="003A3F2C"/>
    <w:rsid w:val="003A6338"/>
    <w:rsid w:val="003A72C9"/>
    <w:rsid w:val="003A7402"/>
    <w:rsid w:val="003A7754"/>
    <w:rsid w:val="003B0AFD"/>
    <w:rsid w:val="003B139E"/>
    <w:rsid w:val="003B260B"/>
    <w:rsid w:val="003B2831"/>
    <w:rsid w:val="003B2AC4"/>
    <w:rsid w:val="003B3CF5"/>
    <w:rsid w:val="003B3E86"/>
    <w:rsid w:val="003B4BA6"/>
    <w:rsid w:val="003B5717"/>
    <w:rsid w:val="003B6630"/>
    <w:rsid w:val="003B71BB"/>
    <w:rsid w:val="003C1C3B"/>
    <w:rsid w:val="003C4580"/>
    <w:rsid w:val="003C4BDB"/>
    <w:rsid w:val="003C5465"/>
    <w:rsid w:val="003C5AAF"/>
    <w:rsid w:val="003C6C5C"/>
    <w:rsid w:val="003C6E88"/>
    <w:rsid w:val="003C7132"/>
    <w:rsid w:val="003D22C0"/>
    <w:rsid w:val="003D238D"/>
    <w:rsid w:val="003D2938"/>
    <w:rsid w:val="003D4613"/>
    <w:rsid w:val="003D4786"/>
    <w:rsid w:val="003D4CEB"/>
    <w:rsid w:val="003D5A2E"/>
    <w:rsid w:val="003D6724"/>
    <w:rsid w:val="003D730D"/>
    <w:rsid w:val="003D7A6D"/>
    <w:rsid w:val="003D7EFB"/>
    <w:rsid w:val="003E05C1"/>
    <w:rsid w:val="003E09D9"/>
    <w:rsid w:val="003E15D2"/>
    <w:rsid w:val="003E2774"/>
    <w:rsid w:val="003E4389"/>
    <w:rsid w:val="003E4546"/>
    <w:rsid w:val="003E497F"/>
    <w:rsid w:val="003E49FC"/>
    <w:rsid w:val="003E54A8"/>
    <w:rsid w:val="003E6579"/>
    <w:rsid w:val="003E6B8D"/>
    <w:rsid w:val="003F02BD"/>
    <w:rsid w:val="003F039C"/>
    <w:rsid w:val="003F04D2"/>
    <w:rsid w:val="003F0C28"/>
    <w:rsid w:val="003F0D26"/>
    <w:rsid w:val="003F19C8"/>
    <w:rsid w:val="003F3736"/>
    <w:rsid w:val="003F3CD6"/>
    <w:rsid w:val="003F5EB9"/>
    <w:rsid w:val="003F655D"/>
    <w:rsid w:val="003F7944"/>
    <w:rsid w:val="004025A6"/>
    <w:rsid w:val="00402C86"/>
    <w:rsid w:val="0040319F"/>
    <w:rsid w:val="0040322A"/>
    <w:rsid w:val="00403AA9"/>
    <w:rsid w:val="0040415D"/>
    <w:rsid w:val="00404EA3"/>
    <w:rsid w:val="004055CA"/>
    <w:rsid w:val="00405E76"/>
    <w:rsid w:val="00410DC9"/>
    <w:rsid w:val="00411109"/>
    <w:rsid w:val="0041205D"/>
    <w:rsid w:val="00412242"/>
    <w:rsid w:val="00413C54"/>
    <w:rsid w:val="00414066"/>
    <w:rsid w:val="00414F57"/>
    <w:rsid w:val="00415E42"/>
    <w:rsid w:val="00415EAD"/>
    <w:rsid w:val="00415FFA"/>
    <w:rsid w:val="004179AF"/>
    <w:rsid w:val="00421026"/>
    <w:rsid w:val="004210D5"/>
    <w:rsid w:val="00421837"/>
    <w:rsid w:val="00422007"/>
    <w:rsid w:val="004228D0"/>
    <w:rsid w:val="004240B2"/>
    <w:rsid w:val="004240FE"/>
    <w:rsid w:val="00424145"/>
    <w:rsid w:val="00424D29"/>
    <w:rsid w:val="00425362"/>
    <w:rsid w:val="00426944"/>
    <w:rsid w:val="00431529"/>
    <w:rsid w:val="004328C9"/>
    <w:rsid w:val="00432BF8"/>
    <w:rsid w:val="00433021"/>
    <w:rsid w:val="00433F46"/>
    <w:rsid w:val="004345BD"/>
    <w:rsid w:val="00434793"/>
    <w:rsid w:val="00443727"/>
    <w:rsid w:val="00443A90"/>
    <w:rsid w:val="00443D87"/>
    <w:rsid w:val="00444CDC"/>
    <w:rsid w:val="00445E0D"/>
    <w:rsid w:val="00447F01"/>
    <w:rsid w:val="00451876"/>
    <w:rsid w:val="00451A43"/>
    <w:rsid w:val="00451D53"/>
    <w:rsid w:val="00452270"/>
    <w:rsid w:val="004525D1"/>
    <w:rsid w:val="00452BA7"/>
    <w:rsid w:val="00454A08"/>
    <w:rsid w:val="00454A6A"/>
    <w:rsid w:val="00454E11"/>
    <w:rsid w:val="00455AB2"/>
    <w:rsid w:val="00455ECF"/>
    <w:rsid w:val="00456422"/>
    <w:rsid w:val="004569A3"/>
    <w:rsid w:val="00457517"/>
    <w:rsid w:val="00461D03"/>
    <w:rsid w:val="004624EF"/>
    <w:rsid w:val="004628C3"/>
    <w:rsid w:val="00463A02"/>
    <w:rsid w:val="004672B7"/>
    <w:rsid w:val="004702F9"/>
    <w:rsid w:val="004709DB"/>
    <w:rsid w:val="00470AA7"/>
    <w:rsid w:val="00470DB3"/>
    <w:rsid w:val="00470FAF"/>
    <w:rsid w:val="00471C31"/>
    <w:rsid w:val="0047203F"/>
    <w:rsid w:val="004728C2"/>
    <w:rsid w:val="0047385B"/>
    <w:rsid w:val="0047413E"/>
    <w:rsid w:val="004750E3"/>
    <w:rsid w:val="004752C8"/>
    <w:rsid w:val="004759B0"/>
    <w:rsid w:val="004762E0"/>
    <w:rsid w:val="00477885"/>
    <w:rsid w:val="00480782"/>
    <w:rsid w:val="00480999"/>
    <w:rsid w:val="00481484"/>
    <w:rsid w:val="004817EE"/>
    <w:rsid w:val="00481FF6"/>
    <w:rsid w:val="00483DE2"/>
    <w:rsid w:val="00483E8B"/>
    <w:rsid w:val="004846DA"/>
    <w:rsid w:val="004851BD"/>
    <w:rsid w:val="00485DEF"/>
    <w:rsid w:val="00486B8D"/>
    <w:rsid w:val="004871AB"/>
    <w:rsid w:val="00491557"/>
    <w:rsid w:val="00491884"/>
    <w:rsid w:val="0049194E"/>
    <w:rsid w:val="00493248"/>
    <w:rsid w:val="00493262"/>
    <w:rsid w:val="0049469E"/>
    <w:rsid w:val="00494B90"/>
    <w:rsid w:val="004955A4"/>
    <w:rsid w:val="00495FEA"/>
    <w:rsid w:val="00497ABE"/>
    <w:rsid w:val="004A0EFD"/>
    <w:rsid w:val="004A1204"/>
    <w:rsid w:val="004A1533"/>
    <w:rsid w:val="004A17FC"/>
    <w:rsid w:val="004A1D8A"/>
    <w:rsid w:val="004A21D7"/>
    <w:rsid w:val="004A2391"/>
    <w:rsid w:val="004A36D2"/>
    <w:rsid w:val="004A3902"/>
    <w:rsid w:val="004A4B81"/>
    <w:rsid w:val="004A5F21"/>
    <w:rsid w:val="004B017B"/>
    <w:rsid w:val="004B0ADC"/>
    <w:rsid w:val="004B16A2"/>
    <w:rsid w:val="004B1DC8"/>
    <w:rsid w:val="004B288C"/>
    <w:rsid w:val="004B2CBE"/>
    <w:rsid w:val="004B478B"/>
    <w:rsid w:val="004B4F41"/>
    <w:rsid w:val="004B5C0F"/>
    <w:rsid w:val="004B791D"/>
    <w:rsid w:val="004B79A6"/>
    <w:rsid w:val="004C024D"/>
    <w:rsid w:val="004C1946"/>
    <w:rsid w:val="004C31F3"/>
    <w:rsid w:val="004C3662"/>
    <w:rsid w:val="004C3FBF"/>
    <w:rsid w:val="004C5C4B"/>
    <w:rsid w:val="004C66EC"/>
    <w:rsid w:val="004C73BF"/>
    <w:rsid w:val="004C7A62"/>
    <w:rsid w:val="004D005D"/>
    <w:rsid w:val="004D1C0A"/>
    <w:rsid w:val="004D2011"/>
    <w:rsid w:val="004D32A2"/>
    <w:rsid w:val="004D36FB"/>
    <w:rsid w:val="004D67C4"/>
    <w:rsid w:val="004D7DFA"/>
    <w:rsid w:val="004E0C99"/>
    <w:rsid w:val="004E1045"/>
    <w:rsid w:val="004E19C1"/>
    <w:rsid w:val="004E1CEB"/>
    <w:rsid w:val="004E2128"/>
    <w:rsid w:val="004E3AB8"/>
    <w:rsid w:val="004E65A4"/>
    <w:rsid w:val="004E6AD3"/>
    <w:rsid w:val="004E79BA"/>
    <w:rsid w:val="004F016F"/>
    <w:rsid w:val="004F01EF"/>
    <w:rsid w:val="004F07A3"/>
    <w:rsid w:val="004F0823"/>
    <w:rsid w:val="004F0CF1"/>
    <w:rsid w:val="004F0F2D"/>
    <w:rsid w:val="004F29EE"/>
    <w:rsid w:val="004F3127"/>
    <w:rsid w:val="004F3987"/>
    <w:rsid w:val="004F4B3B"/>
    <w:rsid w:val="004F502C"/>
    <w:rsid w:val="004F519D"/>
    <w:rsid w:val="004F58D6"/>
    <w:rsid w:val="004F64DB"/>
    <w:rsid w:val="004F6A0F"/>
    <w:rsid w:val="004F6BAC"/>
    <w:rsid w:val="004F6F4D"/>
    <w:rsid w:val="004F759D"/>
    <w:rsid w:val="004F7EE3"/>
    <w:rsid w:val="00501D78"/>
    <w:rsid w:val="00503073"/>
    <w:rsid w:val="00503ABF"/>
    <w:rsid w:val="00507A1C"/>
    <w:rsid w:val="0051074F"/>
    <w:rsid w:val="005117B1"/>
    <w:rsid w:val="00511F88"/>
    <w:rsid w:val="00512116"/>
    <w:rsid w:val="00512828"/>
    <w:rsid w:val="005132EA"/>
    <w:rsid w:val="005135B4"/>
    <w:rsid w:val="0051384E"/>
    <w:rsid w:val="00514860"/>
    <w:rsid w:val="00514B3E"/>
    <w:rsid w:val="00514D59"/>
    <w:rsid w:val="00515B1B"/>
    <w:rsid w:val="00515C27"/>
    <w:rsid w:val="00515D3C"/>
    <w:rsid w:val="00516137"/>
    <w:rsid w:val="00522044"/>
    <w:rsid w:val="005220D7"/>
    <w:rsid w:val="005234C8"/>
    <w:rsid w:val="0052357F"/>
    <w:rsid w:val="00525F4D"/>
    <w:rsid w:val="00526184"/>
    <w:rsid w:val="00526711"/>
    <w:rsid w:val="00526EA5"/>
    <w:rsid w:val="00527DB5"/>
    <w:rsid w:val="00530F01"/>
    <w:rsid w:val="00530F54"/>
    <w:rsid w:val="00531733"/>
    <w:rsid w:val="005326EA"/>
    <w:rsid w:val="00534465"/>
    <w:rsid w:val="00534551"/>
    <w:rsid w:val="005364EA"/>
    <w:rsid w:val="00537448"/>
    <w:rsid w:val="00537C53"/>
    <w:rsid w:val="00540FF4"/>
    <w:rsid w:val="0054104F"/>
    <w:rsid w:val="00541488"/>
    <w:rsid w:val="00541C41"/>
    <w:rsid w:val="00541F31"/>
    <w:rsid w:val="005420E6"/>
    <w:rsid w:val="005420EF"/>
    <w:rsid w:val="00544E0E"/>
    <w:rsid w:val="00545B7A"/>
    <w:rsid w:val="005460F5"/>
    <w:rsid w:val="005461C8"/>
    <w:rsid w:val="00546E08"/>
    <w:rsid w:val="00546F93"/>
    <w:rsid w:val="005471FB"/>
    <w:rsid w:val="00550B99"/>
    <w:rsid w:val="00552521"/>
    <w:rsid w:val="00552898"/>
    <w:rsid w:val="005528A8"/>
    <w:rsid w:val="00552932"/>
    <w:rsid w:val="00552A0D"/>
    <w:rsid w:val="00555557"/>
    <w:rsid w:val="005603E5"/>
    <w:rsid w:val="005604ED"/>
    <w:rsid w:val="005606EB"/>
    <w:rsid w:val="00560863"/>
    <w:rsid w:val="00561AAD"/>
    <w:rsid w:val="00561B92"/>
    <w:rsid w:val="00561CE5"/>
    <w:rsid w:val="0056439D"/>
    <w:rsid w:val="00564CCE"/>
    <w:rsid w:val="005653AF"/>
    <w:rsid w:val="005668C8"/>
    <w:rsid w:val="00567CF0"/>
    <w:rsid w:val="00570D7E"/>
    <w:rsid w:val="005713B8"/>
    <w:rsid w:val="005718A3"/>
    <w:rsid w:val="00571E19"/>
    <w:rsid w:val="00574300"/>
    <w:rsid w:val="00574455"/>
    <w:rsid w:val="00574834"/>
    <w:rsid w:val="00574E3D"/>
    <w:rsid w:val="00575088"/>
    <w:rsid w:val="00575263"/>
    <w:rsid w:val="005758A3"/>
    <w:rsid w:val="00575BCC"/>
    <w:rsid w:val="005775B5"/>
    <w:rsid w:val="00580B86"/>
    <w:rsid w:val="00582F32"/>
    <w:rsid w:val="00582F5F"/>
    <w:rsid w:val="00583787"/>
    <w:rsid w:val="0058381A"/>
    <w:rsid w:val="0058422B"/>
    <w:rsid w:val="00584EF6"/>
    <w:rsid w:val="00585D8C"/>
    <w:rsid w:val="00586EC1"/>
    <w:rsid w:val="005870D7"/>
    <w:rsid w:val="00587DE4"/>
    <w:rsid w:val="0059084B"/>
    <w:rsid w:val="00590DBE"/>
    <w:rsid w:val="00591F97"/>
    <w:rsid w:val="00594D33"/>
    <w:rsid w:val="0059785E"/>
    <w:rsid w:val="00597A87"/>
    <w:rsid w:val="00597C77"/>
    <w:rsid w:val="005A17D0"/>
    <w:rsid w:val="005A1931"/>
    <w:rsid w:val="005A1EDD"/>
    <w:rsid w:val="005A2B9A"/>
    <w:rsid w:val="005A3AE2"/>
    <w:rsid w:val="005A45CB"/>
    <w:rsid w:val="005A5E14"/>
    <w:rsid w:val="005B0B99"/>
    <w:rsid w:val="005B2CAF"/>
    <w:rsid w:val="005B593F"/>
    <w:rsid w:val="005B5C2E"/>
    <w:rsid w:val="005B7811"/>
    <w:rsid w:val="005B7CA1"/>
    <w:rsid w:val="005C2688"/>
    <w:rsid w:val="005C2B70"/>
    <w:rsid w:val="005C2D2D"/>
    <w:rsid w:val="005C33EA"/>
    <w:rsid w:val="005C4BC8"/>
    <w:rsid w:val="005C573A"/>
    <w:rsid w:val="005C6670"/>
    <w:rsid w:val="005C72C8"/>
    <w:rsid w:val="005C791F"/>
    <w:rsid w:val="005D00D1"/>
    <w:rsid w:val="005D051D"/>
    <w:rsid w:val="005D08DB"/>
    <w:rsid w:val="005D10C8"/>
    <w:rsid w:val="005D1B02"/>
    <w:rsid w:val="005D241B"/>
    <w:rsid w:val="005D2C60"/>
    <w:rsid w:val="005D3141"/>
    <w:rsid w:val="005D4749"/>
    <w:rsid w:val="005D5010"/>
    <w:rsid w:val="005D6757"/>
    <w:rsid w:val="005D69CC"/>
    <w:rsid w:val="005D6FE4"/>
    <w:rsid w:val="005E0C32"/>
    <w:rsid w:val="005E1492"/>
    <w:rsid w:val="005E1673"/>
    <w:rsid w:val="005E4076"/>
    <w:rsid w:val="005E505C"/>
    <w:rsid w:val="005E6078"/>
    <w:rsid w:val="005E6A99"/>
    <w:rsid w:val="005E7012"/>
    <w:rsid w:val="005E730D"/>
    <w:rsid w:val="005E73D3"/>
    <w:rsid w:val="005E7F05"/>
    <w:rsid w:val="005F1951"/>
    <w:rsid w:val="005F2C94"/>
    <w:rsid w:val="005F3091"/>
    <w:rsid w:val="005F421B"/>
    <w:rsid w:val="005F5875"/>
    <w:rsid w:val="005F5A41"/>
    <w:rsid w:val="005F5A84"/>
    <w:rsid w:val="005F774C"/>
    <w:rsid w:val="006001FA"/>
    <w:rsid w:val="006011B7"/>
    <w:rsid w:val="0060136B"/>
    <w:rsid w:val="0060170A"/>
    <w:rsid w:val="0060171E"/>
    <w:rsid w:val="00601C96"/>
    <w:rsid w:val="00602030"/>
    <w:rsid w:val="00602155"/>
    <w:rsid w:val="00602DF7"/>
    <w:rsid w:val="00605A6B"/>
    <w:rsid w:val="00605B33"/>
    <w:rsid w:val="0060624E"/>
    <w:rsid w:val="0061127C"/>
    <w:rsid w:val="00612387"/>
    <w:rsid w:val="00612F2C"/>
    <w:rsid w:val="00612F36"/>
    <w:rsid w:val="00613188"/>
    <w:rsid w:val="00615A6C"/>
    <w:rsid w:val="00620D1A"/>
    <w:rsid w:val="0062200F"/>
    <w:rsid w:val="00622710"/>
    <w:rsid w:val="00622EBF"/>
    <w:rsid w:val="0062335D"/>
    <w:rsid w:val="006236D4"/>
    <w:rsid w:val="0062415C"/>
    <w:rsid w:val="00624319"/>
    <w:rsid w:val="00625B04"/>
    <w:rsid w:val="006264BF"/>
    <w:rsid w:val="00626E83"/>
    <w:rsid w:val="006274A1"/>
    <w:rsid w:val="006320B7"/>
    <w:rsid w:val="00632BDE"/>
    <w:rsid w:val="00632E07"/>
    <w:rsid w:val="006332F4"/>
    <w:rsid w:val="0063465E"/>
    <w:rsid w:val="006353EC"/>
    <w:rsid w:val="00635484"/>
    <w:rsid w:val="00637C1B"/>
    <w:rsid w:val="00641359"/>
    <w:rsid w:val="0064149F"/>
    <w:rsid w:val="0064288A"/>
    <w:rsid w:val="00643D55"/>
    <w:rsid w:val="00643DAE"/>
    <w:rsid w:val="00645F3C"/>
    <w:rsid w:val="006465F7"/>
    <w:rsid w:val="0064684F"/>
    <w:rsid w:val="00646D41"/>
    <w:rsid w:val="00647037"/>
    <w:rsid w:val="00650404"/>
    <w:rsid w:val="00651E77"/>
    <w:rsid w:val="00652F62"/>
    <w:rsid w:val="00654A0A"/>
    <w:rsid w:val="00655686"/>
    <w:rsid w:val="0065617D"/>
    <w:rsid w:val="00657145"/>
    <w:rsid w:val="006571BF"/>
    <w:rsid w:val="00660B57"/>
    <w:rsid w:val="00660CBD"/>
    <w:rsid w:val="00660CDF"/>
    <w:rsid w:val="006611E9"/>
    <w:rsid w:val="006613D1"/>
    <w:rsid w:val="00662BEB"/>
    <w:rsid w:val="00663DC6"/>
    <w:rsid w:val="00665B41"/>
    <w:rsid w:val="00665D9C"/>
    <w:rsid w:val="00666CA1"/>
    <w:rsid w:val="00667C3D"/>
    <w:rsid w:val="0067020F"/>
    <w:rsid w:val="00670A33"/>
    <w:rsid w:val="00670B5A"/>
    <w:rsid w:val="006738BC"/>
    <w:rsid w:val="00674BE4"/>
    <w:rsid w:val="00674F2D"/>
    <w:rsid w:val="0067662C"/>
    <w:rsid w:val="0067686A"/>
    <w:rsid w:val="00676D43"/>
    <w:rsid w:val="00677B8F"/>
    <w:rsid w:val="00680350"/>
    <w:rsid w:val="00680432"/>
    <w:rsid w:val="00682419"/>
    <w:rsid w:val="006825F6"/>
    <w:rsid w:val="006839BD"/>
    <w:rsid w:val="00683EC7"/>
    <w:rsid w:val="00684B36"/>
    <w:rsid w:val="00686DFB"/>
    <w:rsid w:val="00687E45"/>
    <w:rsid w:val="00690DA1"/>
    <w:rsid w:val="00690F19"/>
    <w:rsid w:val="00693B12"/>
    <w:rsid w:val="00695106"/>
    <w:rsid w:val="00695EEF"/>
    <w:rsid w:val="00696629"/>
    <w:rsid w:val="00696C7C"/>
    <w:rsid w:val="006A01F9"/>
    <w:rsid w:val="006A023D"/>
    <w:rsid w:val="006A1193"/>
    <w:rsid w:val="006A1200"/>
    <w:rsid w:val="006A1A5E"/>
    <w:rsid w:val="006A3183"/>
    <w:rsid w:val="006A31C8"/>
    <w:rsid w:val="006A352D"/>
    <w:rsid w:val="006A3A98"/>
    <w:rsid w:val="006A3FFD"/>
    <w:rsid w:val="006A4F78"/>
    <w:rsid w:val="006A5515"/>
    <w:rsid w:val="006A55B3"/>
    <w:rsid w:val="006A668C"/>
    <w:rsid w:val="006A6CF9"/>
    <w:rsid w:val="006A6F96"/>
    <w:rsid w:val="006A720C"/>
    <w:rsid w:val="006B1D00"/>
    <w:rsid w:val="006B1E2E"/>
    <w:rsid w:val="006B2557"/>
    <w:rsid w:val="006B2563"/>
    <w:rsid w:val="006B3C4B"/>
    <w:rsid w:val="006B49E2"/>
    <w:rsid w:val="006B610F"/>
    <w:rsid w:val="006B65F9"/>
    <w:rsid w:val="006B6D05"/>
    <w:rsid w:val="006C1A8F"/>
    <w:rsid w:val="006C3212"/>
    <w:rsid w:val="006C357C"/>
    <w:rsid w:val="006C493F"/>
    <w:rsid w:val="006C4B40"/>
    <w:rsid w:val="006C5C40"/>
    <w:rsid w:val="006C649D"/>
    <w:rsid w:val="006C65A5"/>
    <w:rsid w:val="006C6C71"/>
    <w:rsid w:val="006C73E0"/>
    <w:rsid w:val="006C7899"/>
    <w:rsid w:val="006C7C76"/>
    <w:rsid w:val="006D0048"/>
    <w:rsid w:val="006D0EBA"/>
    <w:rsid w:val="006D152D"/>
    <w:rsid w:val="006D426C"/>
    <w:rsid w:val="006D4975"/>
    <w:rsid w:val="006D4AFC"/>
    <w:rsid w:val="006D5E66"/>
    <w:rsid w:val="006D65C1"/>
    <w:rsid w:val="006D6DB9"/>
    <w:rsid w:val="006D73F0"/>
    <w:rsid w:val="006D77B6"/>
    <w:rsid w:val="006E0663"/>
    <w:rsid w:val="006E19A2"/>
    <w:rsid w:val="006E2063"/>
    <w:rsid w:val="006E27CD"/>
    <w:rsid w:val="006E39B9"/>
    <w:rsid w:val="006E4B23"/>
    <w:rsid w:val="006E53F5"/>
    <w:rsid w:val="006E63DF"/>
    <w:rsid w:val="006E7AA3"/>
    <w:rsid w:val="006F1867"/>
    <w:rsid w:val="006F1CD6"/>
    <w:rsid w:val="006F1D7A"/>
    <w:rsid w:val="006F2227"/>
    <w:rsid w:val="006F36FF"/>
    <w:rsid w:val="006F55F4"/>
    <w:rsid w:val="006F6AED"/>
    <w:rsid w:val="0070008E"/>
    <w:rsid w:val="007006E0"/>
    <w:rsid w:val="00700FFC"/>
    <w:rsid w:val="007010E3"/>
    <w:rsid w:val="00701C3C"/>
    <w:rsid w:val="00702848"/>
    <w:rsid w:val="00703C26"/>
    <w:rsid w:val="007041E4"/>
    <w:rsid w:val="00704C89"/>
    <w:rsid w:val="00704CBE"/>
    <w:rsid w:val="00705CED"/>
    <w:rsid w:val="00705D1B"/>
    <w:rsid w:val="00706AAF"/>
    <w:rsid w:val="00707AE3"/>
    <w:rsid w:val="00707CA3"/>
    <w:rsid w:val="00707E55"/>
    <w:rsid w:val="00710014"/>
    <w:rsid w:val="00710331"/>
    <w:rsid w:val="007105E2"/>
    <w:rsid w:val="007126B9"/>
    <w:rsid w:val="00713178"/>
    <w:rsid w:val="00713A14"/>
    <w:rsid w:val="00714C7F"/>
    <w:rsid w:val="0071609C"/>
    <w:rsid w:val="00716C88"/>
    <w:rsid w:val="00717035"/>
    <w:rsid w:val="00721237"/>
    <w:rsid w:val="00721AC1"/>
    <w:rsid w:val="00721B85"/>
    <w:rsid w:val="00723574"/>
    <w:rsid w:val="00723732"/>
    <w:rsid w:val="00723DA8"/>
    <w:rsid w:val="007251BA"/>
    <w:rsid w:val="007277D6"/>
    <w:rsid w:val="00730651"/>
    <w:rsid w:val="0073121D"/>
    <w:rsid w:val="007329AC"/>
    <w:rsid w:val="00733803"/>
    <w:rsid w:val="007341A7"/>
    <w:rsid w:val="0073573E"/>
    <w:rsid w:val="00735D30"/>
    <w:rsid w:val="00735E8F"/>
    <w:rsid w:val="00736FD7"/>
    <w:rsid w:val="00737EF0"/>
    <w:rsid w:val="00740112"/>
    <w:rsid w:val="00740D1D"/>
    <w:rsid w:val="00741B9D"/>
    <w:rsid w:val="00742395"/>
    <w:rsid w:val="00742897"/>
    <w:rsid w:val="007437DA"/>
    <w:rsid w:val="00743C91"/>
    <w:rsid w:val="00743FA5"/>
    <w:rsid w:val="00744B1A"/>
    <w:rsid w:val="00744B85"/>
    <w:rsid w:val="007452FB"/>
    <w:rsid w:val="007453F6"/>
    <w:rsid w:val="00745694"/>
    <w:rsid w:val="00745717"/>
    <w:rsid w:val="007458BC"/>
    <w:rsid w:val="00745B48"/>
    <w:rsid w:val="0075014A"/>
    <w:rsid w:val="00750195"/>
    <w:rsid w:val="00751291"/>
    <w:rsid w:val="007514E7"/>
    <w:rsid w:val="0075291D"/>
    <w:rsid w:val="00753E3F"/>
    <w:rsid w:val="0075548B"/>
    <w:rsid w:val="00755E2B"/>
    <w:rsid w:val="007561CA"/>
    <w:rsid w:val="007563DE"/>
    <w:rsid w:val="00756875"/>
    <w:rsid w:val="0075733C"/>
    <w:rsid w:val="00757D25"/>
    <w:rsid w:val="00762920"/>
    <w:rsid w:val="00763A42"/>
    <w:rsid w:val="00764639"/>
    <w:rsid w:val="00765851"/>
    <w:rsid w:val="00765E69"/>
    <w:rsid w:val="00766556"/>
    <w:rsid w:val="00767965"/>
    <w:rsid w:val="00767D98"/>
    <w:rsid w:val="0077009E"/>
    <w:rsid w:val="00774815"/>
    <w:rsid w:val="00775B67"/>
    <w:rsid w:val="00775F9C"/>
    <w:rsid w:val="0077700D"/>
    <w:rsid w:val="007778E3"/>
    <w:rsid w:val="007801B4"/>
    <w:rsid w:val="00780680"/>
    <w:rsid w:val="007806B7"/>
    <w:rsid w:val="007815B8"/>
    <w:rsid w:val="00782254"/>
    <w:rsid w:val="0078231B"/>
    <w:rsid w:val="00783677"/>
    <w:rsid w:val="007839B8"/>
    <w:rsid w:val="00783AF9"/>
    <w:rsid w:val="00783D09"/>
    <w:rsid w:val="00784121"/>
    <w:rsid w:val="007842C8"/>
    <w:rsid w:val="00784E8A"/>
    <w:rsid w:val="007857A9"/>
    <w:rsid w:val="007861B8"/>
    <w:rsid w:val="00786C78"/>
    <w:rsid w:val="0078751F"/>
    <w:rsid w:val="007907B5"/>
    <w:rsid w:val="00790F83"/>
    <w:rsid w:val="0079143F"/>
    <w:rsid w:val="0079153D"/>
    <w:rsid w:val="00792293"/>
    <w:rsid w:val="00792DE2"/>
    <w:rsid w:val="00792EBD"/>
    <w:rsid w:val="00793D88"/>
    <w:rsid w:val="0079432C"/>
    <w:rsid w:val="00794596"/>
    <w:rsid w:val="00794787"/>
    <w:rsid w:val="00794F58"/>
    <w:rsid w:val="00795BE1"/>
    <w:rsid w:val="00795C2A"/>
    <w:rsid w:val="00796244"/>
    <w:rsid w:val="007A10D3"/>
    <w:rsid w:val="007A1B66"/>
    <w:rsid w:val="007A2314"/>
    <w:rsid w:val="007A2645"/>
    <w:rsid w:val="007A268F"/>
    <w:rsid w:val="007A29E4"/>
    <w:rsid w:val="007A3435"/>
    <w:rsid w:val="007A45F4"/>
    <w:rsid w:val="007A4A14"/>
    <w:rsid w:val="007A5A9F"/>
    <w:rsid w:val="007A74E9"/>
    <w:rsid w:val="007A7990"/>
    <w:rsid w:val="007A7A35"/>
    <w:rsid w:val="007B0CFC"/>
    <w:rsid w:val="007B1653"/>
    <w:rsid w:val="007B1F73"/>
    <w:rsid w:val="007B25EC"/>
    <w:rsid w:val="007B5092"/>
    <w:rsid w:val="007B5355"/>
    <w:rsid w:val="007B7A1E"/>
    <w:rsid w:val="007B7B5E"/>
    <w:rsid w:val="007C079F"/>
    <w:rsid w:val="007C1619"/>
    <w:rsid w:val="007C2573"/>
    <w:rsid w:val="007C2EF2"/>
    <w:rsid w:val="007C4879"/>
    <w:rsid w:val="007C4993"/>
    <w:rsid w:val="007C4D27"/>
    <w:rsid w:val="007C5FB7"/>
    <w:rsid w:val="007C7B60"/>
    <w:rsid w:val="007D0490"/>
    <w:rsid w:val="007D0B3C"/>
    <w:rsid w:val="007D0D15"/>
    <w:rsid w:val="007D1143"/>
    <w:rsid w:val="007D14E5"/>
    <w:rsid w:val="007D17A3"/>
    <w:rsid w:val="007D1DC5"/>
    <w:rsid w:val="007D249F"/>
    <w:rsid w:val="007D27AC"/>
    <w:rsid w:val="007D28FE"/>
    <w:rsid w:val="007D32BC"/>
    <w:rsid w:val="007D38BA"/>
    <w:rsid w:val="007D4047"/>
    <w:rsid w:val="007D6EB5"/>
    <w:rsid w:val="007D775A"/>
    <w:rsid w:val="007D7B0F"/>
    <w:rsid w:val="007E15F6"/>
    <w:rsid w:val="007E3082"/>
    <w:rsid w:val="007E3367"/>
    <w:rsid w:val="007E3872"/>
    <w:rsid w:val="007E3A0C"/>
    <w:rsid w:val="007E53E3"/>
    <w:rsid w:val="007F411D"/>
    <w:rsid w:val="007F4D63"/>
    <w:rsid w:val="007F5318"/>
    <w:rsid w:val="007F6BAF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96B"/>
    <w:rsid w:val="0080723A"/>
    <w:rsid w:val="0080759C"/>
    <w:rsid w:val="0081592E"/>
    <w:rsid w:val="00815D92"/>
    <w:rsid w:val="00815D97"/>
    <w:rsid w:val="00820F4C"/>
    <w:rsid w:val="0082116D"/>
    <w:rsid w:val="00821389"/>
    <w:rsid w:val="00821820"/>
    <w:rsid w:val="00822349"/>
    <w:rsid w:val="00822D62"/>
    <w:rsid w:val="0082360A"/>
    <w:rsid w:val="00824816"/>
    <w:rsid w:val="008256D8"/>
    <w:rsid w:val="008259E9"/>
    <w:rsid w:val="00831109"/>
    <w:rsid w:val="008317C5"/>
    <w:rsid w:val="0083340C"/>
    <w:rsid w:val="00833508"/>
    <w:rsid w:val="0083423F"/>
    <w:rsid w:val="0083483F"/>
    <w:rsid w:val="00834C53"/>
    <w:rsid w:val="00835C4B"/>
    <w:rsid w:val="00836C29"/>
    <w:rsid w:val="008373AA"/>
    <w:rsid w:val="00837574"/>
    <w:rsid w:val="0084161C"/>
    <w:rsid w:val="00841987"/>
    <w:rsid w:val="008420D2"/>
    <w:rsid w:val="00842963"/>
    <w:rsid w:val="00843123"/>
    <w:rsid w:val="0084337B"/>
    <w:rsid w:val="0084697F"/>
    <w:rsid w:val="0084768B"/>
    <w:rsid w:val="00847B32"/>
    <w:rsid w:val="0085009D"/>
    <w:rsid w:val="00850893"/>
    <w:rsid w:val="00850A67"/>
    <w:rsid w:val="00851179"/>
    <w:rsid w:val="00851187"/>
    <w:rsid w:val="00851268"/>
    <w:rsid w:val="00851F8B"/>
    <w:rsid w:val="008523F1"/>
    <w:rsid w:val="0085253F"/>
    <w:rsid w:val="008527BD"/>
    <w:rsid w:val="00852A36"/>
    <w:rsid w:val="00852CFE"/>
    <w:rsid w:val="0085360E"/>
    <w:rsid w:val="00855A90"/>
    <w:rsid w:val="0085669F"/>
    <w:rsid w:val="00857F04"/>
    <w:rsid w:val="00860F4A"/>
    <w:rsid w:val="008615DB"/>
    <w:rsid w:val="00861618"/>
    <w:rsid w:val="00862714"/>
    <w:rsid w:val="00862867"/>
    <w:rsid w:val="00862F6B"/>
    <w:rsid w:val="00864A98"/>
    <w:rsid w:val="00864E3A"/>
    <w:rsid w:val="0086553C"/>
    <w:rsid w:val="00865B14"/>
    <w:rsid w:val="00866B53"/>
    <w:rsid w:val="00866D62"/>
    <w:rsid w:val="00866D89"/>
    <w:rsid w:val="00866FAA"/>
    <w:rsid w:val="008702FC"/>
    <w:rsid w:val="008706DE"/>
    <w:rsid w:val="00871CE9"/>
    <w:rsid w:val="008724A5"/>
    <w:rsid w:val="00872855"/>
    <w:rsid w:val="00872B4C"/>
    <w:rsid w:val="00873881"/>
    <w:rsid w:val="008745D1"/>
    <w:rsid w:val="008746E3"/>
    <w:rsid w:val="0087475E"/>
    <w:rsid w:val="008770C6"/>
    <w:rsid w:val="00877299"/>
    <w:rsid w:val="00880196"/>
    <w:rsid w:val="00881CAD"/>
    <w:rsid w:val="00881F2D"/>
    <w:rsid w:val="008821F1"/>
    <w:rsid w:val="008826E2"/>
    <w:rsid w:val="0088497B"/>
    <w:rsid w:val="00885D06"/>
    <w:rsid w:val="00886A93"/>
    <w:rsid w:val="008877D7"/>
    <w:rsid w:val="008900EB"/>
    <w:rsid w:val="00890282"/>
    <w:rsid w:val="00891503"/>
    <w:rsid w:val="00892D43"/>
    <w:rsid w:val="00893161"/>
    <w:rsid w:val="00894B80"/>
    <w:rsid w:val="008959C5"/>
    <w:rsid w:val="008962E9"/>
    <w:rsid w:val="008967F2"/>
    <w:rsid w:val="008A06FB"/>
    <w:rsid w:val="008A0CE0"/>
    <w:rsid w:val="008A24E6"/>
    <w:rsid w:val="008A4083"/>
    <w:rsid w:val="008A5A75"/>
    <w:rsid w:val="008A7184"/>
    <w:rsid w:val="008B03C6"/>
    <w:rsid w:val="008B121D"/>
    <w:rsid w:val="008B3989"/>
    <w:rsid w:val="008B466D"/>
    <w:rsid w:val="008B47B9"/>
    <w:rsid w:val="008B4EA9"/>
    <w:rsid w:val="008B5DCD"/>
    <w:rsid w:val="008B638B"/>
    <w:rsid w:val="008B7F8B"/>
    <w:rsid w:val="008C0028"/>
    <w:rsid w:val="008C0236"/>
    <w:rsid w:val="008C0B84"/>
    <w:rsid w:val="008C117E"/>
    <w:rsid w:val="008C13CF"/>
    <w:rsid w:val="008C16CA"/>
    <w:rsid w:val="008C3E40"/>
    <w:rsid w:val="008C40B5"/>
    <w:rsid w:val="008C6827"/>
    <w:rsid w:val="008C6930"/>
    <w:rsid w:val="008C6A00"/>
    <w:rsid w:val="008C7BCE"/>
    <w:rsid w:val="008D0DC9"/>
    <w:rsid w:val="008D1456"/>
    <w:rsid w:val="008D2C38"/>
    <w:rsid w:val="008D3435"/>
    <w:rsid w:val="008D3AF0"/>
    <w:rsid w:val="008D44C1"/>
    <w:rsid w:val="008D5DB4"/>
    <w:rsid w:val="008D6622"/>
    <w:rsid w:val="008D6D27"/>
    <w:rsid w:val="008D6DE4"/>
    <w:rsid w:val="008D74C9"/>
    <w:rsid w:val="008E068F"/>
    <w:rsid w:val="008E193A"/>
    <w:rsid w:val="008E296E"/>
    <w:rsid w:val="008E3D27"/>
    <w:rsid w:val="008E567B"/>
    <w:rsid w:val="008F11CD"/>
    <w:rsid w:val="008F18E7"/>
    <w:rsid w:val="008F1C94"/>
    <w:rsid w:val="008F1F2F"/>
    <w:rsid w:val="008F2638"/>
    <w:rsid w:val="008F267C"/>
    <w:rsid w:val="008F26BD"/>
    <w:rsid w:val="008F2923"/>
    <w:rsid w:val="008F3954"/>
    <w:rsid w:val="008F53F9"/>
    <w:rsid w:val="008F59D1"/>
    <w:rsid w:val="008F6566"/>
    <w:rsid w:val="009004F0"/>
    <w:rsid w:val="00901D18"/>
    <w:rsid w:val="00902CD6"/>
    <w:rsid w:val="00903A3C"/>
    <w:rsid w:val="00904A3A"/>
    <w:rsid w:val="00904B70"/>
    <w:rsid w:val="00905E89"/>
    <w:rsid w:val="009061AB"/>
    <w:rsid w:val="009067E6"/>
    <w:rsid w:val="00906951"/>
    <w:rsid w:val="00906DA3"/>
    <w:rsid w:val="009070D6"/>
    <w:rsid w:val="00907420"/>
    <w:rsid w:val="00907E72"/>
    <w:rsid w:val="00907F19"/>
    <w:rsid w:val="00910865"/>
    <w:rsid w:val="00910E2E"/>
    <w:rsid w:val="009114BF"/>
    <w:rsid w:val="00911A59"/>
    <w:rsid w:val="00911C9D"/>
    <w:rsid w:val="009141D7"/>
    <w:rsid w:val="009146AE"/>
    <w:rsid w:val="00914716"/>
    <w:rsid w:val="00914EBA"/>
    <w:rsid w:val="00915A00"/>
    <w:rsid w:val="00915F47"/>
    <w:rsid w:val="0091606F"/>
    <w:rsid w:val="00916F2E"/>
    <w:rsid w:val="0091741E"/>
    <w:rsid w:val="00917844"/>
    <w:rsid w:val="00917A00"/>
    <w:rsid w:val="009200AF"/>
    <w:rsid w:val="00920EFA"/>
    <w:rsid w:val="00921B54"/>
    <w:rsid w:val="009229BE"/>
    <w:rsid w:val="00922A68"/>
    <w:rsid w:val="00924294"/>
    <w:rsid w:val="00924AB2"/>
    <w:rsid w:val="00925B85"/>
    <w:rsid w:val="00927333"/>
    <w:rsid w:val="009276E8"/>
    <w:rsid w:val="00930E37"/>
    <w:rsid w:val="00935793"/>
    <w:rsid w:val="00935802"/>
    <w:rsid w:val="009359A0"/>
    <w:rsid w:val="00935AF8"/>
    <w:rsid w:val="00940976"/>
    <w:rsid w:val="009414FB"/>
    <w:rsid w:val="00941DCC"/>
    <w:rsid w:val="009420C3"/>
    <w:rsid w:val="00942E1F"/>
    <w:rsid w:val="00942EE7"/>
    <w:rsid w:val="00943A65"/>
    <w:rsid w:val="00943C27"/>
    <w:rsid w:val="00944511"/>
    <w:rsid w:val="00944B4E"/>
    <w:rsid w:val="00944D04"/>
    <w:rsid w:val="009452C8"/>
    <w:rsid w:val="0094542E"/>
    <w:rsid w:val="0094658D"/>
    <w:rsid w:val="0094666A"/>
    <w:rsid w:val="009467FC"/>
    <w:rsid w:val="00947424"/>
    <w:rsid w:val="00947643"/>
    <w:rsid w:val="00950BCE"/>
    <w:rsid w:val="009515F8"/>
    <w:rsid w:val="00953118"/>
    <w:rsid w:val="00954AF6"/>
    <w:rsid w:val="009559B8"/>
    <w:rsid w:val="009567A2"/>
    <w:rsid w:val="00957A1C"/>
    <w:rsid w:val="0096115D"/>
    <w:rsid w:val="009617A8"/>
    <w:rsid w:val="009619BD"/>
    <w:rsid w:val="00961A19"/>
    <w:rsid w:val="00961E98"/>
    <w:rsid w:val="00962A02"/>
    <w:rsid w:val="00963263"/>
    <w:rsid w:val="0096326E"/>
    <w:rsid w:val="00964700"/>
    <w:rsid w:val="00964893"/>
    <w:rsid w:val="009648E5"/>
    <w:rsid w:val="009649CC"/>
    <w:rsid w:val="009650BC"/>
    <w:rsid w:val="0097009E"/>
    <w:rsid w:val="0097103B"/>
    <w:rsid w:val="00971153"/>
    <w:rsid w:val="00973050"/>
    <w:rsid w:val="00973439"/>
    <w:rsid w:val="00973DFE"/>
    <w:rsid w:val="009741A6"/>
    <w:rsid w:val="009745F9"/>
    <w:rsid w:val="00975F96"/>
    <w:rsid w:val="00977653"/>
    <w:rsid w:val="0098099B"/>
    <w:rsid w:val="00982005"/>
    <w:rsid w:val="00983F09"/>
    <w:rsid w:val="0098656C"/>
    <w:rsid w:val="00986EB5"/>
    <w:rsid w:val="009907AC"/>
    <w:rsid w:val="009911AB"/>
    <w:rsid w:val="00991E63"/>
    <w:rsid w:val="00992F73"/>
    <w:rsid w:val="00993879"/>
    <w:rsid w:val="009946F7"/>
    <w:rsid w:val="0099510A"/>
    <w:rsid w:val="0099599B"/>
    <w:rsid w:val="00996AD6"/>
    <w:rsid w:val="009972AA"/>
    <w:rsid w:val="009A1C75"/>
    <w:rsid w:val="009A259D"/>
    <w:rsid w:val="009A3348"/>
    <w:rsid w:val="009A4E6B"/>
    <w:rsid w:val="009A5398"/>
    <w:rsid w:val="009A5675"/>
    <w:rsid w:val="009A5F63"/>
    <w:rsid w:val="009A64AD"/>
    <w:rsid w:val="009A656A"/>
    <w:rsid w:val="009A6A8B"/>
    <w:rsid w:val="009A6BD3"/>
    <w:rsid w:val="009A735E"/>
    <w:rsid w:val="009B1671"/>
    <w:rsid w:val="009B186B"/>
    <w:rsid w:val="009B25A5"/>
    <w:rsid w:val="009B4A1F"/>
    <w:rsid w:val="009B54E2"/>
    <w:rsid w:val="009B6DD5"/>
    <w:rsid w:val="009C0288"/>
    <w:rsid w:val="009C1CBA"/>
    <w:rsid w:val="009C23A2"/>
    <w:rsid w:val="009C24EF"/>
    <w:rsid w:val="009C3B65"/>
    <w:rsid w:val="009C3F06"/>
    <w:rsid w:val="009C412C"/>
    <w:rsid w:val="009C43E6"/>
    <w:rsid w:val="009C47D1"/>
    <w:rsid w:val="009C7893"/>
    <w:rsid w:val="009C7C18"/>
    <w:rsid w:val="009D0101"/>
    <w:rsid w:val="009D0369"/>
    <w:rsid w:val="009D2B32"/>
    <w:rsid w:val="009D31A0"/>
    <w:rsid w:val="009D3662"/>
    <w:rsid w:val="009D3749"/>
    <w:rsid w:val="009D51F3"/>
    <w:rsid w:val="009D5632"/>
    <w:rsid w:val="009D5990"/>
    <w:rsid w:val="009D6552"/>
    <w:rsid w:val="009D68C2"/>
    <w:rsid w:val="009D7D78"/>
    <w:rsid w:val="009E26E5"/>
    <w:rsid w:val="009E2BA6"/>
    <w:rsid w:val="009E2BB3"/>
    <w:rsid w:val="009E2DFC"/>
    <w:rsid w:val="009E436E"/>
    <w:rsid w:val="009E60BC"/>
    <w:rsid w:val="009E715F"/>
    <w:rsid w:val="009E73E0"/>
    <w:rsid w:val="009E748B"/>
    <w:rsid w:val="009F0E47"/>
    <w:rsid w:val="009F1072"/>
    <w:rsid w:val="009F24A1"/>
    <w:rsid w:val="009F3EA9"/>
    <w:rsid w:val="009F425E"/>
    <w:rsid w:val="009F44AB"/>
    <w:rsid w:val="009F4696"/>
    <w:rsid w:val="009F6DFA"/>
    <w:rsid w:val="009F6E98"/>
    <w:rsid w:val="009F7535"/>
    <w:rsid w:val="00A01BDB"/>
    <w:rsid w:val="00A033DF"/>
    <w:rsid w:val="00A038FD"/>
    <w:rsid w:val="00A03CBC"/>
    <w:rsid w:val="00A03FC0"/>
    <w:rsid w:val="00A054FF"/>
    <w:rsid w:val="00A069CA"/>
    <w:rsid w:val="00A07396"/>
    <w:rsid w:val="00A0797C"/>
    <w:rsid w:val="00A111DC"/>
    <w:rsid w:val="00A1159F"/>
    <w:rsid w:val="00A11F2B"/>
    <w:rsid w:val="00A13B70"/>
    <w:rsid w:val="00A15774"/>
    <w:rsid w:val="00A160E7"/>
    <w:rsid w:val="00A165E2"/>
    <w:rsid w:val="00A16ABB"/>
    <w:rsid w:val="00A16F7B"/>
    <w:rsid w:val="00A17E64"/>
    <w:rsid w:val="00A21998"/>
    <w:rsid w:val="00A21A74"/>
    <w:rsid w:val="00A22B21"/>
    <w:rsid w:val="00A24808"/>
    <w:rsid w:val="00A24CDC"/>
    <w:rsid w:val="00A2579E"/>
    <w:rsid w:val="00A2679A"/>
    <w:rsid w:val="00A27797"/>
    <w:rsid w:val="00A314CC"/>
    <w:rsid w:val="00A329A7"/>
    <w:rsid w:val="00A336EF"/>
    <w:rsid w:val="00A337B9"/>
    <w:rsid w:val="00A338B4"/>
    <w:rsid w:val="00A344C8"/>
    <w:rsid w:val="00A344E3"/>
    <w:rsid w:val="00A34605"/>
    <w:rsid w:val="00A361BB"/>
    <w:rsid w:val="00A3754A"/>
    <w:rsid w:val="00A37C4F"/>
    <w:rsid w:val="00A37E23"/>
    <w:rsid w:val="00A404EF"/>
    <w:rsid w:val="00A413CC"/>
    <w:rsid w:val="00A415CC"/>
    <w:rsid w:val="00A41CEF"/>
    <w:rsid w:val="00A41E8F"/>
    <w:rsid w:val="00A43508"/>
    <w:rsid w:val="00A44343"/>
    <w:rsid w:val="00A459C7"/>
    <w:rsid w:val="00A474FA"/>
    <w:rsid w:val="00A47AE4"/>
    <w:rsid w:val="00A47CCA"/>
    <w:rsid w:val="00A47DFA"/>
    <w:rsid w:val="00A50A5F"/>
    <w:rsid w:val="00A513E2"/>
    <w:rsid w:val="00A5176F"/>
    <w:rsid w:val="00A51F10"/>
    <w:rsid w:val="00A53D12"/>
    <w:rsid w:val="00A53D92"/>
    <w:rsid w:val="00A541A8"/>
    <w:rsid w:val="00A551F1"/>
    <w:rsid w:val="00A56CAF"/>
    <w:rsid w:val="00A56DF0"/>
    <w:rsid w:val="00A604E4"/>
    <w:rsid w:val="00A60891"/>
    <w:rsid w:val="00A60CC1"/>
    <w:rsid w:val="00A63AB2"/>
    <w:rsid w:val="00A65399"/>
    <w:rsid w:val="00A65539"/>
    <w:rsid w:val="00A6583F"/>
    <w:rsid w:val="00A70135"/>
    <w:rsid w:val="00A73EA3"/>
    <w:rsid w:val="00A740D9"/>
    <w:rsid w:val="00A749A7"/>
    <w:rsid w:val="00A75733"/>
    <w:rsid w:val="00A775D5"/>
    <w:rsid w:val="00A803A0"/>
    <w:rsid w:val="00A80B22"/>
    <w:rsid w:val="00A81BBB"/>
    <w:rsid w:val="00A8219B"/>
    <w:rsid w:val="00A83A0B"/>
    <w:rsid w:val="00A845BE"/>
    <w:rsid w:val="00A849E7"/>
    <w:rsid w:val="00A8608C"/>
    <w:rsid w:val="00A869A0"/>
    <w:rsid w:val="00A86F4C"/>
    <w:rsid w:val="00A904A3"/>
    <w:rsid w:val="00A9196D"/>
    <w:rsid w:val="00A91B75"/>
    <w:rsid w:val="00A9369E"/>
    <w:rsid w:val="00A937F2"/>
    <w:rsid w:val="00A944D6"/>
    <w:rsid w:val="00A948C1"/>
    <w:rsid w:val="00A94EFE"/>
    <w:rsid w:val="00A95878"/>
    <w:rsid w:val="00A95DAA"/>
    <w:rsid w:val="00AA0762"/>
    <w:rsid w:val="00AA0A29"/>
    <w:rsid w:val="00AA11AC"/>
    <w:rsid w:val="00AA37F5"/>
    <w:rsid w:val="00AA4052"/>
    <w:rsid w:val="00AA4520"/>
    <w:rsid w:val="00AA49D5"/>
    <w:rsid w:val="00AA54D9"/>
    <w:rsid w:val="00AA67FD"/>
    <w:rsid w:val="00AA6CE6"/>
    <w:rsid w:val="00AA735B"/>
    <w:rsid w:val="00AB21A7"/>
    <w:rsid w:val="00AB3270"/>
    <w:rsid w:val="00AB4611"/>
    <w:rsid w:val="00AB47E6"/>
    <w:rsid w:val="00AB54D6"/>
    <w:rsid w:val="00AB5663"/>
    <w:rsid w:val="00AB5861"/>
    <w:rsid w:val="00AB6A1F"/>
    <w:rsid w:val="00AC0685"/>
    <w:rsid w:val="00AC1CB3"/>
    <w:rsid w:val="00AC4910"/>
    <w:rsid w:val="00AC493D"/>
    <w:rsid w:val="00AC62F2"/>
    <w:rsid w:val="00AC6642"/>
    <w:rsid w:val="00AC70A6"/>
    <w:rsid w:val="00AC790D"/>
    <w:rsid w:val="00AC79DE"/>
    <w:rsid w:val="00AD011E"/>
    <w:rsid w:val="00AD13AF"/>
    <w:rsid w:val="00AD1D5C"/>
    <w:rsid w:val="00AD1DC6"/>
    <w:rsid w:val="00AD2FE2"/>
    <w:rsid w:val="00AD3D9D"/>
    <w:rsid w:val="00AD49CA"/>
    <w:rsid w:val="00AD4A59"/>
    <w:rsid w:val="00AD5376"/>
    <w:rsid w:val="00AD668A"/>
    <w:rsid w:val="00AD7739"/>
    <w:rsid w:val="00AE10A1"/>
    <w:rsid w:val="00AE1E7D"/>
    <w:rsid w:val="00AE27AE"/>
    <w:rsid w:val="00AE3BC7"/>
    <w:rsid w:val="00AE3FFB"/>
    <w:rsid w:val="00AE4772"/>
    <w:rsid w:val="00AE640F"/>
    <w:rsid w:val="00AE65EC"/>
    <w:rsid w:val="00AE7062"/>
    <w:rsid w:val="00AF01A3"/>
    <w:rsid w:val="00AF0927"/>
    <w:rsid w:val="00B00479"/>
    <w:rsid w:val="00B00A75"/>
    <w:rsid w:val="00B00C3F"/>
    <w:rsid w:val="00B01002"/>
    <w:rsid w:val="00B02898"/>
    <w:rsid w:val="00B02D52"/>
    <w:rsid w:val="00B02F5D"/>
    <w:rsid w:val="00B03A5A"/>
    <w:rsid w:val="00B03CB3"/>
    <w:rsid w:val="00B0483B"/>
    <w:rsid w:val="00B04840"/>
    <w:rsid w:val="00B04C01"/>
    <w:rsid w:val="00B0532F"/>
    <w:rsid w:val="00B06057"/>
    <w:rsid w:val="00B06F47"/>
    <w:rsid w:val="00B07449"/>
    <w:rsid w:val="00B07ACD"/>
    <w:rsid w:val="00B07CAB"/>
    <w:rsid w:val="00B10848"/>
    <w:rsid w:val="00B10D4E"/>
    <w:rsid w:val="00B12DF5"/>
    <w:rsid w:val="00B1325C"/>
    <w:rsid w:val="00B1417B"/>
    <w:rsid w:val="00B1465C"/>
    <w:rsid w:val="00B1488F"/>
    <w:rsid w:val="00B14A1F"/>
    <w:rsid w:val="00B1622F"/>
    <w:rsid w:val="00B2169C"/>
    <w:rsid w:val="00B21DDB"/>
    <w:rsid w:val="00B24033"/>
    <w:rsid w:val="00B24E39"/>
    <w:rsid w:val="00B25844"/>
    <w:rsid w:val="00B30A27"/>
    <w:rsid w:val="00B30F5B"/>
    <w:rsid w:val="00B33E33"/>
    <w:rsid w:val="00B33F05"/>
    <w:rsid w:val="00B34A86"/>
    <w:rsid w:val="00B34D30"/>
    <w:rsid w:val="00B3526A"/>
    <w:rsid w:val="00B35798"/>
    <w:rsid w:val="00B35F8C"/>
    <w:rsid w:val="00B36C5C"/>
    <w:rsid w:val="00B40B78"/>
    <w:rsid w:val="00B41455"/>
    <w:rsid w:val="00B41F15"/>
    <w:rsid w:val="00B420FB"/>
    <w:rsid w:val="00B4352B"/>
    <w:rsid w:val="00B43BD7"/>
    <w:rsid w:val="00B44171"/>
    <w:rsid w:val="00B45490"/>
    <w:rsid w:val="00B467B4"/>
    <w:rsid w:val="00B469C8"/>
    <w:rsid w:val="00B46D3B"/>
    <w:rsid w:val="00B47290"/>
    <w:rsid w:val="00B47CAA"/>
    <w:rsid w:val="00B50D27"/>
    <w:rsid w:val="00B510D9"/>
    <w:rsid w:val="00B52118"/>
    <w:rsid w:val="00B525A1"/>
    <w:rsid w:val="00B52D98"/>
    <w:rsid w:val="00B53214"/>
    <w:rsid w:val="00B532F6"/>
    <w:rsid w:val="00B53767"/>
    <w:rsid w:val="00B53897"/>
    <w:rsid w:val="00B55625"/>
    <w:rsid w:val="00B566EA"/>
    <w:rsid w:val="00B57084"/>
    <w:rsid w:val="00B6040E"/>
    <w:rsid w:val="00B60626"/>
    <w:rsid w:val="00B60FBF"/>
    <w:rsid w:val="00B61379"/>
    <w:rsid w:val="00B614BD"/>
    <w:rsid w:val="00B61C61"/>
    <w:rsid w:val="00B624E2"/>
    <w:rsid w:val="00B62AB1"/>
    <w:rsid w:val="00B631CC"/>
    <w:rsid w:val="00B65251"/>
    <w:rsid w:val="00B65408"/>
    <w:rsid w:val="00B65ED8"/>
    <w:rsid w:val="00B66828"/>
    <w:rsid w:val="00B701BC"/>
    <w:rsid w:val="00B706A1"/>
    <w:rsid w:val="00B707CC"/>
    <w:rsid w:val="00B71AC1"/>
    <w:rsid w:val="00B720F4"/>
    <w:rsid w:val="00B73B51"/>
    <w:rsid w:val="00B74782"/>
    <w:rsid w:val="00B74F69"/>
    <w:rsid w:val="00B751D7"/>
    <w:rsid w:val="00B76BAD"/>
    <w:rsid w:val="00B80227"/>
    <w:rsid w:val="00B80BDF"/>
    <w:rsid w:val="00B818E0"/>
    <w:rsid w:val="00B82C75"/>
    <w:rsid w:val="00B82CE4"/>
    <w:rsid w:val="00B84426"/>
    <w:rsid w:val="00B8458D"/>
    <w:rsid w:val="00B85441"/>
    <w:rsid w:val="00B861CD"/>
    <w:rsid w:val="00B86AA1"/>
    <w:rsid w:val="00B87247"/>
    <w:rsid w:val="00B8755B"/>
    <w:rsid w:val="00B90AF0"/>
    <w:rsid w:val="00B91C71"/>
    <w:rsid w:val="00B92EEE"/>
    <w:rsid w:val="00B941FF"/>
    <w:rsid w:val="00B95CD4"/>
    <w:rsid w:val="00B95F37"/>
    <w:rsid w:val="00B96323"/>
    <w:rsid w:val="00B963FB"/>
    <w:rsid w:val="00B96CA6"/>
    <w:rsid w:val="00B970A6"/>
    <w:rsid w:val="00B974E1"/>
    <w:rsid w:val="00B977B3"/>
    <w:rsid w:val="00BA1949"/>
    <w:rsid w:val="00BA215E"/>
    <w:rsid w:val="00BA2CF9"/>
    <w:rsid w:val="00BA34FD"/>
    <w:rsid w:val="00BA6474"/>
    <w:rsid w:val="00BA653A"/>
    <w:rsid w:val="00BA6683"/>
    <w:rsid w:val="00BA74A2"/>
    <w:rsid w:val="00BA7554"/>
    <w:rsid w:val="00BB01F0"/>
    <w:rsid w:val="00BB32B5"/>
    <w:rsid w:val="00BB3558"/>
    <w:rsid w:val="00BB4008"/>
    <w:rsid w:val="00BB43D6"/>
    <w:rsid w:val="00BB5720"/>
    <w:rsid w:val="00BB5D29"/>
    <w:rsid w:val="00BB758A"/>
    <w:rsid w:val="00BC1141"/>
    <w:rsid w:val="00BC18C0"/>
    <w:rsid w:val="00BC1BF3"/>
    <w:rsid w:val="00BC319A"/>
    <w:rsid w:val="00BC3ABB"/>
    <w:rsid w:val="00BD0C80"/>
    <w:rsid w:val="00BD1924"/>
    <w:rsid w:val="00BD1941"/>
    <w:rsid w:val="00BD226A"/>
    <w:rsid w:val="00BD2968"/>
    <w:rsid w:val="00BD3264"/>
    <w:rsid w:val="00BD388D"/>
    <w:rsid w:val="00BD3B81"/>
    <w:rsid w:val="00BD3D1B"/>
    <w:rsid w:val="00BD4134"/>
    <w:rsid w:val="00BD5649"/>
    <w:rsid w:val="00BD6C2F"/>
    <w:rsid w:val="00BD6DC3"/>
    <w:rsid w:val="00BD6FC9"/>
    <w:rsid w:val="00BD759C"/>
    <w:rsid w:val="00BD77FB"/>
    <w:rsid w:val="00BD7850"/>
    <w:rsid w:val="00BD78CA"/>
    <w:rsid w:val="00BD7AC0"/>
    <w:rsid w:val="00BD7BB1"/>
    <w:rsid w:val="00BE011D"/>
    <w:rsid w:val="00BE0C11"/>
    <w:rsid w:val="00BE1C15"/>
    <w:rsid w:val="00BE2E3A"/>
    <w:rsid w:val="00BE3AED"/>
    <w:rsid w:val="00BE56B5"/>
    <w:rsid w:val="00BE5FC5"/>
    <w:rsid w:val="00BF0BCA"/>
    <w:rsid w:val="00BF1958"/>
    <w:rsid w:val="00BF2120"/>
    <w:rsid w:val="00BF30BC"/>
    <w:rsid w:val="00BF3AA1"/>
    <w:rsid w:val="00BF4E66"/>
    <w:rsid w:val="00BF5E4B"/>
    <w:rsid w:val="00C005C1"/>
    <w:rsid w:val="00C00AF0"/>
    <w:rsid w:val="00C00BDC"/>
    <w:rsid w:val="00C00CD7"/>
    <w:rsid w:val="00C01931"/>
    <w:rsid w:val="00C01C05"/>
    <w:rsid w:val="00C02B8F"/>
    <w:rsid w:val="00C039EF"/>
    <w:rsid w:val="00C046C3"/>
    <w:rsid w:val="00C054B0"/>
    <w:rsid w:val="00C05C5B"/>
    <w:rsid w:val="00C062D9"/>
    <w:rsid w:val="00C10B12"/>
    <w:rsid w:val="00C11000"/>
    <w:rsid w:val="00C11B17"/>
    <w:rsid w:val="00C11BAA"/>
    <w:rsid w:val="00C12613"/>
    <w:rsid w:val="00C12795"/>
    <w:rsid w:val="00C12E89"/>
    <w:rsid w:val="00C139F7"/>
    <w:rsid w:val="00C14A02"/>
    <w:rsid w:val="00C14B36"/>
    <w:rsid w:val="00C15B2E"/>
    <w:rsid w:val="00C1611C"/>
    <w:rsid w:val="00C16167"/>
    <w:rsid w:val="00C1752E"/>
    <w:rsid w:val="00C175A2"/>
    <w:rsid w:val="00C175A4"/>
    <w:rsid w:val="00C200D1"/>
    <w:rsid w:val="00C20AD2"/>
    <w:rsid w:val="00C20D9C"/>
    <w:rsid w:val="00C21169"/>
    <w:rsid w:val="00C218ED"/>
    <w:rsid w:val="00C21BCB"/>
    <w:rsid w:val="00C239F6"/>
    <w:rsid w:val="00C23F54"/>
    <w:rsid w:val="00C25237"/>
    <w:rsid w:val="00C26781"/>
    <w:rsid w:val="00C2688F"/>
    <w:rsid w:val="00C30D3B"/>
    <w:rsid w:val="00C31152"/>
    <w:rsid w:val="00C322AC"/>
    <w:rsid w:val="00C322D6"/>
    <w:rsid w:val="00C32565"/>
    <w:rsid w:val="00C32F8C"/>
    <w:rsid w:val="00C3327E"/>
    <w:rsid w:val="00C33464"/>
    <w:rsid w:val="00C34776"/>
    <w:rsid w:val="00C34A1C"/>
    <w:rsid w:val="00C35C17"/>
    <w:rsid w:val="00C36B31"/>
    <w:rsid w:val="00C37C88"/>
    <w:rsid w:val="00C40C27"/>
    <w:rsid w:val="00C419CF"/>
    <w:rsid w:val="00C42086"/>
    <w:rsid w:val="00C42243"/>
    <w:rsid w:val="00C42C3A"/>
    <w:rsid w:val="00C43263"/>
    <w:rsid w:val="00C436D1"/>
    <w:rsid w:val="00C43965"/>
    <w:rsid w:val="00C43DD7"/>
    <w:rsid w:val="00C45944"/>
    <w:rsid w:val="00C45EBA"/>
    <w:rsid w:val="00C46DB1"/>
    <w:rsid w:val="00C47DC2"/>
    <w:rsid w:val="00C47F92"/>
    <w:rsid w:val="00C506EA"/>
    <w:rsid w:val="00C506F8"/>
    <w:rsid w:val="00C5093B"/>
    <w:rsid w:val="00C52426"/>
    <w:rsid w:val="00C52A2C"/>
    <w:rsid w:val="00C53950"/>
    <w:rsid w:val="00C54406"/>
    <w:rsid w:val="00C54473"/>
    <w:rsid w:val="00C55B98"/>
    <w:rsid w:val="00C567C6"/>
    <w:rsid w:val="00C57199"/>
    <w:rsid w:val="00C577B2"/>
    <w:rsid w:val="00C6200A"/>
    <w:rsid w:val="00C62675"/>
    <w:rsid w:val="00C62D8A"/>
    <w:rsid w:val="00C63158"/>
    <w:rsid w:val="00C63AE1"/>
    <w:rsid w:val="00C640C7"/>
    <w:rsid w:val="00C64749"/>
    <w:rsid w:val="00C65097"/>
    <w:rsid w:val="00C6537F"/>
    <w:rsid w:val="00C653AD"/>
    <w:rsid w:val="00C658C0"/>
    <w:rsid w:val="00C6793A"/>
    <w:rsid w:val="00C70DDB"/>
    <w:rsid w:val="00C716D4"/>
    <w:rsid w:val="00C71C06"/>
    <w:rsid w:val="00C72E78"/>
    <w:rsid w:val="00C7318F"/>
    <w:rsid w:val="00C734DF"/>
    <w:rsid w:val="00C759CD"/>
    <w:rsid w:val="00C75EB7"/>
    <w:rsid w:val="00C775FF"/>
    <w:rsid w:val="00C7780A"/>
    <w:rsid w:val="00C81197"/>
    <w:rsid w:val="00C82360"/>
    <w:rsid w:val="00C8257B"/>
    <w:rsid w:val="00C82CDF"/>
    <w:rsid w:val="00C85838"/>
    <w:rsid w:val="00C86A08"/>
    <w:rsid w:val="00C87576"/>
    <w:rsid w:val="00C9019F"/>
    <w:rsid w:val="00C91C28"/>
    <w:rsid w:val="00C92303"/>
    <w:rsid w:val="00C92717"/>
    <w:rsid w:val="00C92CD6"/>
    <w:rsid w:val="00C93B1F"/>
    <w:rsid w:val="00C94D4A"/>
    <w:rsid w:val="00C94DD7"/>
    <w:rsid w:val="00C95A10"/>
    <w:rsid w:val="00C95EAD"/>
    <w:rsid w:val="00C96731"/>
    <w:rsid w:val="00CA0841"/>
    <w:rsid w:val="00CA1A46"/>
    <w:rsid w:val="00CA2747"/>
    <w:rsid w:val="00CA2903"/>
    <w:rsid w:val="00CA2EFC"/>
    <w:rsid w:val="00CA3126"/>
    <w:rsid w:val="00CA3F53"/>
    <w:rsid w:val="00CA58DF"/>
    <w:rsid w:val="00CA5A9E"/>
    <w:rsid w:val="00CA5E16"/>
    <w:rsid w:val="00CA6488"/>
    <w:rsid w:val="00CA6830"/>
    <w:rsid w:val="00CA6EDF"/>
    <w:rsid w:val="00CA797C"/>
    <w:rsid w:val="00CB113D"/>
    <w:rsid w:val="00CB1457"/>
    <w:rsid w:val="00CB145E"/>
    <w:rsid w:val="00CB22B0"/>
    <w:rsid w:val="00CB3573"/>
    <w:rsid w:val="00CB3D66"/>
    <w:rsid w:val="00CB4CC0"/>
    <w:rsid w:val="00CB59B3"/>
    <w:rsid w:val="00CB60B5"/>
    <w:rsid w:val="00CB6665"/>
    <w:rsid w:val="00CB67AD"/>
    <w:rsid w:val="00CB7560"/>
    <w:rsid w:val="00CB7D40"/>
    <w:rsid w:val="00CC125B"/>
    <w:rsid w:val="00CC14BC"/>
    <w:rsid w:val="00CC3A86"/>
    <w:rsid w:val="00CC4115"/>
    <w:rsid w:val="00CC5FB9"/>
    <w:rsid w:val="00CC71FF"/>
    <w:rsid w:val="00CC76E2"/>
    <w:rsid w:val="00CC7B05"/>
    <w:rsid w:val="00CD037B"/>
    <w:rsid w:val="00CD17F2"/>
    <w:rsid w:val="00CD19FB"/>
    <w:rsid w:val="00CD26AA"/>
    <w:rsid w:val="00CD2795"/>
    <w:rsid w:val="00CD2C41"/>
    <w:rsid w:val="00CD3365"/>
    <w:rsid w:val="00CD3674"/>
    <w:rsid w:val="00CD4577"/>
    <w:rsid w:val="00CD7180"/>
    <w:rsid w:val="00CD7663"/>
    <w:rsid w:val="00CE0A5C"/>
    <w:rsid w:val="00CE13F8"/>
    <w:rsid w:val="00CE1812"/>
    <w:rsid w:val="00CE1A97"/>
    <w:rsid w:val="00CE20E3"/>
    <w:rsid w:val="00CE3E03"/>
    <w:rsid w:val="00CE6324"/>
    <w:rsid w:val="00CE7CFE"/>
    <w:rsid w:val="00CF0115"/>
    <w:rsid w:val="00CF0198"/>
    <w:rsid w:val="00CF01AB"/>
    <w:rsid w:val="00CF0C24"/>
    <w:rsid w:val="00CF0FB3"/>
    <w:rsid w:val="00CF1030"/>
    <w:rsid w:val="00CF13D1"/>
    <w:rsid w:val="00CF1401"/>
    <w:rsid w:val="00CF15B1"/>
    <w:rsid w:val="00CF210C"/>
    <w:rsid w:val="00CF21C6"/>
    <w:rsid w:val="00CF5F44"/>
    <w:rsid w:val="00CF6ADB"/>
    <w:rsid w:val="00CF7545"/>
    <w:rsid w:val="00D00AF8"/>
    <w:rsid w:val="00D01E80"/>
    <w:rsid w:val="00D035C7"/>
    <w:rsid w:val="00D05ABE"/>
    <w:rsid w:val="00D05DA6"/>
    <w:rsid w:val="00D070EF"/>
    <w:rsid w:val="00D07331"/>
    <w:rsid w:val="00D11607"/>
    <w:rsid w:val="00D11ADF"/>
    <w:rsid w:val="00D123C4"/>
    <w:rsid w:val="00D12804"/>
    <w:rsid w:val="00D1290F"/>
    <w:rsid w:val="00D13F7D"/>
    <w:rsid w:val="00D140BD"/>
    <w:rsid w:val="00D1412E"/>
    <w:rsid w:val="00D1515B"/>
    <w:rsid w:val="00D16069"/>
    <w:rsid w:val="00D1650D"/>
    <w:rsid w:val="00D166C9"/>
    <w:rsid w:val="00D17BA6"/>
    <w:rsid w:val="00D17BE5"/>
    <w:rsid w:val="00D17EC0"/>
    <w:rsid w:val="00D20512"/>
    <w:rsid w:val="00D2065D"/>
    <w:rsid w:val="00D21765"/>
    <w:rsid w:val="00D218FB"/>
    <w:rsid w:val="00D21B21"/>
    <w:rsid w:val="00D2227C"/>
    <w:rsid w:val="00D22598"/>
    <w:rsid w:val="00D229DB"/>
    <w:rsid w:val="00D230AB"/>
    <w:rsid w:val="00D23E1B"/>
    <w:rsid w:val="00D2476E"/>
    <w:rsid w:val="00D264EF"/>
    <w:rsid w:val="00D26A92"/>
    <w:rsid w:val="00D26EA2"/>
    <w:rsid w:val="00D27408"/>
    <w:rsid w:val="00D27465"/>
    <w:rsid w:val="00D27821"/>
    <w:rsid w:val="00D30487"/>
    <w:rsid w:val="00D3070D"/>
    <w:rsid w:val="00D30A4D"/>
    <w:rsid w:val="00D31A96"/>
    <w:rsid w:val="00D31AEE"/>
    <w:rsid w:val="00D33850"/>
    <w:rsid w:val="00D33FEA"/>
    <w:rsid w:val="00D3589D"/>
    <w:rsid w:val="00D3597C"/>
    <w:rsid w:val="00D35980"/>
    <w:rsid w:val="00D376EE"/>
    <w:rsid w:val="00D37B73"/>
    <w:rsid w:val="00D37CB6"/>
    <w:rsid w:val="00D40598"/>
    <w:rsid w:val="00D4085A"/>
    <w:rsid w:val="00D410DD"/>
    <w:rsid w:val="00D41273"/>
    <w:rsid w:val="00D422BC"/>
    <w:rsid w:val="00D42454"/>
    <w:rsid w:val="00D4327B"/>
    <w:rsid w:val="00D43987"/>
    <w:rsid w:val="00D447F7"/>
    <w:rsid w:val="00D476EF"/>
    <w:rsid w:val="00D505F5"/>
    <w:rsid w:val="00D506DA"/>
    <w:rsid w:val="00D50E10"/>
    <w:rsid w:val="00D5163A"/>
    <w:rsid w:val="00D52341"/>
    <w:rsid w:val="00D534E3"/>
    <w:rsid w:val="00D5547B"/>
    <w:rsid w:val="00D55B3F"/>
    <w:rsid w:val="00D56577"/>
    <w:rsid w:val="00D57258"/>
    <w:rsid w:val="00D57AB7"/>
    <w:rsid w:val="00D57B6D"/>
    <w:rsid w:val="00D605CA"/>
    <w:rsid w:val="00D62B1B"/>
    <w:rsid w:val="00D637A9"/>
    <w:rsid w:val="00D64E38"/>
    <w:rsid w:val="00D65716"/>
    <w:rsid w:val="00D66837"/>
    <w:rsid w:val="00D6692D"/>
    <w:rsid w:val="00D66A98"/>
    <w:rsid w:val="00D671C6"/>
    <w:rsid w:val="00D67452"/>
    <w:rsid w:val="00D702A5"/>
    <w:rsid w:val="00D7085F"/>
    <w:rsid w:val="00D708C4"/>
    <w:rsid w:val="00D70E64"/>
    <w:rsid w:val="00D71F07"/>
    <w:rsid w:val="00D71FA6"/>
    <w:rsid w:val="00D7305D"/>
    <w:rsid w:val="00D7309F"/>
    <w:rsid w:val="00D7326D"/>
    <w:rsid w:val="00D73A62"/>
    <w:rsid w:val="00D73BC4"/>
    <w:rsid w:val="00D7449A"/>
    <w:rsid w:val="00D75C40"/>
    <w:rsid w:val="00D76489"/>
    <w:rsid w:val="00D77AA9"/>
    <w:rsid w:val="00D8035D"/>
    <w:rsid w:val="00D809C4"/>
    <w:rsid w:val="00D81C08"/>
    <w:rsid w:val="00D82575"/>
    <w:rsid w:val="00D826FB"/>
    <w:rsid w:val="00D8349D"/>
    <w:rsid w:val="00D849C2"/>
    <w:rsid w:val="00D84A12"/>
    <w:rsid w:val="00D855FB"/>
    <w:rsid w:val="00D87D4E"/>
    <w:rsid w:val="00D87FAC"/>
    <w:rsid w:val="00D908F4"/>
    <w:rsid w:val="00D92199"/>
    <w:rsid w:val="00D92877"/>
    <w:rsid w:val="00D93892"/>
    <w:rsid w:val="00D94AE7"/>
    <w:rsid w:val="00D96955"/>
    <w:rsid w:val="00D9709C"/>
    <w:rsid w:val="00D9716A"/>
    <w:rsid w:val="00D974C4"/>
    <w:rsid w:val="00D97566"/>
    <w:rsid w:val="00D976DB"/>
    <w:rsid w:val="00D97CB1"/>
    <w:rsid w:val="00DA0010"/>
    <w:rsid w:val="00DA2446"/>
    <w:rsid w:val="00DA296B"/>
    <w:rsid w:val="00DA358D"/>
    <w:rsid w:val="00DA3949"/>
    <w:rsid w:val="00DA525C"/>
    <w:rsid w:val="00DA6BE3"/>
    <w:rsid w:val="00DB0171"/>
    <w:rsid w:val="00DB0A32"/>
    <w:rsid w:val="00DB18D8"/>
    <w:rsid w:val="00DB1DCE"/>
    <w:rsid w:val="00DB2E74"/>
    <w:rsid w:val="00DB3F96"/>
    <w:rsid w:val="00DB4D1D"/>
    <w:rsid w:val="00DB506B"/>
    <w:rsid w:val="00DB5299"/>
    <w:rsid w:val="00DB63F9"/>
    <w:rsid w:val="00DC1021"/>
    <w:rsid w:val="00DC160F"/>
    <w:rsid w:val="00DC2B5B"/>
    <w:rsid w:val="00DC311C"/>
    <w:rsid w:val="00DC39A3"/>
    <w:rsid w:val="00DC469B"/>
    <w:rsid w:val="00DC4A78"/>
    <w:rsid w:val="00DC6C44"/>
    <w:rsid w:val="00DD0C46"/>
    <w:rsid w:val="00DD1912"/>
    <w:rsid w:val="00DD1D92"/>
    <w:rsid w:val="00DD34AF"/>
    <w:rsid w:val="00DD3571"/>
    <w:rsid w:val="00DD4486"/>
    <w:rsid w:val="00DD52F4"/>
    <w:rsid w:val="00DD649C"/>
    <w:rsid w:val="00DD7707"/>
    <w:rsid w:val="00DE049C"/>
    <w:rsid w:val="00DE0764"/>
    <w:rsid w:val="00DE0B4D"/>
    <w:rsid w:val="00DE0EEC"/>
    <w:rsid w:val="00DE1270"/>
    <w:rsid w:val="00DE213F"/>
    <w:rsid w:val="00DE2366"/>
    <w:rsid w:val="00DE26EF"/>
    <w:rsid w:val="00DE30C8"/>
    <w:rsid w:val="00DE39CF"/>
    <w:rsid w:val="00DE3BA0"/>
    <w:rsid w:val="00DE4E94"/>
    <w:rsid w:val="00DE5CEC"/>
    <w:rsid w:val="00DE690A"/>
    <w:rsid w:val="00DE707E"/>
    <w:rsid w:val="00DF065A"/>
    <w:rsid w:val="00DF2EAB"/>
    <w:rsid w:val="00DF382E"/>
    <w:rsid w:val="00DF43C4"/>
    <w:rsid w:val="00DF445A"/>
    <w:rsid w:val="00DF608A"/>
    <w:rsid w:val="00DF6F3D"/>
    <w:rsid w:val="00DF7BF6"/>
    <w:rsid w:val="00E01948"/>
    <w:rsid w:val="00E02B15"/>
    <w:rsid w:val="00E04C2F"/>
    <w:rsid w:val="00E05418"/>
    <w:rsid w:val="00E05C2C"/>
    <w:rsid w:val="00E062E5"/>
    <w:rsid w:val="00E06345"/>
    <w:rsid w:val="00E071BF"/>
    <w:rsid w:val="00E07FB6"/>
    <w:rsid w:val="00E12301"/>
    <w:rsid w:val="00E147B2"/>
    <w:rsid w:val="00E152DD"/>
    <w:rsid w:val="00E172B8"/>
    <w:rsid w:val="00E177F6"/>
    <w:rsid w:val="00E20113"/>
    <w:rsid w:val="00E21C5E"/>
    <w:rsid w:val="00E22179"/>
    <w:rsid w:val="00E226EE"/>
    <w:rsid w:val="00E23756"/>
    <w:rsid w:val="00E25874"/>
    <w:rsid w:val="00E302BF"/>
    <w:rsid w:val="00E30484"/>
    <w:rsid w:val="00E31CE7"/>
    <w:rsid w:val="00E3224D"/>
    <w:rsid w:val="00E32A12"/>
    <w:rsid w:val="00E330C9"/>
    <w:rsid w:val="00E34DE6"/>
    <w:rsid w:val="00E35C0F"/>
    <w:rsid w:val="00E35DD5"/>
    <w:rsid w:val="00E3615C"/>
    <w:rsid w:val="00E4010F"/>
    <w:rsid w:val="00E403CA"/>
    <w:rsid w:val="00E408C2"/>
    <w:rsid w:val="00E40973"/>
    <w:rsid w:val="00E410CB"/>
    <w:rsid w:val="00E41FA3"/>
    <w:rsid w:val="00E426C1"/>
    <w:rsid w:val="00E42EB7"/>
    <w:rsid w:val="00E43477"/>
    <w:rsid w:val="00E44393"/>
    <w:rsid w:val="00E46994"/>
    <w:rsid w:val="00E47611"/>
    <w:rsid w:val="00E50E03"/>
    <w:rsid w:val="00E5118E"/>
    <w:rsid w:val="00E513D6"/>
    <w:rsid w:val="00E5151F"/>
    <w:rsid w:val="00E51EFD"/>
    <w:rsid w:val="00E52366"/>
    <w:rsid w:val="00E53B92"/>
    <w:rsid w:val="00E54161"/>
    <w:rsid w:val="00E557E9"/>
    <w:rsid w:val="00E558C8"/>
    <w:rsid w:val="00E56C59"/>
    <w:rsid w:val="00E5705E"/>
    <w:rsid w:val="00E570B3"/>
    <w:rsid w:val="00E570CE"/>
    <w:rsid w:val="00E573CE"/>
    <w:rsid w:val="00E57D3D"/>
    <w:rsid w:val="00E57E26"/>
    <w:rsid w:val="00E605E2"/>
    <w:rsid w:val="00E60A1F"/>
    <w:rsid w:val="00E60F91"/>
    <w:rsid w:val="00E619AD"/>
    <w:rsid w:val="00E624D8"/>
    <w:rsid w:val="00E62542"/>
    <w:rsid w:val="00E6294E"/>
    <w:rsid w:val="00E62F4D"/>
    <w:rsid w:val="00E6305C"/>
    <w:rsid w:val="00E63201"/>
    <w:rsid w:val="00E633DE"/>
    <w:rsid w:val="00E635F2"/>
    <w:rsid w:val="00E64103"/>
    <w:rsid w:val="00E65644"/>
    <w:rsid w:val="00E656F4"/>
    <w:rsid w:val="00E65A4D"/>
    <w:rsid w:val="00E6670D"/>
    <w:rsid w:val="00E667D8"/>
    <w:rsid w:val="00E66832"/>
    <w:rsid w:val="00E7073E"/>
    <w:rsid w:val="00E7132A"/>
    <w:rsid w:val="00E7163D"/>
    <w:rsid w:val="00E71709"/>
    <w:rsid w:val="00E7174A"/>
    <w:rsid w:val="00E7305A"/>
    <w:rsid w:val="00E73B35"/>
    <w:rsid w:val="00E740E1"/>
    <w:rsid w:val="00E74114"/>
    <w:rsid w:val="00E747F7"/>
    <w:rsid w:val="00E750D5"/>
    <w:rsid w:val="00E7511A"/>
    <w:rsid w:val="00E7673B"/>
    <w:rsid w:val="00E76832"/>
    <w:rsid w:val="00E768C3"/>
    <w:rsid w:val="00E77DEF"/>
    <w:rsid w:val="00E803D1"/>
    <w:rsid w:val="00E8188C"/>
    <w:rsid w:val="00E824F6"/>
    <w:rsid w:val="00E82530"/>
    <w:rsid w:val="00E82C3B"/>
    <w:rsid w:val="00E83C43"/>
    <w:rsid w:val="00E83C4B"/>
    <w:rsid w:val="00E84281"/>
    <w:rsid w:val="00E842E6"/>
    <w:rsid w:val="00E84E42"/>
    <w:rsid w:val="00E8578A"/>
    <w:rsid w:val="00E87604"/>
    <w:rsid w:val="00E87D4B"/>
    <w:rsid w:val="00E87E08"/>
    <w:rsid w:val="00E910A8"/>
    <w:rsid w:val="00E91A93"/>
    <w:rsid w:val="00E91C2F"/>
    <w:rsid w:val="00E92EEF"/>
    <w:rsid w:val="00E9371C"/>
    <w:rsid w:val="00E94246"/>
    <w:rsid w:val="00E96AB2"/>
    <w:rsid w:val="00E9702A"/>
    <w:rsid w:val="00E97244"/>
    <w:rsid w:val="00EA024C"/>
    <w:rsid w:val="00EA0D4E"/>
    <w:rsid w:val="00EA1689"/>
    <w:rsid w:val="00EA1B9A"/>
    <w:rsid w:val="00EA22A7"/>
    <w:rsid w:val="00EA2F98"/>
    <w:rsid w:val="00EA41AC"/>
    <w:rsid w:val="00EA49FF"/>
    <w:rsid w:val="00EA5883"/>
    <w:rsid w:val="00EA5D68"/>
    <w:rsid w:val="00EA60DA"/>
    <w:rsid w:val="00EA63DB"/>
    <w:rsid w:val="00EA6EB3"/>
    <w:rsid w:val="00EA71B4"/>
    <w:rsid w:val="00EB0A1C"/>
    <w:rsid w:val="00EB130D"/>
    <w:rsid w:val="00EB16E4"/>
    <w:rsid w:val="00EB17EC"/>
    <w:rsid w:val="00EB19F5"/>
    <w:rsid w:val="00EB1AE2"/>
    <w:rsid w:val="00EB4BF8"/>
    <w:rsid w:val="00EB6C39"/>
    <w:rsid w:val="00EB6E22"/>
    <w:rsid w:val="00EC088F"/>
    <w:rsid w:val="00EC105C"/>
    <w:rsid w:val="00EC1F68"/>
    <w:rsid w:val="00EC22F5"/>
    <w:rsid w:val="00EC2410"/>
    <w:rsid w:val="00EC2641"/>
    <w:rsid w:val="00EC33F6"/>
    <w:rsid w:val="00EC4B88"/>
    <w:rsid w:val="00EC5BDC"/>
    <w:rsid w:val="00EC5D40"/>
    <w:rsid w:val="00EC64B3"/>
    <w:rsid w:val="00EC794F"/>
    <w:rsid w:val="00ED000B"/>
    <w:rsid w:val="00ED0118"/>
    <w:rsid w:val="00ED157D"/>
    <w:rsid w:val="00ED1A06"/>
    <w:rsid w:val="00ED2CF4"/>
    <w:rsid w:val="00ED3981"/>
    <w:rsid w:val="00ED40B9"/>
    <w:rsid w:val="00ED4410"/>
    <w:rsid w:val="00ED5D54"/>
    <w:rsid w:val="00ED72B5"/>
    <w:rsid w:val="00ED7A41"/>
    <w:rsid w:val="00EE02D9"/>
    <w:rsid w:val="00EE0FBE"/>
    <w:rsid w:val="00EE27A3"/>
    <w:rsid w:val="00EE338C"/>
    <w:rsid w:val="00EE3DAA"/>
    <w:rsid w:val="00EE5255"/>
    <w:rsid w:val="00EE60D6"/>
    <w:rsid w:val="00EE6183"/>
    <w:rsid w:val="00EE6341"/>
    <w:rsid w:val="00EF1079"/>
    <w:rsid w:val="00EF3D16"/>
    <w:rsid w:val="00EF42B8"/>
    <w:rsid w:val="00EF51CA"/>
    <w:rsid w:val="00EF6618"/>
    <w:rsid w:val="00EF711C"/>
    <w:rsid w:val="00EF784D"/>
    <w:rsid w:val="00EF7E5F"/>
    <w:rsid w:val="00F00336"/>
    <w:rsid w:val="00F008A9"/>
    <w:rsid w:val="00F00A85"/>
    <w:rsid w:val="00F01E0E"/>
    <w:rsid w:val="00F01EBF"/>
    <w:rsid w:val="00F02915"/>
    <w:rsid w:val="00F0304B"/>
    <w:rsid w:val="00F038C9"/>
    <w:rsid w:val="00F039EE"/>
    <w:rsid w:val="00F065C5"/>
    <w:rsid w:val="00F06B35"/>
    <w:rsid w:val="00F07351"/>
    <w:rsid w:val="00F07416"/>
    <w:rsid w:val="00F07559"/>
    <w:rsid w:val="00F076EA"/>
    <w:rsid w:val="00F110DD"/>
    <w:rsid w:val="00F11833"/>
    <w:rsid w:val="00F11C03"/>
    <w:rsid w:val="00F11CA3"/>
    <w:rsid w:val="00F11F1B"/>
    <w:rsid w:val="00F12082"/>
    <w:rsid w:val="00F134CD"/>
    <w:rsid w:val="00F13781"/>
    <w:rsid w:val="00F13874"/>
    <w:rsid w:val="00F13AF7"/>
    <w:rsid w:val="00F14628"/>
    <w:rsid w:val="00F1507B"/>
    <w:rsid w:val="00F154FD"/>
    <w:rsid w:val="00F15B4D"/>
    <w:rsid w:val="00F15B55"/>
    <w:rsid w:val="00F16E86"/>
    <w:rsid w:val="00F178B9"/>
    <w:rsid w:val="00F21E10"/>
    <w:rsid w:val="00F21FB5"/>
    <w:rsid w:val="00F228E7"/>
    <w:rsid w:val="00F2371C"/>
    <w:rsid w:val="00F24A57"/>
    <w:rsid w:val="00F2571F"/>
    <w:rsid w:val="00F26CBB"/>
    <w:rsid w:val="00F27E9A"/>
    <w:rsid w:val="00F27EE1"/>
    <w:rsid w:val="00F30284"/>
    <w:rsid w:val="00F30D51"/>
    <w:rsid w:val="00F3149B"/>
    <w:rsid w:val="00F3216E"/>
    <w:rsid w:val="00F323F9"/>
    <w:rsid w:val="00F332DA"/>
    <w:rsid w:val="00F33D7B"/>
    <w:rsid w:val="00F33FC4"/>
    <w:rsid w:val="00F353F5"/>
    <w:rsid w:val="00F35582"/>
    <w:rsid w:val="00F35E41"/>
    <w:rsid w:val="00F362AD"/>
    <w:rsid w:val="00F3731E"/>
    <w:rsid w:val="00F3774D"/>
    <w:rsid w:val="00F405D4"/>
    <w:rsid w:val="00F41609"/>
    <w:rsid w:val="00F43058"/>
    <w:rsid w:val="00F444CE"/>
    <w:rsid w:val="00F44D29"/>
    <w:rsid w:val="00F4502E"/>
    <w:rsid w:val="00F45B43"/>
    <w:rsid w:val="00F45E11"/>
    <w:rsid w:val="00F45E36"/>
    <w:rsid w:val="00F46B7A"/>
    <w:rsid w:val="00F504F9"/>
    <w:rsid w:val="00F505E9"/>
    <w:rsid w:val="00F509B0"/>
    <w:rsid w:val="00F50E3C"/>
    <w:rsid w:val="00F52880"/>
    <w:rsid w:val="00F53BE4"/>
    <w:rsid w:val="00F54962"/>
    <w:rsid w:val="00F561CC"/>
    <w:rsid w:val="00F56EB5"/>
    <w:rsid w:val="00F576F3"/>
    <w:rsid w:val="00F60EA2"/>
    <w:rsid w:val="00F61D60"/>
    <w:rsid w:val="00F62443"/>
    <w:rsid w:val="00F62C25"/>
    <w:rsid w:val="00F65CA7"/>
    <w:rsid w:val="00F67077"/>
    <w:rsid w:val="00F674B5"/>
    <w:rsid w:val="00F679D0"/>
    <w:rsid w:val="00F67BB8"/>
    <w:rsid w:val="00F7002D"/>
    <w:rsid w:val="00F7050F"/>
    <w:rsid w:val="00F72164"/>
    <w:rsid w:val="00F72C7B"/>
    <w:rsid w:val="00F73058"/>
    <w:rsid w:val="00F7335D"/>
    <w:rsid w:val="00F7362E"/>
    <w:rsid w:val="00F73A03"/>
    <w:rsid w:val="00F74090"/>
    <w:rsid w:val="00F74D50"/>
    <w:rsid w:val="00F75B04"/>
    <w:rsid w:val="00F76283"/>
    <w:rsid w:val="00F76639"/>
    <w:rsid w:val="00F76690"/>
    <w:rsid w:val="00F772F0"/>
    <w:rsid w:val="00F778A3"/>
    <w:rsid w:val="00F81266"/>
    <w:rsid w:val="00F8210A"/>
    <w:rsid w:val="00F82671"/>
    <w:rsid w:val="00F83313"/>
    <w:rsid w:val="00F84A68"/>
    <w:rsid w:val="00F85054"/>
    <w:rsid w:val="00F85432"/>
    <w:rsid w:val="00F8611E"/>
    <w:rsid w:val="00F8620A"/>
    <w:rsid w:val="00F8747A"/>
    <w:rsid w:val="00F87D0E"/>
    <w:rsid w:val="00F91E93"/>
    <w:rsid w:val="00F925D3"/>
    <w:rsid w:val="00F92F88"/>
    <w:rsid w:val="00F9376B"/>
    <w:rsid w:val="00F93A14"/>
    <w:rsid w:val="00F93E2E"/>
    <w:rsid w:val="00F94331"/>
    <w:rsid w:val="00F95A60"/>
    <w:rsid w:val="00F964B0"/>
    <w:rsid w:val="00F97612"/>
    <w:rsid w:val="00FA0AEF"/>
    <w:rsid w:val="00FA0E13"/>
    <w:rsid w:val="00FA16F0"/>
    <w:rsid w:val="00FA1916"/>
    <w:rsid w:val="00FA1F34"/>
    <w:rsid w:val="00FA25E0"/>
    <w:rsid w:val="00FA28A5"/>
    <w:rsid w:val="00FA2902"/>
    <w:rsid w:val="00FA44C8"/>
    <w:rsid w:val="00FA4A7F"/>
    <w:rsid w:val="00FA5FE9"/>
    <w:rsid w:val="00FA649C"/>
    <w:rsid w:val="00FA6A42"/>
    <w:rsid w:val="00FA7065"/>
    <w:rsid w:val="00FA7102"/>
    <w:rsid w:val="00FA74A6"/>
    <w:rsid w:val="00FA74BB"/>
    <w:rsid w:val="00FA7AC8"/>
    <w:rsid w:val="00FB0872"/>
    <w:rsid w:val="00FB0BF3"/>
    <w:rsid w:val="00FB121A"/>
    <w:rsid w:val="00FB1431"/>
    <w:rsid w:val="00FB217E"/>
    <w:rsid w:val="00FB2D60"/>
    <w:rsid w:val="00FB36D8"/>
    <w:rsid w:val="00FB3E83"/>
    <w:rsid w:val="00FB7A42"/>
    <w:rsid w:val="00FC06A0"/>
    <w:rsid w:val="00FC0E52"/>
    <w:rsid w:val="00FC1E60"/>
    <w:rsid w:val="00FC2168"/>
    <w:rsid w:val="00FC32DE"/>
    <w:rsid w:val="00FC44C2"/>
    <w:rsid w:val="00FC4796"/>
    <w:rsid w:val="00FC4DCE"/>
    <w:rsid w:val="00FC5D87"/>
    <w:rsid w:val="00FC6756"/>
    <w:rsid w:val="00FC6794"/>
    <w:rsid w:val="00FC7F92"/>
    <w:rsid w:val="00FD08FF"/>
    <w:rsid w:val="00FD16EF"/>
    <w:rsid w:val="00FD20C5"/>
    <w:rsid w:val="00FD218F"/>
    <w:rsid w:val="00FD23A2"/>
    <w:rsid w:val="00FD2805"/>
    <w:rsid w:val="00FD39A4"/>
    <w:rsid w:val="00FD45F9"/>
    <w:rsid w:val="00FD4878"/>
    <w:rsid w:val="00FD523E"/>
    <w:rsid w:val="00FD7198"/>
    <w:rsid w:val="00FE0F2B"/>
    <w:rsid w:val="00FE1D63"/>
    <w:rsid w:val="00FE1F63"/>
    <w:rsid w:val="00FE25EA"/>
    <w:rsid w:val="00FE2B0D"/>
    <w:rsid w:val="00FE34E0"/>
    <w:rsid w:val="00FE4C9B"/>
    <w:rsid w:val="00FE4D16"/>
    <w:rsid w:val="00FE59C9"/>
    <w:rsid w:val="00FE5B85"/>
    <w:rsid w:val="00FE7C7E"/>
    <w:rsid w:val="00FE7D58"/>
    <w:rsid w:val="00FE7F36"/>
    <w:rsid w:val="00FF2040"/>
    <w:rsid w:val="00FF4284"/>
    <w:rsid w:val="00FF55AE"/>
    <w:rsid w:val="00FF57D0"/>
    <w:rsid w:val="00FF64C9"/>
    <w:rsid w:val="00FF6B3D"/>
    <w:rsid w:val="00FF6E9E"/>
    <w:rsid w:val="00FF78AD"/>
    <w:rsid w:val="00FF7B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323811E"/>
  <w15:docId w15:val="{8C5859CA-9C74-4656-BDE4-86B5A5EE2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71BF"/>
  </w:style>
  <w:style w:type="paragraph" w:styleId="1">
    <w:name w:val="heading 1"/>
    <w:basedOn w:val="a"/>
    <w:next w:val="a"/>
    <w:link w:val="10"/>
    <w:qFormat/>
    <w:rsid w:val="005132EA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link w:val="20"/>
    <w:qFormat/>
    <w:rsid w:val="005132EA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link w:val="30"/>
    <w:qFormat/>
    <w:rsid w:val="005132EA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7329A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rsid w:val="007329A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semiHidden/>
    <w:unhideWhenUsed/>
    <w:qFormat/>
    <w:rsid w:val="007329A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9">
    <w:name w:val="heading 9"/>
    <w:basedOn w:val="a"/>
    <w:next w:val="a"/>
    <w:link w:val="90"/>
    <w:semiHidden/>
    <w:unhideWhenUsed/>
    <w:qFormat/>
    <w:rsid w:val="007329A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"/>
    <w:basedOn w:val="a"/>
    <w:link w:val="11"/>
    <w:uiPriority w:val="99"/>
    <w:rsid w:val="005132EA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rsid w:val="005132EA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5132EA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basedOn w:val="a"/>
    <w:next w:val="a"/>
    <w:autoRedefine/>
    <w:uiPriority w:val="39"/>
    <w:qFormat/>
    <w:rsid w:val="003E4389"/>
    <w:pPr>
      <w:tabs>
        <w:tab w:val="right" w:leader="dot" w:pos="9628"/>
      </w:tabs>
      <w:spacing w:line="360" w:lineRule="auto"/>
      <w:ind w:left="-284"/>
      <w:jc w:val="both"/>
    </w:pPr>
    <w:rPr>
      <w:rFonts w:cs="Arial"/>
      <w:noProof/>
      <w:sz w:val="28"/>
      <w:szCs w:val="24"/>
    </w:rPr>
  </w:style>
  <w:style w:type="character" w:customStyle="1" w:styleId="11">
    <w:name w:val="Верхний колонтитул Знак1"/>
    <w:aliases w:val="Верхний колонтитул Знак Знак"/>
    <w:link w:val="a3"/>
    <w:uiPriority w:val="99"/>
    <w:rsid w:val="00F679D0"/>
    <w:rPr>
      <w:lang w:val="ru-RU" w:eastAsia="ru-RU" w:bidi="ar-SA"/>
    </w:rPr>
  </w:style>
  <w:style w:type="paragraph" w:styleId="a8">
    <w:name w:val="Body Text"/>
    <w:basedOn w:val="a"/>
    <w:link w:val="a9"/>
    <w:rsid w:val="000534AE"/>
    <w:rPr>
      <w:sz w:val="28"/>
      <w:szCs w:val="24"/>
    </w:rPr>
  </w:style>
  <w:style w:type="paragraph" w:styleId="21">
    <w:name w:val="Body Text 2"/>
    <w:basedOn w:val="a"/>
    <w:link w:val="22"/>
    <w:rsid w:val="00176F13"/>
    <w:pPr>
      <w:spacing w:after="120" w:line="480" w:lineRule="auto"/>
    </w:pPr>
  </w:style>
  <w:style w:type="paragraph" w:styleId="23">
    <w:name w:val="Body Text Indent 2"/>
    <w:basedOn w:val="a"/>
    <w:rsid w:val="007A4A14"/>
    <w:pPr>
      <w:spacing w:after="120" w:line="480" w:lineRule="auto"/>
      <w:ind w:left="283"/>
    </w:pPr>
  </w:style>
  <w:style w:type="paragraph" w:styleId="31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a">
    <w:name w:val="Body Text Indent"/>
    <w:basedOn w:val="a"/>
    <w:rsid w:val="00666CA1"/>
    <w:pPr>
      <w:spacing w:after="120"/>
      <w:ind w:left="283"/>
    </w:pPr>
  </w:style>
  <w:style w:type="paragraph" w:styleId="24">
    <w:name w:val="toc 2"/>
    <w:basedOn w:val="a"/>
    <w:next w:val="a"/>
    <w:autoRedefine/>
    <w:uiPriority w:val="39"/>
    <w:qFormat/>
    <w:rsid w:val="00DE049C"/>
    <w:pPr>
      <w:tabs>
        <w:tab w:val="right" w:leader="dot" w:pos="9628"/>
      </w:tabs>
      <w:spacing w:line="360" w:lineRule="auto"/>
      <w:ind w:left="200"/>
    </w:pPr>
    <w:rPr>
      <w:noProof/>
      <w:sz w:val="28"/>
      <w:szCs w:val="28"/>
    </w:rPr>
  </w:style>
  <w:style w:type="paragraph" w:customStyle="1" w:styleId="13">
    <w:name w:val="Стиль1"/>
    <w:basedOn w:val="a"/>
    <w:rsid w:val="002C10EA"/>
    <w:pPr>
      <w:spacing w:line="360" w:lineRule="auto"/>
      <w:jc w:val="center"/>
    </w:pPr>
    <w:rPr>
      <w:b/>
      <w:sz w:val="36"/>
      <w:szCs w:val="36"/>
    </w:rPr>
  </w:style>
  <w:style w:type="paragraph" w:customStyle="1" w:styleId="25">
    <w:name w:val="Стиль2"/>
    <w:basedOn w:val="a"/>
    <w:rsid w:val="002C10EA"/>
    <w:pPr>
      <w:spacing w:line="360" w:lineRule="auto"/>
      <w:ind w:left="233" w:right="281" w:firstLine="540"/>
      <w:jc w:val="center"/>
    </w:pPr>
    <w:rPr>
      <w:b/>
      <w:sz w:val="32"/>
      <w:szCs w:val="32"/>
    </w:rPr>
  </w:style>
  <w:style w:type="paragraph" w:customStyle="1" w:styleId="32">
    <w:name w:val="Стиль3"/>
    <w:basedOn w:val="13"/>
    <w:rsid w:val="002C10EA"/>
  </w:style>
  <w:style w:type="character" w:styleId="ab">
    <w:name w:val="Hyperlink"/>
    <w:uiPriority w:val="99"/>
    <w:rsid w:val="002C10EA"/>
    <w:rPr>
      <w:color w:val="0000FF"/>
      <w:u w:val="single"/>
    </w:rPr>
  </w:style>
  <w:style w:type="paragraph" w:customStyle="1" w:styleId="40">
    <w:name w:val="Стиль4"/>
    <w:basedOn w:val="2"/>
    <w:rsid w:val="002C10EA"/>
    <w:rPr>
      <w:rFonts w:ascii="Times New Roman" w:hAnsi="Times New Roman"/>
      <w:b/>
      <w:i w:val="0"/>
    </w:rPr>
  </w:style>
  <w:style w:type="paragraph" w:customStyle="1" w:styleId="50">
    <w:name w:val="Стиль5"/>
    <w:basedOn w:val="3"/>
    <w:rsid w:val="002C10EA"/>
    <w:pPr>
      <w:spacing w:line="360" w:lineRule="auto"/>
    </w:pPr>
    <w:rPr>
      <w:rFonts w:ascii="Times New Roman" w:hAnsi="Times New Roman"/>
      <w:b/>
      <w:i w:val="0"/>
      <w:sz w:val="36"/>
      <w:szCs w:val="36"/>
    </w:rPr>
  </w:style>
  <w:style w:type="paragraph" w:customStyle="1" w:styleId="61">
    <w:name w:val="Стиль6"/>
    <w:basedOn w:val="a"/>
    <w:rsid w:val="00105E31"/>
    <w:pPr>
      <w:jc w:val="center"/>
    </w:pPr>
    <w:rPr>
      <w:sz w:val="28"/>
      <w:szCs w:val="28"/>
    </w:rPr>
  </w:style>
  <w:style w:type="paragraph" w:customStyle="1" w:styleId="Style2">
    <w:name w:val="Style2"/>
    <w:basedOn w:val="a"/>
    <w:rsid w:val="002E5475"/>
    <w:pPr>
      <w:widowControl w:val="0"/>
      <w:autoSpaceDE w:val="0"/>
      <w:autoSpaceDN w:val="0"/>
      <w:adjustRightInd w:val="0"/>
      <w:spacing w:line="319" w:lineRule="exact"/>
      <w:ind w:firstLine="476"/>
      <w:jc w:val="both"/>
    </w:pPr>
    <w:rPr>
      <w:rFonts w:ascii="Cambria" w:hAnsi="Cambria"/>
      <w:sz w:val="24"/>
      <w:szCs w:val="24"/>
    </w:rPr>
  </w:style>
  <w:style w:type="paragraph" w:customStyle="1" w:styleId="Style3">
    <w:name w:val="Style3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rFonts w:ascii="Cambria" w:hAnsi="Cambria"/>
      <w:sz w:val="24"/>
      <w:szCs w:val="24"/>
    </w:rPr>
  </w:style>
  <w:style w:type="paragraph" w:customStyle="1" w:styleId="Style1">
    <w:name w:val="Style1"/>
    <w:basedOn w:val="a"/>
    <w:rsid w:val="002E5475"/>
    <w:pPr>
      <w:widowControl w:val="0"/>
      <w:autoSpaceDE w:val="0"/>
      <w:autoSpaceDN w:val="0"/>
      <w:adjustRightInd w:val="0"/>
      <w:spacing w:line="326" w:lineRule="exact"/>
      <w:jc w:val="both"/>
    </w:pPr>
    <w:rPr>
      <w:sz w:val="24"/>
      <w:szCs w:val="24"/>
    </w:rPr>
  </w:style>
  <w:style w:type="character" w:customStyle="1" w:styleId="FontStyle140">
    <w:name w:val="Font Style140"/>
    <w:rsid w:val="002E5475"/>
    <w:rPr>
      <w:rFonts w:ascii="Times New Roman" w:hAnsi="Times New Roman" w:cs="Times New Roman"/>
      <w:sz w:val="20"/>
      <w:szCs w:val="20"/>
    </w:rPr>
  </w:style>
  <w:style w:type="character" w:customStyle="1" w:styleId="FontStyle146">
    <w:name w:val="Font Style14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97">
    <w:name w:val="Font Style97"/>
    <w:rsid w:val="002E5475"/>
    <w:rPr>
      <w:rFonts w:ascii="Times New Roman" w:hAnsi="Times New Roman" w:cs="Times New Roman"/>
      <w:sz w:val="18"/>
      <w:szCs w:val="18"/>
    </w:rPr>
  </w:style>
  <w:style w:type="character" w:customStyle="1" w:styleId="FontStyle135">
    <w:name w:val="Font Style135"/>
    <w:rsid w:val="002E5475"/>
    <w:rPr>
      <w:rFonts w:ascii="Times New Roman" w:hAnsi="Times New Roman" w:cs="Times New Roman"/>
      <w:b/>
      <w:bCs/>
      <w:sz w:val="18"/>
      <w:szCs w:val="18"/>
    </w:rPr>
  </w:style>
  <w:style w:type="paragraph" w:customStyle="1" w:styleId="Style4">
    <w:name w:val="Style4"/>
    <w:basedOn w:val="a"/>
    <w:rsid w:val="002E5475"/>
    <w:pPr>
      <w:widowControl w:val="0"/>
      <w:autoSpaceDE w:val="0"/>
      <w:autoSpaceDN w:val="0"/>
      <w:adjustRightInd w:val="0"/>
      <w:spacing w:line="216" w:lineRule="exact"/>
      <w:jc w:val="both"/>
    </w:pPr>
    <w:rPr>
      <w:sz w:val="24"/>
      <w:szCs w:val="24"/>
    </w:rPr>
  </w:style>
  <w:style w:type="paragraph" w:customStyle="1" w:styleId="Style5">
    <w:name w:val="Style5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6">
    <w:name w:val="Style6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500"/>
    </w:pPr>
    <w:rPr>
      <w:sz w:val="24"/>
      <w:szCs w:val="24"/>
    </w:rPr>
  </w:style>
  <w:style w:type="paragraph" w:customStyle="1" w:styleId="Style7">
    <w:name w:val="Style7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8">
    <w:name w:val="Style8"/>
    <w:basedOn w:val="a"/>
    <w:rsid w:val="002E5475"/>
    <w:pPr>
      <w:widowControl w:val="0"/>
      <w:autoSpaceDE w:val="0"/>
      <w:autoSpaceDN w:val="0"/>
      <w:adjustRightInd w:val="0"/>
      <w:spacing w:line="428" w:lineRule="exact"/>
      <w:ind w:firstLine="468"/>
      <w:jc w:val="both"/>
    </w:pPr>
    <w:rPr>
      <w:sz w:val="24"/>
      <w:szCs w:val="24"/>
    </w:rPr>
  </w:style>
  <w:style w:type="character" w:customStyle="1" w:styleId="FontStyle96">
    <w:name w:val="Font Style96"/>
    <w:rsid w:val="002E5475"/>
    <w:rPr>
      <w:rFonts w:ascii="Times New Roman" w:hAnsi="Times New Roman" w:cs="Times New Roman"/>
      <w:b/>
      <w:bCs/>
      <w:spacing w:val="-10"/>
      <w:sz w:val="26"/>
      <w:szCs w:val="26"/>
    </w:rPr>
  </w:style>
  <w:style w:type="character" w:customStyle="1" w:styleId="FontStyle128">
    <w:name w:val="Font Style128"/>
    <w:rsid w:val="002E5475"/>
    <w:rPr>
      <w:rFonts w:ascii="Times New Roman" w:hAnsi="Times New Roman" w:cs="Times New Roman"/>
      <w:sz w:val="30"/>
      <w:szCs w:val="30"/>
    </w:rPr>
  </w:style>
  <w:style w:type="character" w:customStyle="1" w:styleId="FontStyle134">
    <w:name w:val="Font Style134"/>
    <w:rsid w:val="002E5475"/>
    <w:rPr>
      <w:rFonts w:ascii="Times New Roman" w:hAnsi="Times New Roman" w:cs="Times New Roman"/>
      <w:b/>
      <w:bCs/>
      <w:spacing w:val="-10"/>
      <w:sz w:val="32"/>
      <w:szCs w:val="32"/>
    </w:rPr>
  </w:style>
  <w:style w:type="character" w:customStyle="1" w:styleId="FontStyle104">
    <w:name w:val="Font Style104"/>
    <w:rsid w:val="002E5475"/>
    <w:rPr>
      <w:rFonts w:ascii="Times New Roman" w:hAnsi="Times New Roman" w:cs="Times New Roman"/>
      <w:b/>
      <w:bCs/>
      <w:sz w:val="24"/>
      <w:szCs w:val="24"/>
    </w:rPr>
  </w:style>
  <w:style w:type="paragraph" w:customStyle="1" w:styleId="Style13">
    <w:name w:val="Style13"/>
    <w:basedOn w:val="a"/>
    <w:rsid w:val="002E5475"/>
    <w:pPr>
      <w:widowControl w:val="0"/>
      <w:autoSpaceDE w:val="0"/>
      <w:autoSpaceDN w:val="0"/>
      <w:adjustRightInd w:val="0"/>
      <w:spacing w:line="387" w:lineRule="exact"/>
      <w:ind w:firstLine="222"/>
    </w:pPr>
    <w:rPr>
      <w:sz w:val="24"/>
      <w:szCs w:val="24"/>
    </w:rPr>
  </w:style>
  <w:style w:type="paragraph" w:customStyle="1" w:styleId="Style15">
    <w:name w:val="Style15"/>
    <w:basedOn w:val="a"/>
    <w:rsid w:val="002E5475"/>
    <w:pPr>
      <w:widowControl w:val="0"/>
      <w:autoSpaceDE w:val="0"/>
      <w:autoSpaceDN w:val="0"/>
      <w:adjustRightInd w:val="0"/>
      <w:spacing w:line="341" w:lineRule="exact"/>
      <w:ind w:firstLine="386"/>
      <w:jc w:val="both"/>
    </w:pPr>
    <w:rPr>
      <w:sz w:val="24"/>
      <w:szCs w:val="24"/>
    </w:rPr>
  </w:style>
  <w:style w:type="paragraph" w:customStyle="1" w:styleId="Style16">
    <w:name w:val="Style16"/>
    <w:basedOn w:val="a"/>
    <w:rsid w:val="002E5475"/>
    <w:pPr>
      <w:widowControl w:val="0"/>
      <w:autoSpaceDE w:val="0"/>
      <w:autoSpaceDN w:val="0"/>
      <w:adjustRightInd w:val="0"/>
      <w:spacing w:line="325" w:lineRule="exact"/>
      <w:jc w:val="right"/>
    </w:pPr>
    <w:rPr>
      <w:sz w:val="24"/>
      <w:szCs w:val="24"/>
    </w:rPr>
  </w:style>
  <w:style w:type="paragraph" w:customStyle="1" w:styleId="Style19">
    <w:name w:val="Style19"/>
    <w:basedOn w:val="a"/>
    <w:rsid w:val="002E5475"/>
    <w:pPr>
      <w:widowControl w:val="0"/>
      <w:autoSpaceDE w:val="0"/>
      <w:autoSpaceDN w:val="0"/>
      <w:adjustRightInd w:val="0"/>
      <w:spacing w:line="460" w:lineRule="exact"/>
      <w:jc w:val="both"/>
    </w:pPr>
    <w:rPr>
      <w:sz w:val="24"/>
      <w:szCs w:val="24"/>
    </w:rPr>
  </w:style>
  <w:style w:type="paragraph" w:customStyle="1" w:styleId="Style22">
    <w:name w:val="Style22"/>
    <w:basedOn w:val="a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14">
    <w:name w:val="Style14"/>
    <w:basedOn w:val="a"/>
    <w:uiPriority w:val="99"/>
    <w:rsid w:val="002E5475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customStyle="1" w:styleId="Style55">
    <w:name w:val="Style55"/>
    <w:basedOn w:val="a"/>
    <w:rsid w:val="002E5475"/>
    <w:pPr>
      <w:widowControl w:val="0"/>
      <w:autoSpaceDE w:val="0"/>
      <w:autoSpaceDN w:val="0"/>
      <w:adjustRightInd w:val="0"/>
      <w:spacing w:line="320" w:lineRule="exact"/>
      <w:ind w:firstLine="367"/>
    </w:pPr>
    <w:rPr>
      <w:sz w:val="24"/>
      <w:szCs w:val="24"/>
    </w:rPr>
  </w:style>
  <w:style w:type="character" w:customStyle="1" w:styleId="FontStyle14">
    <w:name w:val="Font Style14"/>
    <w:rsid w:val="002E5475"/>
    <w:rPr>
      <w:rFonts w:ascii="Times New Roman" w:hAnsi="Times New Roman" w:cs="Times New Roman"/>
      <w:i/>
      <w:iCs/>
      <w:sz w:val="32"/>
      <w:szCs w:val="32"/>
    </w:rPr>
  </w:style>
  <w:style w:type="character" w:customStyle="1" w:styleId="FontStyle15">
    <w:name w:val="Font Style15"/>
    <w:rsid w:val="002E5475"/>
    <w:rPr>
      <w:rFonts w:ascii="Times New Roman" w:hAnsi="Times New Roman" w:cs="Times New Roman"/>
      <w:sz w:val="28"/>
      <w:szCs w:val="28"/>
    </w:rPr>
  </w:style>
  <w:style w:type="paragraph" w:customStyle="1" w:styleId="diplom">
    <w:name w:val="diplom"/>
    <w:basedOn w:val="a"/>
    <w:rsid w:val="002E5475"/>
    <w:pPr>
      <w:ind w:left="284" w:right="284" w:firstLine="737"/>
      <w:jc w:val="both"/>
    </w:pPr>
    <w:rPr>
      <w:rFonts w:ascii="ISOCPEUR" w:hAnsi="ISOCPEUR"/>
      <w:i/>
      <w:sz w:val="28"/>
      <w:szCs w:val="28"/>
    </w:rPr>
  </w:style>
  <w:style w:type="character" w:customStyle="1" w:styleId="FontStyle11">
    <w:name w:val="Font Style11"/>
    <w:rsid w:val="002E5475"/>
    <w:rPr>
      <w:rFonts w:ascii="Cambria" w:hAnsi="Cambria" w:cs="Cambria"/>
      <w:sz w:val="30"/>
      <w:szCs w:val="30"/>
    </w:rPr>
  </w:style>
  <w:style w:type="paragraph" w:customStyle="1" w:styleId="Style82">
    <w:name w:val="Style82"/>
    <w:basedOn w:val="a"/>
    <w:rsid w:val="002E5475"/>
    <w:pPr>
      <w:widowControl w:val="0"/>
      <w:autoSpaceDE w:val="0"/>
      <w:autoSpaceDN w:val="0"/>
      <w:adjustRightInd w:val="0"/>
      <w:spacing w:line="329" w:lineRule="exact"/>
      <w:ind w:firstLine="353"/>
    </w:pPr>
    <w:rPr>
      <w:sz w:val="24"/>
      <w:szCs w:val="24"/>
    </w:rPr>
  </w:style>
  <w:style w:type="character" w:customStyle="1" w:styleId="FontStyle133">
    <w:name w:val="Font Style133"/>
    <w:rsid w:val="002E5475"/>
    <w:rPr>
      <w:rFonts w:ascii="Times New Roman" w:hAnsi="Times New Roman" w:cs="Times New Roman"/>
      <w:sz w:val="38"/>
      <w:szCs w:val="38"/>
    </w:rPr>
  </w:style>
  <w:style w:type="character" w:customStyle="1" w:styleId="FontStyle136">
    <w:name w:val="Font Style136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61">
    <w:name w:val="Style61"/>
    <w:basedOn w:val="a"/>
    <w:rsid w:val="002E5475"/>
    <w:pPr>
      <w:widowControl w:val="0"/>
      <w:autoSpaceDE w:val="0"/>
      <w:autoSpaceDN w:val="0"/>
      <w:adjustRightInd w:val="0"/>
      <w:spacing w:line="381" w:lineRule="exact"/>
      <w:ind w:firstLine="407"/>
    </w:pPr>
    <w:rPr>
      <w:sz w:val="24"/>
      <w:szCs w:val="24"/>
    </w:rPr>
  </w:style>
  <w:style w:type="paragraph" w:customStyle="1" w:styleId="Style69">
    <w:name w:val="Style69"/>
    <w:basedOn w:val="a"/>
    <w:rsid w:val="002E5475"/>
    <w:pPr>
      <w:widowControl w:val="0"/>
      <w:autoSpaceDE w:val="0"/>
      <w:autoSpaceDN w:val="0"/>
      <w:adjustRightInd w:val="0"/>
      <w:spacing w:line="374" w:lineRule="exact"/>
      <w:ind w:firstLine="399"/>
    </w:pPr>
    <w:rPr>
      <w:sz w:val="24"/>
      <w:szCs w:val="24"/>
    </w:rPr>
  </w:style>
  <w:style w:type="paragraph" w:customStyle="1" w:styleId="Style48">
    <w:name w:val="Style48"/>
    <w:basedOn w:val="a"/>
    <w:rsid w:val="002E5475"/>
    <w:pPr>
      <w:widowControl w:val="0"/>
      <w:autoSpaceDE w:val="0"/>
      <w:autoSpaceDN w:val="0"/>
      <w:adjustRightInd w:val="0"/>
      <w:spacing w:line="427" w:lineRule="exact"/>
      <w:ind w:firstLine="478"/>
    </w:pPr>
    <w:rPr>
      <w:sz w:val="24"/>
      <w:szCs w:val="24"/>
    </w:rPr>
  </w:style>
  <w:style w:type="paragraph" w:customStyle="1" w:styleId="Style70">
    <w:name w:val="Style70"/>
    <w:basedOn w:val="a"/>
    <w:rsid w:val="002E5475"/>
    <w:pPr>
      <w:widowControl w:val="0"/>
      <w:autoSpaceDE w:val="0"/>
      <w:autoSpaceDN w:val="0"/>
      <w:adjustRightInd w:val="0"/>
      <w:spacing w:line="451" w:lineRule="exact"/>
      <w:ind w:firstLine="485"/>
    </w:pPr>
    <w:rPr>
      <w:sz w:val="24"/>
      <w:szCs w:val="24"/>
    </w:rPr>
  </w:style>
  <w:style w:type="character" w:customStyle="1" w:styleId="FontStyle95">
    <w:name w:val="Font Style95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89">
    <w:name w:val="Style89"/>
    <w:basedOn w:val="a"/>
    <w:rsid w:val="002E5475"/>
    <w:pPr>
      <w:widowControl w:val="0"/>
      <w:autoSpaceDE w:val="0"/>
      <w:autoSpaceDN w:val="0"/>
      <w:adjustRightInd w:val="0"/>
      <w:spacing w:line="336" w:lineRule="exact"/>
      <w:ind w:firstLine="379"/>
    </w:pPr>
    <w:rPr>
      <w:sz w:val="24"/>
      <w:szCs w:val="24"/>
    </w:rPr>
  </w:style>
  <w:style w:type="paragraph" w:customStyle="1" w:styleId="Style20">
    <w:name w:val="Style20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45"/>
      <w:jc w:val="both"/>
    </w:pPr>
    <w:rPr>
      <w:sz w:val="24"/>
      <w:szCs w:val="24"/>
    </w:rPr>
  </w:style>
  <w:style w:type="paragraph" w:customStyle="1" w:styleId="Style27">
    <w:name w:val="Style27"/>
    <w:basedOn w:val="a"/>
    <w:rsid w:val="002E5475"/>
    <w:pPr>
      <w:widowControl w:val="0"/>
      <w:autoSpaceDE w:val="0"/>
      <w:autoSpaceDN w:val="0"/>
      <w:adjustRightInd w:val="0"/>
      <w:spacing w:line="377" w:lineRule="exact"/>
      <w:ind w:firstLine="419"/>
      <w:jc w:val="both"/>
    </w:pPr>
    <w:rPr>
      <w:sz w:val="24"/>
      <w:szCs w:val="24"/>
    </w:rPr>
  </w:style>
  <w:style w:type="paragraph" w:customStyle="1" w:styleId="Style57">
    <w:name w:val="Style57"/>
    <w:basedOn w:val="a"/>
    <w:rsid w:val="002E5475"/>
    <w:pPr>
      <w:widowControl w:val="0"/>
      <w:autoSpaceDE w:val="0"/>
      <w:autoSpaceDN w:val="0"/>
      <w:adjustRightInd w:val="0"/>
      <w:spacing w:line="397" w:lineRule="exact"/>
      <w:ind w:firstLine="445"/>
    </w:pPr>
    <w:rPr>
      <w:sz w:val="24"/>
      <w:szCs w:val="24"/>
    </w:rPr>
  </w:style>
  <w:style w:type="character" w:customStyle="1" w:styleId="FontStyle141">
    <w:name w:val="Font Style141"/>
    <w:rsid w:val="002E5475"/>
    <w:rPr>
      <w:rFonts w:ascii="Times New Roman" w:hAnsi="Times New Roman" w:cs="Times New Roman"/>
      <w:b/>
      <w:bCs/>
      <w:sz w:val="20"/>
      <w:szCs w:val="20"/>
    </w:rPr>
  </w:style>
  <w:style w:type="paragraph" w:customStyle="1" w:styleId="Style90">
    <w:name w:val="Style90"/>
    <w:basedOn w:val="a"/>
    <w:rsid w:val="002E5475"/>
    <w:pPr>
      <w:widowControl w:val="0"/>
      <w:autoSpaceDE w:val="0"/>
      <w:autoSpaceDN w:val="0"/>
      <w:adjustRightInd w:val="0"/>
      <w:spacing w:line="364" w:lineRule="exact"/>
      <w:ind w:firstLine="400"/>
      <w:jc w:val="both"/>
    </w:pPr>
    <w:rPr>
      <w:sz w:val="24"/>
      <w:szCs w:val="24"/>
    </w:rPr>
  </w:style>
  <w:style w:type="character" w:customStyle="1" w:styleId="FontStyle138">
    <w:name w:val="Font Style138"/>
    <w:rsid w:val="002E5475"/>
    <w:rPr>
      <w:rFonts w:ascii="Times New Roman" w:hAnsi="Times New Roman" w:cs="Times New Roman"/>
      <w:b/>
      <w:bCs/>
      <w:sz w:val="20"/>
      <w:szCs w:val="20"/>
    </w:rPr>
  </w:style>
  <w:style w:type="paragraph" w:styleId="ac">
    <w:name w:val="List Paragraph"/>
    <w:basedOn w:val="a"/>
    <w:uiPriority w:val="34"/>
    <w:qFormat/>
    <w:rsid w:val="002E5475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customStyle="1" w:styleId="Style49">
    <w:name w:val="Style49"/>
    <w:basedOn w:val="a"/>
    <w:rsid w:val="002E5475"/>
    <w:pPr>
      <w:widowControl w:val="0"/>
      <w:autoSpaceDE w:val="0"/>
      <w:autoSpaceDN w:val="0"/>
      <w:adjustRightInd w:val="0"/>
      <w:spacing w:line="358" w:lineRule="exact"/>
      <w:ind w:firstLine="391"/>
    </w:pPr>
    <w:rPr>
      <w:sz w:val="24"/>
      <w:szCs w:val="24"/>
    </w:rPr>
  </w:style>
  <w:style w:type="paragraph" w:customStyle="1" w:styleId="Style21">
    <w:name w:val="Style21"/>
    <w:basedOn w:val="a"/>
    <w:rsid w:val="002E5475"/>
    <w:pPr>
      <w:widowControl w:val="0"/>
      <w:autoSpaceDE w:val="0"/>
      <w:autoSpaceDN w:val="0"/>
      <w:adjustRightInd w:val="0"/>
      <w:spacing w:line="317" w:lineRule="exact"/>
      <w:ind w:firstLine="370"/>
    </w:pPr>
    <w:rPr>
      <w:sz w:val="24"/>
      <w:szCs w:val="24"/>
    </w:rPr>
  </w:style>
  <w:style w:type="paragraph" w:customStyle="1" w:styleId="Style30">
    <w:name w:val="Style30"/>
    <w:basedOn w:val="a"/>
    <w:rsid w:val="002E5475"/>
    <w:pPr>
      <w:widowControl w:val="0"/>
      <w:autoSpaceDE w:val="0"/>
      <w:autoSpaceDN w:val="0"/>
      <w:adjustRightInd w:val="0"/>
      <w:spacing w:line="452" w:lineRule="exact"/>
      <w:ind w:firstLine="492"/>
    </w:pPr>
    <w:rPr>
      <w:sz w:val="24"/>
      <w:szCs w:val="24"/>
    </w:rPr>
  </w:style>
  <w:style w:type="paragraph" w:customStyle="1" w:styleId="Style47">
    <w:name w:val="Style47"/>
    <w:basedOn w:val="a"/>
    <w:rsid w:val="002E5475"/>
    <w:pPr>
      <w:widowControl w:val="0"/>
      <w:autoSpaceDE w:val="0"/>
      <w:autoSpaceDN w:val="0"/>
      <w:adjustRightInd w:val="0"/>
      <w:spacing w:line="305" w:lineRule="exact"/>
      <w:ind w:firstLine="374"/>
      <w:jc w:val="both"/>
    </w:pPr>
    <w:rPr>
      <w:sz w:val="24"/>
      <w:szCs w:val="24"/>
    </w:rPr>
  </w:style>
  <w:style w:type="paragraph" w:customStyle="1" w:styleId="Style43">
    <w:name w:val="Style43"/>
    <w:basedOn w:val="a"/>
    <w:rsid w:val="002E5475"/>
    <w:pPr>
      <w:widowControl w:val="0"/>
      <w:autoSpaceDE w:val="0"/>
      <w:autoSpaceDN w:val="0"/>
      <w:adjustRightInd w:val="0"/>
      <w:spacing w:line="432" w:lineRule="exact"/>
      <w:ind w:firstLine="552"/>
    </w:pPr>
    <w:rPr>
      <w:sz w:val="24"/>
      <w:szCs w:val="24"/>
    </w:rPr>
  </w:style>
  <w:style w:type="character" w:customStyle="1" w:styleId="FontStyle94">
    <w:name w:val="Font Style94"/>
    <w:rsid w:val="002E5475"/>
    <w:rPr>
      <w:rFonts w:ascii="Times New Roman" w:hAnsi="Times New Roman" w:cs="Times New Roman"/>
      <w:b/>
      <w:bCs/>
      <w:sz w:val="14"/>
      <w:szCs w:val="14"/>
    </w:rPr>
  </w:style>
  <w:style w:type="character" w:customStyle="1" w:styleId="FontStyle12">
    <w:name w:val="Font Style12"/>
    <w:rsid w:val="007D32BC"/>
    <w:rPr>
      <w:rFonts w:ascii="Arial" w:hAnsi="Arial" w:cs="Arial"/>
      <w:b/>
      <w:bCs/>
      <w:sz w:val="22"/>
      <w:szCs w:val="22"/>
    </w:rPr>
  </w:style>
  <w:style w:type="character" w:customStyle="1" w:styleId="FontStyle13">
    <w:name w:val="Font Style13"/>
    <w:rsid w:val="007D32BC"/>
    <w:rPr>
      <w:rFonts w:ascii="Arial" w:hAnsi="Arial" w:cs="Arial"/>
      <w:sz w:val="22"/>
      <w:szCs w:val="22"/>
    </w:rPr>
  </w:style>
  <w:style w:type="character" w:customStyle="1" w:styleId="a9">
    <w:name w:val="Основной текст Знак"/>
    <w:link w:val="a8"/>
    <w:rsid w:val="005420EF"/>
    <w:rPr>
      <w:sz w:val="28"/>
      <w:szCs w:val="24"/>
    </w:rPr>
  </w:style>
  <w:style w:type="paragraph" w:customStyle="1" w:styleId="2Verdana">
    <w:name w:val="Основной текст 2 + Verdana"/>
    <w:aliases w:val="12 pt,курсив,Слева:  -0,5 см,Первая строка:  1..."/>
    <w:basedOn w:val="21"/>
    <w:rsid w:val="00767D98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d">
    <w:name w:val="Balloon Text"/>
    <w:basedOn w:val="a"/>
    <w:link w:val="ae"/>
    <w:rsid w:val="00E12301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link w:val="ad"/>
    <w:rsid w:val="00E1230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rsid w:val="001630A8"/>
    <w:rPr>
      <w:rFonts w:ascii="GOST type B" w:hAnsi="GOST type B"/>
      <w:i/>
      <w:sz w:val="56"/>
    </w:rPr>
  </w:style>
  <w:style w:type="character" w:customStyle="1" w:styleId="22">
    <w:name w:val="Основной текст 2 Знак"/>
    <w:basedOn w:val="a0"/>
    <w:link w:val="21"/>
    <w:rsid w:val="001630A8"/>
  </w:style>
  <w:style w:type="character" w:styleId="af">
    <w:name w:val="Emphasis"/>
    <w:qFormat/>
    <w:rsid w:val="008959C5"/>
    <w:rPr>
      <w:i/>
      <w:iCs/>
    </w:rPr>
  </w:style>
  <w:style w:type="character" w:styleId="af0">
    <w:name w:val="Strong"/>
    <w:uiPriority w:val="22"/>
    <w:qFormat/>
    <w:rsid w:val="00DA0010"/>
    <w:rPr>
      <w:b/>
      <w:bCs/>
    </w:rPr>
  </w:style>
  <w:style w:type="character" w:customStyle="1" w:styleId="apple-converted-space">
    <w:name w:val="apple-converted-space"/>
    <w:basedOn w:val="a0"/>
    <w:rsid w:val="00DA0010"/>
  </w:style>
  <w:style w:type="paragraph" w:styleId="af1">
    <w:name w:val="Normal (Web)"/>
    <w:basedOn w:val="a"/>
    <w:uiPriority w:val="99"/>
    <w:unhideWhenUsed/>
    <w:rsid w:val="005F5875"/>
    <w:pPr>
      <w:spacing w:before="100" w:beforeAutospacing="1" w:after="100" w:afterAutospacing="1"/>
    </w:pPr>
    <w:rPr>
      <w:sz w:val="24"/>
      <w:szCs w:val="24"/>
    </w:rPr>
  </w:style>
  <w:style w:type="paragraph" w:customStyle="1" w:styleId="af2">
    <w:name w:val="КУРСАЧ"/>
    <w:basedOn w:val="a"/>
    <w:rsid w:val="00705D1B"/>
    <w:pPr>
      <w:spacing w:line="360" w:lineRule="auto"/>
      <w:jc w:val="both"/>
    </w:pPr>
    <w:rPr>
      <w:sz w:val="24"/>
      <w:szCs w:val="24"/>
    </w:rPr>
  </w:style>
  <w:style w:type="paragraph" w:customStyle="1" w:styleId="Style9">
    <w:name w:val="Style9"/>
    <w:basedOn w:val="a"/>
    <w:uiPriority w:val="99"/>
    <w:rsid w:val="00AC0685"/>
    <w:pPr>
      <w:widowControl w:val="0"/>
      <w:autoSpaceDE w:val="0"/>
      <w:autoSpaceDN w:val="0"/>
      <w:adjustRightInd w:val="0"/>
      <w:spacing w:line="175" w:lineRule="exact"/>
      <w:jc w:val="both"/>
    </w:pPr>
    <w:rPr>
      <w:sz w:val="24"/>
      <w:szCs w:val="24"/>
    </w:rPr>
  </w:style>
  <w:style w:type="character" w:customStyle="1" w:styleId="FontStyle19">
    <w:name w:val="Font Style19"/>
    <w:uiPriority w:val="99"/>
    <w:rsid w:val="00AC0685"/>
    <w:rPr>
      <w:rFonts w:ascii="Times New Roman" w:hAnsi="Times New Roman" w:cs="Times New Roman"/>
      <w:b/>
      <w:bCs/>
      <w:i/>
      <w:iCs/>
      <w:sz w:val="18"/>
      <w:szCs w:val="18"/>
    </w:rPr>
  </w:style>
  <w:style w:type="paragraph" w:customStyle="1" w:styleId="Style11">
    <w:name w:val="Style11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paragraph" w:customStyle="1" w:styleId="Style10">
    <w:name w:val="Style10"/>
    <w:basedOn w:val="a"/>
    <w:uiPriority w:val="99"/>
    <w:rsid w:val="00AC0685"/>
    <w:pPr>
      <w:widowControl w:val="0"/>
      <w:autoSpaceDE w:val="0"/>
      <w:autoSpaceDN w:val="0"/>
      <w:adjustRightInd w:val="0"/>
      <w:jc w:val="both"/>
    </w:pPr>
    <w:rPr>
      <w:sz w:val="24"/>
      <w:szCs w:val="24"/>
    </w:rPr>
  </w:style>
  <w:style w:type="character" w:customStyle="1" w:styleId="FontStyle18">
    <w:name w:val="Font Style18"/>
    <w:uiPriority w:val="99"/>
    <w:rsid w:val="00AC0685"/>
    <w:rPr>
      <w:rFonts w:ascii="Times New Roman" w:hAnsi="Times New Roman" w:cs="Times New Roman"/>
      <w:i/>
      <w:iCs/>
      <w:spacing w:val="-10"/>
      <w:sz w:val="18"/>
      <w:szCs w:val="18"/>
    </w:rPr>
  </w:style>
  <w:style w:type="paragraph" w:styleId="af3">
    <w:name w:val="No Spacing"/>
    <w:uiPriority w:val="1"/>
    <w:qFormat/>
    <w:rsid w:val="00F26CBB"/>
  </w:style>
  <w:style w:type="paragraph" w:customStyle="1" w:styleId="af4">
    <w:name w:val="Содержимое таблицы"/>
    <w:basedOn w:val="a"/>
    <w:rsid w:val="001F23B0"/>
    <w:pPr>
      <w:suppressAutoHyphens/>
    </w:pPr>
    <w:rPr>
      <w:color w:val="00000A"/>
      <w:szCs w:val="32"/>
    </w:rPr>
  </w:style>
  <w:style w:type="character" w:customStyle="1" w:styleId="a5">
    <w:name w:val="Нижний колонтитул Знак"/>
    <w:basedOn w:val="a0"/>
    <w:link w:val="a4"/>
    <w:rsid w:val="000778F0"/>
  </w:style>
  <w:style w:type="character" w:styleId="af5">
    <w:name w:val="Placeholder Text"/>
    <w:uiPriority w:val="99"/>
    <w:semiHidden/>
    <w:rsid w:val="00D7085F"/>
    <w:rPr>
      <w:color w:val="808080"/>
    </w:rPr>
  </w:style>
  <w:style w:type="paragraph" w:styleId="af6">
    <w:name w:val="TOC Heading"/>
    <w:basedOn w:val="1"/>
    <w:next w:val="a"/>
    <w:uiPriority w:val="39"/>
    <w:semiHidden/>
    <w:unhideWhenUsed/>
    <w:qFormat/>
    <w:rsid w:val="00D31A96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paragraph" w:styleId="33">
    <w:name w:val="toc 3"/>
    <w:basedOn w:val="a"/>
    <w:next w:val="a"/>
    <w:autoRedefine/>
    <w:uiPriority w:val="39"/>
    <w:semiHidden/>
    <w:unhideWhenUsed/>
    <w:qFormat/>
    <w:rsid w:val="00D31A96"/>
    <w:pPr>
      <w:spacing w:line="360" w:lineRule="auto"/>
      <w:ind w:left="-284"/>
      <w:jc w:val="both"/>
    </w:pPr>
    <w:rPr>
      <w:sz w:val="28"/>
    </w:rPr>
  </w:style>
  <w:style w:type="paragraph" w:customStyle="1" w:styleId="af7">
    <w:name w:val="Заголовок середина"/>
    <w:basedOn w:val="a"/>
    <w:qFormat/>
    <w:rsid w:val="007329AC"/>
    <w:pPr>
      <w:tabs>
        <w:tab w:val="left" w:pos="9498"/>
        <w:tab w:val="left" w:pos="9639"/>
      </w:tabs>
      <w:spacing w:line="360" w:lineRule="auto"/>
      <w:ind w:left="-284" w:right="284" w:firstLine="709"/>
      <w:jc w:val="center"/>
      <w:outlineLvl w:val="0"/>
    </w:pPr>
    <w:rPr>
      <w:b/>
      <w:sz w:val="28"/>
      <w:szCs w:val="24"/>
    </w:rPr>
  </w:style>
  <w:style w:type="paragraph" w:styleId="91">
    <w:name w:val="toc 9"/>
    <w:basedOn w:val="a"/>
    <w:next w:val="a"/>
    <w:autoRedefine/>
    <w:semiHidden/>
    <w:unhideWhenUsed/>
    <w:rsid w:val="00D31A96"/>
    <w:pPr>
      <w:spacing w:after="100"/>
      <w:ind w:left="1600"/>
    </w:pPr>
  </w:style>
  <w:style w:type="paragraph" w:styleId="71">
    <w:name w:val="toc 7"/>
    <w:basedOn w:val="a"/>
    <w:next w:val="a"/>
    <w:autoRedefine/>
    <w:semiHidden/>
    <w:unhideWhenUsed/>
    <w:rsid w:val="00D31A96"/>
    <w:pPr>
      <w:spacing w:after="100"/>
      <w:ind w:left="1200"/>
    </w:pPr>
  </w:style>
  <w:style w:type="paragraph" w:customStyle="1" w:styleId="af8">
    <w:name w:val="Заголовок абзац"/>
    <w:basedOn w:val="a"/>
    <w:link w:val="af9"/>
    <w:qFormat/>
    <w:rsid w:val="007329AC"/>
    <w:pPr>
      <w:spacing w:line="360" w:lineRule="auto"/>
      <w:ind w:left="-284" w:right="284" w:firstLine="709"/>
      <w:outlineLvl w:val="0"/>
    </w:pPr>
    <w:rPr>
      <w:b/>
      <w:sz w:val="28"/>
    </w:rPr>
  </w:style>
  <w:style w:type="paragraph" w:styleId="afa">
    <w:name w:val="caption"/>
    <w:basedOn w:val="a"/>
    <w:next w:val="a"/>
    <w:link w:val="afb"/>
    <w:unhideWhenUsed/>
    <w:qFormat/>
    <w:rsid w:val="00F362AD"/>
    <w:pPr>
      <w:spacing w:after="200"/>
    </w:pPr>
    <w:rPr>
      <w:b/>
      <w:bCs/>
      <w:color w:val="4F81BD" w:themeColor="accent1"/>
      <w:sz w:val="18"/>
      <w:szCs w:val="18"/>
    </w:rPr>
  </w:style>
  <w:style w:type="paragraph" w:customStyle="1" w:styleId="afc">
    <w:name w:val="Заголовок центр лист"/>
    <w:basedOn w:val="a"/>
    <w:qFormat/>
    <w:rsid w:val="003E4389"/>
    <w:pPr>
      <w:ind w:hanging="284"/>
      <w:jc w:val="center"/>
    </w:pPr>
    <w:rPr>
      <w:b/>
      <w:sz w:val="28"/>
      <w:szCs w:val="22"/>
    </w:rPr>
  </w:style>
  <w:style w:type="character" w:customStyle="1" w:styleId="60">
    <w:name w:val="Заголовок 6 Знак"/>
    <w:basedOn w:val="a0"/>
    <w:link w:val="6"/>
    <w:semiHidden/>
    <w:rsid w:val="007329A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semiHidden/>
    <w:rsid w:val="007329A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90">
    <w:name w:val="Заголовок 9 Знак"/>
    <w:basedOn w:val="a0"/>
    <w:link w:val="9"/>
    <w:semiHidden/>
    <w:rsid w:val="007329A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fd">
    <w:name w:val="table of figures"/>
    <w:basedOn w:val="a"/>
    <w:next w:val="a"/>
    <w:semiHidden/>
    <w:unhideWhenUsed/>
    <w:rsid w:val="00F362AD"/>
  </w:style>
  <w:style w:type="paragraph" w:customStyle="1" w:styleId="afe">
    <w:name w:val="Рисунок"/>
    <w:basedOn w:val="afa"/>
    <w:link w:val="aff"/>
    <w:qFormat/>
    <w:rsid w:val="00F362AD"/>
    <w:pPr>
      <w:spacing w:after="120" w:line="360" w:lineRule="auto"/>
      <w:jc w:val="center"/>
    </w:pPr>
    <w:rPr>
      <w:b w:val="0"/>
      <w:color w:val="auto"/>
      <w:sz w:val="28"/>
    </w:rPr>
  </w:style>
  <w:style w:type="paragraph" w:customStyle="1" w:styleId="72">
    <w:name w:val="Стиль7"/>
    <w:basedOn w:val="afe"/>
    <w:link w:val="73"/>
    <w:qFormat/>
    <w:rsid w:val="006B2557"/>
    <w:pPr>
      <w:ind w:left="-284" w:right="284"/>
    </w:pPr>
  </w:style>
  <w:style w:type="character" w:customStyle="1" w:styleId="afb">
    <w:name w:val="Название объекта Знак"/>
    <w:basedOn w:val="a0"/>
    <w:link w:val="afa"/>
    <w:rsid w:val="00F362AD"/>
    <w:rPr>
      <w:b/>
      <w:bCs/>
      <w:color w:val="4F81BD" w:themeColor="accent1"/>
      <w:sz w:val="18"/>
      <w:szCs w:val="18"/>
    </w:rPr>
  </w:style>
  <w:style w:type="character" w:customStyle="1" w:styleId="aff">
    <w:name w:val="Рисунок Знак"/>
    <w:basedOn w:val="afb"/>
    <w:link w:val="afe"/>
    <w:rsid w:val="00F362AD"/>
    <w:rPr>
      <w:b w:val="0"/>
      <w:bCs/>
      <w:color w:val="4F81BD" w:themeColor="accent1"/>
      <w:sz w:val="28"/>
      <w:szCs w:val="18"/>
    </w:rPr>
  </w:style>
  <w:style w:type="character" w:customStyle="1" w:styleId="73">
    <w:name w:val="Стиль7 Знак"/>
    <w:basedOn w:val="aff"/>
    <w:link w:val="72"/>
    <w:rsid w:val="006B2557"/>
    <w:rPr>
      <w:b w:val="0"/>
      <w:bCs/>
      <w:color w:val="4F81BD" w:themeColor="accent1"/>
      <w:sz w:val="28"/>
      <w:szCs w:val="18"/>
    </w:rPr>
  </w:style>
  <w:style w:type="character" w:customStyle="1" w:styleId="20">
    <w:name w:val="Заголовок 2 Знак"/>
    <w:basedOn w:val="a0"/>
    <w:link w:val="2"/>
    <w:rsid w:val="00E071BF"/>
    <w:rPr>
      <w:rFonts w:ascii="GOST type B" w:hAnsi="GOST type B"/>
      <w:i/>
      <w:sz w:val="40"/>
    </w:rPr>
  </w:style>
  <w:style w:type="character" w:customStyle="1" w:styleId="30">
    <w:name w:val="Заголовок 3 Знак"/>
    <w:basedOn w:val="a0"/>
    <w:link w:val="3"/>
    <w:rsid w:val="00E071BF"/>
    <w:rPr>
      <w:rFonts w:ascii="GOST type B" w:hAnsi="GOST type B"/>
      <w:i/>
      <w:sz w:val="28"/>
    </w:rPr>
  </w:style>
  <w:style w:type="paragraph" w:customStyle="1" w:styleId="81">
    <w:name w:val="Стиль8"/>
    <w:basedOn w:val="af8"/>
    <w:link w:val="82"/>
    <w:qFormat/>
    <w:rsid w:val="00A21998"/>
    <w:pPr>
      <w:jc w:val="both"/>
    </w:pPr>
    <w:rPr>
      <w:b w:val="0"/>
    </w:rPr>
  </w:style>
  <w:style w:type="paragraph" w:customStyle="1" w:styleId="92">
    <w:name w:val="Стиль9"/>
    <w:basedOn w:val="a"/>
    <w:link w:val="93"/>
    <w:qFormat/>
    <w:rsid w:val="00367C73"/>
  </w:style>
  <w:style w:type="character" w:customStyle="1" w:styleId="af9">
    <w:name w:val="Заголовок абзац Знак"/>
    <w:basedOn w:val="a0"/>
    <w:link w:val="af8"/>
    <w:rsid w:val="00A21998"/>
    <w:rPr>
      <w:b/>
      <w:sz w:val="28"/>
    </w:rPr>
  </w:style>
  <w:style w:type="character" w:customStyle="1" w:styleId="82">
    <w:name w:val="Стиль8 Знак"/>
    <w:basedOn w:val="af9"/>
    <w:link w:val="81"/>
    <w:rsid w:val="00A21998"/>
    <w:rPr>
      <w:b w:val="0"/>
      <w:sz w:val="28"/>
    </w:rPr>
  </w:style>
  <w:style w:type="paragraph" w:customStyle="1" w:styleId="100">
    <w:name w:val="Стиль10"/>
    <w:basedOn w:val="92"/>
    <w:link w:val="101"/>
    <w:qFormat/>
    <w:rsid w:val="00367C73"/>
    <w:pPr>
      <w:jc w:val="both"/>
    </w:pPr>
    <w:rPr>
      <w:sz w:val="28"/>
    </w:rPr>
  </w:style>
  <w:style w:type="character" w:customStyle="1" w:styleId="93">
    <w:name w:val="Стиль9 Знак"/>
    <w:basedOn w:val="a0"/>
    <w:link w:val="92"/>
    <w:rsid w:val="00367C73"/>
  </w:style>
  <w:style w:type="paragraph" w:customStyle="1" w:styleId="aff0">
    <w:name w:val="мойстиль"/>
    <w:basedOn w:val="100"/>
    <w:link w:val="aff1"/>
    <w:qFormat/>
    <w:rsid w:val="003933A7"/>
    <w:pPr>
      <w:spacing w:line="360" w:lineRule="auto"/>
      <w:ind w:left="-284" w:right="284" w:firstLine="709"/>
    </w:pPr>
  </w:style>
  <w:style w:type="character" w:customStyle="1" w:styleId="101">
    <w:name w:val="Стиль10 Знак"/>
    <w:basedOn w:val="93"/>
    <w:link w:val="100"/>
    <w:rsid w:val="00367C73"/>
    <w:rPr>
      <w:sz w:val="28"/>
    </w:rPr>
  </w:style>
  <w:style w:type="character" w:customStyle="1" w:styleId="aff1">
    <w:name w:val="мойстиль Знак"/>
    <w:basedOn w:val="101"/>
    <w:link w:val="aff0"/>
    <w:rsid w:val="003933A7"/>
    <w:rPr>
      <w:sz w:val="28"/>
    </w:rPr>
  </w:style>
  <w:style w:type="character" w:styleId="aff2">
    <w:name w:val="FollowedHyperlink"/>
    <w:basedOn w:val="a0"/>
    <w:semiHidden/>
    <w:unhideWhenUsed/>
    <w:rsid w:val="009C43E6"/>
    <w:rPr>
      <w:color w:val="800080" w:themeColor="followedHyperlink"/>
      <w:u w:val="single"/>
    </w:rPr>
  </w:style>
  <w:style w:type="character" w:styleId="aff3">
    <w:name w:val="Unresolved Mention"/>
    <w:basedOn w:val="a0"/>
    <w:uiPriority w:val="99"/>
    <w:semiHidden/>
    <w:unhideWhenUsed/>
    <w:rsid w:val="007453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0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2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9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43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9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9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59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6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3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7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2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7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9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0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40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9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2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90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6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8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5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8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1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17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4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4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8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0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8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04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1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83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3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6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1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9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5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6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46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8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2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74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7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73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0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ollege\&#1050;&#1055;%20&#1080;%20&#1044;&#1055;\&#1055;&#1086;&#1103;&#1089;&#1085;&#1080;&#1090;&#1077;&#1083;&#1100;&#1085;&#1072;&#1103;%20&#1079;&#1072;&#1087;&#1080;&#1089;&#1082;&#1072;%20&#1050;&#105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598CB4-5F66-45F1-B904-DB9FC1A34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Пояснительная записка КП.dotx</Template>
  <TotalTime>1</TotalTime>
  <Pages>3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ТРИО-ЛИВНЫ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Yelizaveta Pachkovskaya</dc:creator>
  <cp:keywords/>
  <dc:description/>
  <cp:lastModifiedBy>Sora Oomori</cp:lastModifiedBy>
  <cp:revision>3</cp:revision>
  <cp:lastPrinted>2023-06-06T10:34:00Z</cp:lastPrinted>
  <dcterms:created xsi:type="dcterms:W3CDTF">2026-06-04T22:13:00Z</dcterms:created>
  <dcterms:modified xsi:type="dcterms:W3CDTF">2026-06-04T22:14:00Z</dcterms:modified>
</cp:coreProperties>
</file>